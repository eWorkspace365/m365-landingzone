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E04602" w14:textId="49A8BA86" w:rsidR="00AA330A" w:rsidRPr="00D13937" w:rsidRDefault="0066547F" w:rsidP="00D632E4">
      <w:pPr>
        <w:pStyle w:val="Documentkop"/>
        <w:rPr>
          <w:rFonts w:ascii="Arial Nova Light" w:hAnsi="Arial Nova Light"/>
        </w:rPr>
      </w:pPr>
      <w:r w:rsidRPr="00D13937">
        <w:rPr>
          <w:rFonts w:ascii="Arial Nova Light" w:hAnsi="Arial Nova Light"/>
        </w:rPr>
        <w:t>ADVIESPLAN</w:t>
      </w:r>
      <w:r w:rsidR="0013390B" w:rsidRPr="00D13937">
        <w:rPr>
          <w:rFonts w:ascii="Arial Nova Light" w:hAnsi="Arial Nova Light"/>
        </w:rPr>
        <w:t xml:space="preserve"> VOOR PHISHING-RESISTANT MFA IN AZURE</w:t>
      </w:r>
    </w:p>
    <w:p w14:paraId="3CE04603" w14:textId="77777777" w:rsidR="002F7E92" w:rsidRPr="00D13937" w:rsidRDefault="002F7E92" w:rsidP="00D632E4">
      <w:pPr>
        <w:rPr>
          <w:rFonts w:ascii="Arial Nova Light" w:hAnsi="Arial Nova Light"/>
        </w:rPr>
      </w:pPr>
    </w:p>
    <w:p w14:paraId="3CE04604" w14:textId="77777777" w:rsidR="002F7E92" w:rsidRPr="00D13937" w:rsidRDefault="002F7E92" w:rsidP="00D632E4">
      <w:pPr>
        <w:rPr>
          <w:rFonts w:ascii="Arial Nova Light" w:hAnsi="Arial Nova Light"/>
        </w:rPr>
      </w:pPr>
    </w:p>
    <w:p w14:paraId="3CE04605" w14:textId="77777777" w:rsidR="002F7E92" w:rsidRPr="00D13937" w:rsidRDefault="00191C86" w:rsidP="00D632E4">
      <w:pPr>
        <w:pStyle w:val="OnderwerpenOpdrachtgever"/>
        <w:rPr>
          <w:rFonts w:ascii="Arial Nova Light" w:hAnsi="Arial Nova Light"/>
        </w:rPr>
      </w:pPr>
      <w:bookmarkStart w:id="0" w:name="OfferteOnderwerp"/>
      <w:r w:rsidRPr="00D13937">
        <w:rPr>
          <w:rFonts w:ascii="Arial Nova Light" w:hAnsi="Arial Nova Light"/>
        </w:rPr>
        <w:t xml:space="preserve"> </w:t>
      </w:r>
      <w:bookmarkEnd w:id="0"/>
    </w:p>
    <w:p w14:paraId="3CE04606" w14:textId="4C883F1A" w:rsidR="008038AB" w:rsidRPr="00D13937" w:rsidRDefault="008038AB" w:rsidP="00D632E4">
      <w:pPr>
        <w:pStyle w:val="OnderwerpenOpdrachtgever"/>
        <w:rPr>
          <w:rFonts w:ascii="Arial Nova Light" w:hAnsi="Arial Nova Light"/>
        </w:rPr>
      </w:pPr>
    </w:p>
    <w:p w14:paraId="3CE04607" w14:textId="77777777" w:rsidR="002F7E92" w:rsidRPr="00D13937" w:rsidRDefault="002F7E92" w:rsidP="00D632E4">
      <w:pPr>
        <w:pStyle w:val="Opsteldatum"/>
        <w:rPr>
          <w:rFonts w:ascii="Arial Nova Light" w:hAnsi="Arial Nova Light"/>
        </w:rPr>
      </w:pPr>
      <w:bookmarkStart w:id="1" w:name="OpstelDatum"/>
    </w:p>
    <w:p w14:paraId="3CE04608" w14:textId="77777777" w:rsidR="002F7E92" w:rsidRPr="00D13937" w:rsidRDefault="002F7E92" w:rsidP="00D632E4">
      <w:pPr>
        <w:pStyle w:val="Opsteldatum"/>
        <w:rPr>
          <w:rFonts w:ascii="Arial Nova Light" w:hAnsi="Arial Nova Light"/>
        </w:rPr>
      </w:pPr>
    </w:p>
    <w:p w14:paraId="4AFAB693" w14:textId="77777777" w:rsidR="00C44A63" w:rsidRPr="00D13937" w:rsidRDefault="00C44A63" w:rsidP="00D632E4">
      <w:pPr>
        <w:pStyle w:val="Opsteldatum"/>
        <w:rPr>
          <w:rFonts w:ascii="Arial Nova Light" w:hAnsi="Arial Nova Light"/>
        </w:rPr>
      </w:pPr>
    </w:p>
    <w:p w14:paraId="64E324C1" w14:textId="77777777" w:rsidR="00C44A63" w:rsidRPr="00D13937" w:rsidRDefault="00C44A63" w:rsidP="00D632E4">
      <w:pPr>
        <w:pStyle w:val="Opsteldatum"/>
        <w:rPr>
          <w:rFonts w:ascii="Arial Nova Light" w:hAnsi="Arial Nova Light"/>
        </w:rPr>
      </w:pPr>
    </w:p>
    <w:p w14:paraId="74052F17" w14:textId="77777777" w:rsidR="00C44A63" w:rsidRPr="00D13937" w:rsidRDefault="00C44A63" w:rsidP="00D632E4">
      <w:pPr>
        <w:pStyle w:val="Opsteldatum"/>
        <w:rPr>
          <w:rFonts w:ascii="Arial Nova Light" w:hAnsi="Arial Nova Light"/>
        </w:rPr>
      </w:pPr>
    </w:p>
    <w:p w14:paraId="5B656C5F" w14:textId="77777777" w:rsidR="00C44A63" w:rsidRPr="00D13937" w:rsidRDefault="00C44A63" w:rsidP="00D632E4">
      <w:pPr>
        <w:pStyle w:val="Opsteldatum"/>
        <w:rPr>
          <w:rFonts w:ascii="Arial Nova Light" w:hAnsi="Arial Nova Light"/>
        </w:rPr>
      </w:pPr>
    </w:p>
    <w:p w14:paraId="317BEDE5" w14:textId="77777777" w:rsidR="00C44A63" w:rsidRPr="00D13937" w:rsidRDefault="00C44A63" w:rsidP="00D632E4">
      <w:pPr>
        <w:pStyle w:val="Opsteldatum"/>
        <w:rPr>
          <w:rFonts w:ascii="Arial Nova Light" w:hAnsi="Arial Nova Light"/>
        </w:rPr>
      </w:pPr>
    </w:p>
    <w:p w14:paraId="22BF87C9" w14:textId="77777777" w:rsidR="00C44A63" w:rsidRPr="00D13937" w:rsidRDefault="00C44A63" w:rsidP="00D632E4">
      <w:pPr>
        <w:pStyle w:val="Opsteldatum"/>
        <w:rPr>
          <w:rFonts w:ascii="Arial Nova Light" w:hAnsi="Arial Nova Light"/>
        </w:rPr>
      </w:pPr>
    </w:p>
    <w:p w14:paraId="3E0B559E" w14:textId="77777777" w:rsidR="00C44A63" w:rsidRPr="00D13937" w:rsidRDefault="00C44A63" w:rsidP="00D632E4">
      <w:pPr>
        <w:pStyle w:val="Opsteldatum"/>
        <w:rPr>
          <w:rFonts w:ascii="Arial Nova Light" w:hAnsi="Arial Nova Light"/>
        </w:rPr>
      </w:pPr>
    </w:p>
    <w:p w14:paraId="6339BBC3" w14:textId="77777777" w:rsidR="00C44A63" w:rsidRPr="00D13937" w:rsidRDefault="00C44A63" w:rsidP="00D632E4">
      <w:pPr>
        <w:pStyle w:val="Opsteldatum"/>
        <w:rPr>
          <w:rFonts w:ascii="Arial Nova Light" w:hAnsi="Arial Nova Light"/>
        </w:rPr>
      </w:pPr>
    </w:p>
    <w:p w14:paraId="460AF009" w14:textId="77777777" w:rsidR="00C44A63" w:rsidRPr="00D13937" w:rsidRDefault="00C44A63" w:rsidP="00D632E4">
      <w:pPr>
        <w:pStyle w:val="Opsteldatum"/>
        <w:rPr>
          <w:rFonts w:ascii="Arial Nova Light" w:hAnsi="Arial Nova Light"/>
        </w:rPr>
      </w:pPr>
    </w:p>
    <w:p w14:paraId="2D836FFB" w14:textId="77777777" w:rsidR="00C44A63" w:rsidRPr="00D13937" w:rsidRDefault="00C44A63" w:rsidP="00D632E4">
      <w:pPr>
        <w:pStyle w:val="Opsteldatum"/>
        <w:rPr>
          <w:rFonts w:ascii="Arial Nova Light" w:hAnsi="Arial Nova Light"/>
        </w:rPr>
      </w:pPr>
    </w:p>
    <w:p w14:paraId="3CE04609" w14:textId="2D493074" w:rsidR="0043555F" w:rsidRPr="00D13937" w:rsidRDefault="00720A14" w:rsidP="00D632E4">
      <w:pPr>
        <w:pStyle w:val="Opsteldatum"/>
        <w:rPr>
          <w:rFonts w:ascii="Arial Nova Light" w:hAnsi="Arial Nova Light"/>
        </w:rPr>
      </w:pPr>
      <w:r w:rsidRPr="00D13937">
        <w:rPr>
          <w:rFonts w:ascii="Arial Nova Light" w:hAnsi="Arial Nova Light"/>
        </w:rPr>
        <w:t>15</w:t>
      </w:r>
      <w:r w:rsidR="00FF24A0" w:rsidRPr="00D13937">
        <w:rPr>
          <w:rFonts w:ascii="Arial Nova Light" w:hAnsi="Arial Nova Light"/>
        </w:rPr>
        <w:t xml:space="preserve"> </w:t>
      </w:r>
      <w:r w:rsidRPr="00D13937">
        <w:rPr>
          <w:rFonts w:ascii="Arial Nova Light" w:hAnsi="Arial Nova Light"/>
        </w:rPr>
        <w:t>november</w:t>
      </w:r>
      <w:r w:rsidR="00191C86" w:rsidRPr="00D13937">
        <w:rPr>
          <w:rFonts w:ascii="Arial Nova Light" w:hAnsi="Arial Nova Light"/>
        </w:rPr>
        <w:t xml:space="preserve"> </w:t>
      </w:r>
      <w:bookmarkEnd w:id="1"/>
      <w:r w:rsidR="00933F5D" w:rsidRPr="00D13937">
        <w:rPr>
          <w:rFonts w:ascii="Arial Nova Light" w:hAnsi="Arial Nova Light"/>
        </w:rPr>
        <w:t>2024</w:t>
      </w:r>
    </w:p>
    <w:p w14:paraId="3CE0460A" w14:textId="77777777" w:rsidR="002F7E92" w:rsidRPr="00D13937" w:rsidRDefault="002F7E92" w:rsidP="00D632E4">
      <w:pPr>
        <w:pStyle w:val="Opsteldatum"/>
        <w:rPr>
          <w:rFonts w:ascii="Arial Nova Light" w:hAnsi="Arial Nova Light"/>
        </w:rPr>
      </w:pPr>
    </w:p>
    <w:p w14:paraId="3CE0460B" w14:textId="4558648D" w:rsidR="0043555F" w:rsidRPr="00D13937" w:rsidRDefault="0043555F" w:rsidP="00D632E4">
      <w:pPr>
        <w:pStyle w:val="Opsteldatum"/>
        <w:rPr>
          <w:rFonts w:ascii="Arial Nova Light" w:hAnsi="Arial Nova Light"/>
        </w:rPr>
      </w:pPr>
      <w:r w:rsidRPr="00D13937">
        <w:rPr>
          <w:rFonts w:ascii="Arial Nova Light" w:hAnsi="Arial Nova Light"/>
        </w:rPr>
        <w:t xml:space="preserve">versie </w:t>
      </w:r>
      <w:bookmarkStart w:id="2" w:name="Versie"/>
      <w:r w:rsidR="00933F5D" w:rsidRPr="00D13937">
        <w:rPr>
          <w:rFonts w:ascii="Arial Nova Light" w:hAnsi="Arial Nova Light"/>
        </w:rPr>
        <w:t>0</w:t>
      </w:r>
      <w:r w:rsidR="00D000B8" w:rsidRPr="00D13937">
        <w:rPr>
          <w:rFonts w:ascii="Arial Nova Light" w:hAnsi="Arial Nova Light"/>
        </w:rPr>
        <w:t>.</w:t>
      </w:r>
      <w:r w:rsidR="00933F5D" w:rsidRPr="00D13937">
        <w:rPr>
          <w:rFonts w:ascii="Arial Nova Light" w:hAnsi="Arial Nova Light"/>
        </w:rPr>
        <w:t>1</w:t>
      </w:r>
      <w:r w:rsidR="00191C86" w:rsidRPr="00D13937">
        <w:rPr>
          <w:rFonts w:ascii="Arial Nova Light" w:hAnsi="Arial Nova Light"/>
        </w:rPr>
        <w:t xml:space="preserve"> </w:t>
      </w:r>
      <w:bookmarkEnd w:id="2"/>
    </w:p>
    <w:p w14:paraId="3CE04619" w14:textId="77777777" w:rsidR="0090391F" w:rsidRPr="00D13937" w:rsidRDefault="0090391F" w:rsidP="00D632E4">
      <w:pPr>
        <w:pStyle w:val="Kopje"/>
        <w:rPr>
          <w:rFonts w:ascii="Arial Nova Light" w:hAnsi="Arial Nova Light"/>
        </w:rPr>
      </w:pPr>
      <w:r w:rsidRPr="00D13937">
        <w:rPr>
          <w:rFonts w:ascii="Arial Nova Light" w:hAnsi="Arial Nova Light"/>
        </w:rPr>
        <w:lastRenderedPageBreak/>
        <w:t>Inhoudsopgave</w:t>
      </w:r>
    </w:p>
    <w:p w14:paraId="14310807" w14:textId="151D1C74" w:rsidR="00D13937" w:rsidRPr="00D13937" w:rsidRDefault="00816EE4">
      <w:pPr>
        <w:pStyle w:val="TOC1"/>
        <w:rPr>
          <w:rFonts w:asciiTheme="minorHAnsi" w:eastAsiaTheme="minorEastAsia" w:hAnsiTheme="minorHAnsi" w:cstheme="minorBidi"/>
          <w:b w:val="0"/>
          <w:caps w:val="0"/>
          <w:noProof/>
          <w:kern w:val="2"/>
          <w:sz w:val="24"/>
          <w:szCs w:val="24"/>
          <w:lang w:eastAsia="en-US"/>
          <w14:ligatures w14:val="standardContextual"/>
        </w:rPr>
      </w:pPr>
      <w:r w:rsidRPr="00D13937">
        <w:rPr>
          <w:rFonts w:ascii="Arial Nova Light" w:hAnsi="Arial Nova Light"/>
        </w:rPr>
        <w:fldChar w:fldCharType="begin"/>
      </w:r>
      <w:r w:rsidR="00BD3448" w:rsidRPr="00D13937">
        <w:rPr>
          <w:rFonts w:ascii="Arial Nova Light" w:hAnsi="Arial Nova Light"/>
        </w:rPr>
        <w:instrText xml:space="preserve"> TOC \o "1-</w:instrText>
      </w:r>
      <w:r w:rsidR="00350E85" w:rsidRPr="00D13937">
        <w:rPr>
          <w:rFonts w:ascii="Arial Nova Light" w:hAnsi="Arial Nova Light"/>
        </w:rPr>
        <w:instrText>6</w:instrText>
      </w:r>
      <w:r w:rsidR="00BD3448" w:rsidRPr="00D13937">
        <w:rPr>
          <w:rFonts w:ascii="Arial Nova Light" w:hAnsi="Arial Nova Light"/>
        </w:rPr>
        <w:instrText xml:space="preserve">" \u </w:instrText>
      </w:r>
      <w:r w:rsidRPr="00D13937">
        <w:rPr>
          <w:rFonts w:ascii="Arial Nova Light" w:hAnsi="Arial Nova Light"/>
        </w:rPr>
        <w:fldChar w:fldCharType="separate"/>
      </w:r>
      <w:r w:rsidR="00D13937" w:rsidRPr="007E2F64">
        <w:rPr>
          <w:rFonts w:ascii="Arial Nova Light" w:hAnsi="Arial Nova Light"/>
          <w:noProof/>
          <w:lang w:eastAsia="en-US"/>
        </w:rPr>
        <w:t>1</w:t>
      </w:r>
      <w:r w:rsidR="00D13937" w:rsidRPr="00D13937">
        <w:rPr>
          <w:rFonts w:asciiTheme="minorHAnsi" w:eastAsiaTheme="minorEastAsia" w:hAnsiTheme="minorHAnsi" w:cstheme="minorBidi"/>
          <w:b w:val="0"/>
          <w:caps w:val="0"/>
          <w:noProof/>
          <w:kern w:val="2"/>
          <w:sz w:val="24"/>
          <w:szCs w:val="24"/>
          <w:lang w:eastAsia="en-US"/>
          <w14:ligatures w14:val="standardContextual"/>
        </w:rPr>
        <w:tab/>
      </w:r>
      <w:r w:rsidR="00D13937" w:rsidRPr="007E2F64">
        <w:rPr>
          <w:rFonts w:ascii="Arial Nova Light" w:hAnsi="Arial Nova Light"/>
          <w:noProof/>
          <w:lang w:eastAsia="en-US"/>
        </w:rPr>
        <w:t>Inleiding</w:t>
      </w:r>
      <w:r w:rsidR="00D13937">
        <w:rPr>
          <w:noProof/>
        </w:rPr>
        <w:tab/>
      </w:r>
      <w:r w:rsidR="00D13937">
        <w:rPr>
          <w:noProof/>
        </w:rPr>
        <w:fldChar w:fldCharType="begin"/>
      </w:r>
      <w:r w:rsidR="00D13937">
        <w:rPr>
          <w:noProof/>
        </w:rPr>
        <w:instrText xml:space="preserve"> PAGEREF _Toc182563105 \h </w:instrText>
      </w:r>
      <w:r w:rsidR="00D13937">
        <w:rPr>
          <w:noProof/>
        </w:rPr>
      </w:r>
      <w:r w:rsidR="00D13937">
        <w:rPr>
          <w:noProof/>
        </w:rPr>
        <w:fldChar w:fldCharType="separate"/>
      </w:r>
      <w:r w:rsidR="00D13937">
        <w:rPr>
          <w:noProof/>
        </w:rPr>
        <w:t>3</w:t>
      </w:r>
      <w:r w:rsidR="00D13937">
        <w:rPr>
          <w:noProof/>
        </w:rPr>
        <w:fldChar w:fldCharType="end"/>
      </w:r>
    </w:p>
    <w:p w14:paraId="380DBE46" w14:textId="562C117B" w:rsidR="00D13937" w:rsidRPr="00D13937" w:rsidRDefault="00D13937">
      <w:pPr>
        <w:pStyle w:val="TOC1"/>
        <w:rPr>
          <w:rFonts w:asciiTheme="minorHAnsi" w:eastAsiaTheme="minorEastAsia" w:hAnsiTheme="minorHAnsi" w:cstheme="minorBidi"/>
          <w:b w:val="0"/>
          <w:caps w:val="0"/>
          <w:noProof/>
          <w:kern w:val="2"/>
          <w:sz w:val="24"/>
          <w:szCs w:val="24"/>
          <w:lang w:eastAsia="en-US"/>
          <w14:ligatures w14:val="standardContextual"/>
        </w:rPr>
      </w:pPr>
      <w:r w:rsidRPr="00D13937">
        <w:rPr>
          <w:rFonts w:ascii="Arial Nova Light" w:hAnsi="Arial Nova Light"/>
          <w:noProof/>
          <w:lang w:eastAsia="en-US"/>
        </w:rPr>
        <w:t>2</w:t>
      </w:r>
      <w:r w:rsidRPr="00D13937">
        <w:rPr>
          <w:rFonts w:asciiTheme="minorHAnsi" w:eastAsiaTheme="minorEastAsia" w:hAnsiTheme="minorHAnsi" w:cstheme="minorBidi"/>
          <w:b w:val="0"/>
          <w:caps w:val="0"/>
          <w:noProof/>
          <w:kern w:val="2"/>
          <w:sz w:val="24"/>
          <w:szCs w:val="24"/>
          <w:lang w:eastAsia="en-US"/>
          <w14:ligatures w14:val="standardContextual"/>
        </w:rPr>
        <w:tab/>
      </w:r>
      <w:r w:rsidRPr="00D13937">
        <w:rPr>
          <w:rFonts w:ascii="Arial Nova Light" w:hAnsi="Arial Nova Light"/>
          <w:noProof/>
          <w:lang w:eastAsia="en-US"/>
        </w:rPr>
        <w:t>Voordelen van YubiKeys</w:t>
      </w:r>
      <w:r>
        <w:rPr>
          <w:noProof/>
        </w:rPr>
        <w:tab/>
      </w:r>
      <w:r>
        <w:rPr>
          <w:noProof/>
        </w:rPr>
        <w:fldChar w:fldCharType="begin"/>
      </w:r>
      <w:r>
        <w:rPr>
          <w:noProof/>
        </w:rPr>
        <w:instrText xml:space="preserve"> PAGEREF _Toc182563106 \h </w:instrText>
      </w:r>
      <w:r>
        <w:rPr>
          <w:noProof/>
        </w:rPr>
      </w:r>
      <w:r>
        <w:rPr>
          <w:noProof/>
        </w:rPr>
        <w:fldChar w:fldCharType="separate"/>
      </w:r>
      <w:r>
        <w:rPr>
          <w:noProof/>
        </w:rPr>
        <w:t>4</w:t>
      </w:r>
      <w:r>
        <w:rPr>
          <w:noProof/>
        </w:rPr>
        <w:fldChar w:fldCharType="end"/>
      </w:r>
    </w:p>
    <w:p w14:paraId="02495315" w14:textId="04C49BF0" w:rsidR="00D13937" w:rsidRPr="00D13937" w:rsidRDefault="00D13937">
      <w:pPr>
        <w:pStyle w:val="TOC1"/>
        <w:rPr>
          <w:rFonts w:asciiTheme="minorHAnsi" w:eastAsiaTheme="minorEastAsia" w:hAnsiTheme="minorHAnsi" w:cstheme="minorBidi"/>
          <w:b w:val="0"/>
          <w:caps w:val="0"/>
          <w:noProof/>
          <w:kern w:val="2"/>
          <w:sz w:val="24"/>
          <w:szCs w:val="24"/>
          <w:lang w:eastAsia="en-US"/>
          <w14:ligatures w14:val="standardContextual"/>
        </w:rPr>
      </w:pPr>
      <w:r w:rsidRPr="00D13937">
        <w:rPr>
          <w:rFonts w:ascii="Arial Nova Light" w:hAnsi="Arial Nova Light"/>
          <w:noProof/>
          <w:lang w:eastAsia="en-US"/>
        </w:rPr>
        <w:t>3</w:t>
      </w:r>
      <w:r w:rsidRPr="00D13937">
        <w:rPr>
          <w:rFonts w:asciiTheme="minorHAnsi" w:eastAsiaTheme="minorEastAsia" w:hAnsiTheme="minorHAnsi" w:cstheme="minorBidi"/>
          <w:b w:val="0"/>
          <w:caps w:val="0"/>
          <w:noProof/>
          <w:kern w:val="2"/>
          <w:sz w:val="24"/>
          <w:szCs w:val="24"/>
          <w:lang w:eastAsia="en-US"/>
          <w14:ligatures w14:val="standardContextual"/>
        </w:rPr>
        <w:tab/>
      </w:r>
      <w:r w:rsidRPr="00D13937">
        <w:rPr>
          <w:rFonts w:ascii="Arial Nova Light" w:hAnsi="Arial Nova Light"/>
          <w:noProof/>
          <w:lang w:eastAsia="en-US"/>
        </w:rPr>
        <w:t>Doelstelling:</w:t>
      </w:r>
      <w:r>
        <w:rPr>
          <w:noProof/>
        </w:rPr>
        <w:tab/>
      </w:r>
      <w:r>
        <w:rPr>
          <w:noProof/>
        </w:rPr>
        <w:fldChar w:fldCharType="begin"/>
      </w:r>
      <w:r>
        <w:rPr>
          <w:noProof/>
        </w:rPr>
        <w:instrText xml:space="preserve"> PAGEREF _Toc182563107 \h </w:instrText>
      </w:r>
      <w:r>
        <w:rPr>
          <w:noProof/>
        </w:rPr>
      </w:r>
      <w:r>
        <w:rPr>
          <w:noProof/>
        </w:rPr>
        <w:fldChar w:fldCharType="separate"/>
      </w:r>
      <w:r>
        <w:rPr>
          <w:noProof/>
        </w:rPr>
        <w:t>5</w:t>
      </w:r>
      <w:r>
        <w:rPr>
          <w:noProof/>
        </w:rPr>
        <w:fldChar w:fldCharType="end"/>
      </w:r>
    </w:p>
    <w:p w14:paraId="52050353" w14:textId="10B33F49" w:rsidR="00D13937" w:rsidRPr="00D13937" w:rsidRDefault="00D13937">
      <w:pPr>
        <w:pStyle w:val="TOC1"/>
        <w:rPr>
          <w:rFonts w:asciiTheme="minorHAnsi" w:eastAsiaTheme="minorEastAsia" w:hAnsiTheme="minorHAnsi" w:cstheme="minorBidi"/>
          <w:b w:val="0"/>
          <w:caps w:val="0"/>
          <w:noProof/>
          <w:kern w:val="2"/>
          <w:sz w:val="24"/>
          <w:szCs w:val="24"/>
          <w:lang w:eastAsia="en-US"/>
          <w14:ligatures w14:val="standardContextual"/>
        </w:rPr>
      </w:pPr>
      <w:r w:rsidRPr="00D13937">
        <w:rPr>
          <w:rFonts w:ascii="Arial Nova Light" w:hAnsi="Arial Nova Light"/>
          <w:noProof/>
          <w:lang w:eastAsia="en-US"/>
        </w:rPr>
        <w:t>4</w:t>
      </w:r>
      <w:r w:rsidRPr="00D13937">
        <w:rPr>
          <w:rFonts w:asciiTheme="minorHAnsi" w:eastAsiaTheme="minorEastAsia" w:hAnsiTheme="minorHAnsi" w:cstheme="minorBidi"/>
          <w:b w:val="0"/>
          <w:caps w:val="0"/>
          <w:noProof/>
          <w:kern w:val="2"/>
          <w:sz w:val="24"/>
          <w:szCs w:val="24"/>
          <w:lang w:eastAsia="en-US"/>
          <w14:ligatures w14:val="standardContextual"/>
        </w:rPr>
        <w:tab/>
      </w:r>
      <w:r w:rsidRPr="00D13937">
        <w:rPr>
          <w:rFonts w:ascii="Arial Nova Light" w:hAnsi="Arial Nova Light"/>
          <w:noProof/>
          <w:lang w:eastAsia="en-US"/>
        </w:rPr>
        <w:t>Beoordeling van de Huidige Omgeving</w:t>
      </w:r>
      <w:r>
        <w:rPr>
          <w:noProof/>
        </w:rPr>
        <w:tab/>
      </w:r>
      <w:r>
        <w:rPr>
          <w:noProof/>
        </w:rPr>
        <w:fldChar w:fldCharType="begin"/>
      </w:r>
      <w:r>
        <w:rPr>
          <w:noProof/>
        </w:rPr>
        <w:instrText xml:space="preserve"> PAGEREF _Toc182563108 \h </w:instrText>
      </w:r>
      <w:r>
        <w:rPr>
          <w:noProof/>
        </w:rPr>
      </w:r>
      <w:r>
        <w:rPr>
          <w:noProof/>
        </w:rPr>
        <w:fldChar w:fldCharType="separate"/>
      </w:r>
      <w:r>
        <w:rPr>
          <w:noProof/>
        </w:rPr>
        <w:t>6</w:t>
      </w:r>
      <w:r>
        <w:rPr>
          <w:noProof/>
        </w:rPr>
        <w:fldChar w:fldCharType="end"/>
      </w:r>
    </w:p>
    <w:p w14:paraId="255D77EC" w14:textId="4AEB12BB" w:rsidR="00D13937" w:rsidRPr="00D13937" w:rsidRDefault="00D13937">
      <w:pPr>
        <w:pStyle w:val="TOC1"/>
        <w:rPr>
          <w:rFonts w:asciiTheme="minorHAnsi" w:eastAsiaTheme="minorEastAsia" w:hAnsiTheme="minorHAnsi" w:cstheme="minorBidi"/>
          <w:b w:val="0"/>
          <w:caps w:val="0"/>
          <w:noProof/>
          <w:kern w:val="2"/>
          <w:sz w:val="24"/>
          <w:szCs w:val="24"/>
          <w:lang w:eastAsia="en-US"/>
          <w14:ligatures w14:val="standardContextual"/>
        </w:rPr>
      </w:pPr>
      <w:r w:rsidRPr="00D13937">
        <w:rPr>
          <w:rFonts w:ascii="Arial Nova Light" w:hAnsi="Arial Nova Light"/>
          <w:noProof/>
          <w:lang w:eastAsia="en-US"/>
        </w:rPr>
        <w:t>5</w:t>
      </w:r>
      <w:r w:rsidRPr="00D13937">
        <w:rPr>
          <w:rFonts w:asciiTheme="minorHAnsi" w:eastAsiaTheme="minorEastAsia" w:hAnsiTheme="minorHAnsi" w:cstheme="minorBidi"/>
          <w:b w:val="0"/>
          <w:caps w:val="0"/>
          <w:noProof/>
          <w:kern w:val="2"/>
          <w:sz w:val="24"/>
          <w:szCs w:val="24"/>
          <w:lang w:eastAsia="en-US"/>
          <w14:ligatures w14:val="standardContextual"/>
        </w:rPr>
        <w:tab/>
      </w:r>
      <w:r w:rsidRPr="00D13937">
        <w:rPr>
          <w:rFonts w:ascii="Arial Nova Light" w:hAnsi="Arial Nova Light"/>
          <w:noProof/>
          <w:lang w:eastAsia="en-US"/>
        </w:rPr>
        <w:t>Advies voor Implementatie van YubiKeys</w:t>
      </w:r>
      <w:r>
        <w:rPr>
          <w:noProof/>
        </w:rPr>
        <w:tab/>
      </w:r>
      <w:r>
        <w:rPr>
          <w:noProof/>
        </w:rPr>
        <w:fldChar w:fldCharType="begin"/>
      </w:r>
      <w:r>
        <w:rPr>
          <w:noProof/>
        </w:rPr>
        <w:instrText xml:space="preserve"> PAGEREF _Toc182563109 \h </w:instrText>
      </w:r>
      <w:r>
        <w:rPr>
          <w:noProof/>
        </w:rPr>
      </w:r>
      <w:r>
        <w:rPr>
          <w:noProof/>
        </w:rPr>
        <w:fldChar w:fldCharType="separate"/>
      </w:r>
      <w:r>
        <w:rPr>
          <w:noProof/>
        </w:rPr>
        <w:t>7</w:t>
      </w:r>
      <w:r>
        <w:rPr>
          <w:noProof/>
        </w:rPr>
        <w:fldChar w:fldCharType="end"/>
      </w:r>
    </w:p>
    <w:p w14:paraId="0DCE7161" w14:textId="6044017E" w:rsidR="00D13937" w:rsidRPr="00D13937" w:rsidRDefault="00D13937">
      <w:pPr>
        <w:pStyle w:val="TOC2"/>
        <w:rPr>
          <w:rFonts w:asciiTheme="minorHAnsi" w:eastAsiaTheme="minorEastAsia" w:hAnsiTheme="minorHAnsi" w:cstheme="minorBidi"/>
          <w:noProof/>
          <w:kern w:val="2"/>
          <w:sz w:val="24"/>
          <w:szCs w:val="24"/>
          <w:lang w:eastAsia="en-US"/>
          <w14:ligatures w14:val="standardContextual"/>
        </w:rPr>
      </w:pPr>
      <w:r w:rsidRPr="00D13937">
        <w:rPr>
          <w:rFonts w:ascii="Arial Nova Light" w:hAnsi="Arial Nova Light"/>
          <w:noProof/>
          <w:lang w:eastAsia="en-US"/>
        </w:rPr>
        <w:t>5.1</w:t>
      </w:r>
      <w:r w:rsidRPr="00D13937">
        <w:rPr>
          <w:rFonts w:asciiTheme="minorHAnsi" w:eastAsiaTheme="minorEastAsia" w:hAnsiTheme="minorHAnsi" w:cstheme="minorBidi"/>
          <w:noProof/>
          <w:kern w:val="2"/>
          <w:sz w:val="24"/>
          <w:szCs w:val="24"/>
          <w:lang w:eastAsia="en-US"/>
          <w14:ligatures w14:val="standardContextual"/>
        </w:rPr>
        <w:tab/>
      </w:r>
      <w:r w:rsidRPr="00D13937">
        <w:rPr>
          <w:rFonts w:ascii="Arial Nova Light" w:hAnsi="Arial Nova Light"/>
          <w:noProof/>
          <w:lang w:eastAsia="en-US"/>
        </w:rPr>
        <w:t>1. Selectie van YubiKey-modellen:</w:t>
      </w:r>
      <w:r>
        <w:rPr>
          <w:noProof/>
        </w:rPr>
        <w:tab/>
      </w:r>
      <w:r>
        <w:rPr>
          <w:noProof/>
        </w:rPr>
        <w:fldChar w:fldCharType="begin"/>
      </w:r>
      <w:r>
        <w:rPr>
          <w:noProof/>
        </w:rPr>
        <w:instrText xml:space="preserve"> PAGEREF _Toc182563110 \h </w:instrText>
      </w:r>
      <w:r>
        <w:rPr>
          <w:noProof/>
        </w:rPr>
      </w:r>
      <w:r>
        <w:rPr>
          <w:noProof/>
        </w:rPr>
        <w:fldChar w:fldCharType="separate"/>
      </w:r>
      <w:r>
        <w:rPr>
          <w:noProof/>
        </w:rPr>
        <w:t>7</w:t>
      </w:r>
      <w:r>
        <w:rPr>
          <w:noProof/>
        </w:rPr>
        <w:fldChar w:fldCharType="end"/>
      </w:r>
    </w:p>
    <w:p w14:paraId="43E04525" w14:textId="02A4CEE5" w:rsidR="00D13937" w:rsidRPr="00D13937" w:rsidRDefault="00D13937">
      <w:pPr>
        <w:pStyle w:val="TOC2"/>
        <w:rPr>
          <w:rFonts w:asciiTheme="minorHAnsi" w:eastAsiaTheme="minorEastAsia" w:hAnsiTheme="minorHAnsi" w:cstheme="minorBidi"/>
          <w:noProof/>
          <w:kern w:val="2"/>
          <w:sz w:val="24"/>
          <w:szCs w:val="24"/>
          <w:lang w:eastAsia="en-US"/>
          <w14:ligatures w14:val="standardContextual"/>
        </w:rPr>
      </w:pPr>
      <w:r w:rsidRPr="00D13937">
        <w:rPr>
          <w:rFonts w:ascii="Arial Nova Light" w:hAnsi="Arial Nova Light"/>
          <w:noProof/>
          <w:lang w:eastAsia="en-US"/>
        </w:rPr>
        <w:t>5.2</w:t>
      </w:r>
      <w:r w:rsidRPr="00D13937">
        <w:rPr>
          <w:rFonts w:asciiTheme="minorHAnsi" w:eastAsiaTheme="minorEastAsia" w:hAnsiTheme="minorHAnsi" w:cstheme="minorBidi"/>
          <w:noProof/>
          <w:kern w:val="2"/>
          <w:sz w:val="24"/>
          <w:szCs w:val="24"/>
          <w:lang w:eastAsia="en-US"/>
          <w14:ligatures w14:val="standardContextual"/>
        </w:rPr>
        <w:tab/>
      </w:r>
      <w:r w:rsidRPr="00D13937">
        <w:rPr>
          <w:rFonts w:ascii="Arial Nova Light" w:hAnsi="Arial Nova Light"/>
          <w:noProof/>
          <w:lang w:eastAsia="en-US"/>
        </w:rPr>
        <w:t>2. Configuratie van Azure AD voor YubiKeys:</w:t>
      </w:r>
      <w:r>
        <w:rPr>
          <w:noProof/>
        </w:rPr>
        <w:tab/>
      </w:r>
      <w:r>
        <w:rPr>
          <w:noProof/>
        </w:rPr>
        <w:fldChar w:fldCharType="begin"/>
      </w:r>
      <w:r>
        <w:rPr>
          <w:noProof/>
        </w:rPr>
        <w:instrText xml:space="preserve"> PAGEREF _Toc182563111 \h </w:instrText>
      </w:r>
      <w:r>
        <w:rPr>
          <w:noProof/>
        </w:rPr>
      </w:r>
      <w:r>
        <w:rPr>
          <w:noProof/>
        </w:rPr>
        <w:fldChar w:fldCharType="separate"/>
      </w:r>
      <w:r>
        <w:rPr>
          <w:noProof/>
        </w:rPr>
        <w:t>7</w:t>
      </w:r>
      <w:r>
        <w:rPr>
          <w:noProof/>
        </w:rPr>
        <w:fldChar w:fldCharType="end"/>
      </w:r>
    </w:p>
    <w:p w14:paraId="0DC96B0B" w14:textId="43853ABF" w:rsidR="00D13937" w:rsidRPr="00D13937" w:rsidRDefault="00D13937">
      <w:pPr>
        <w:pStyle w:val="TOC2"/>
        <w:rPr>
          <w:rFonts w:asciiTheme="minorHAnsi" w:eastAsiaTheme="minorEastAsia" w:hAnsiTheme="minorHAnsi" w:cstheme="minorBidi"/>
          <w:noProof/>
          <w:kern w:val="2"/>
          <w:sz w:val="24"/>
          <w:szCs w:val="24"/>
          <w:lang w:eastAsia="en-US"/>
          <w14:ligatures w14:val="standardContextual"/>
        </w:rPr>
      </w:pPr>
      <w:r w:rsidRPr="007E2F64">
        <w:rPr>
          <w:rFonts w:ascii="Arial Nova Light" w:hAnsi="Arial Nova Light"/>
          <w:noProof/>
          <w:lang w:eastAsia="en-US"/>
        </w:rPr>
        <w:t>5.3</w:t>
      </w:r>
      <w:r w:rsidRPr="00D13937">
        <w:rPr>
          <w:rFonts w:asciiTheme="minorHAnsi" w:eastAsiaTheme="minorEastAsia" w:hAnsiTheme="minorHAnsi" w:cstheme="minorBidi"/>
          <w:noProof/>
          <w:kern w:val="2"/>
          <w:sz w:val="24"/>
          <w:szCs w:val="24"/>
          <w:lang w:eastAsia="en-US"/>
          <w14:ligatures w14:val="standardContextual"/>
        </w:rPr>
        <w:tab/>
      </w:r>
      <w:r w:rsidRPr="007E2F64">
        <w:rPr>
          <w:rFonts w:ascii="Arial Nova Light" w:hAnsi="Arial Nova Light"/>
          <w:noProof/>
          <w:lang w:eastAsia="en-US"/>
        </w:rPr>
        <w:t>3. Uitgifte en distributie van YubiKeys:</w:t>
      </w:r>
      <w:r>
        <w:rPr>
          <w:noProof/>
        </w:rPr>
        <w:tab/>
      </w:r>
      <w:r>
        <w:rPr>
          <w:noProof/>
        </w:rPr>
        <w:fldChar w:fldCharType="begin"/>
      </w:r>
      <w:r>
        <w:rPr>
          <w:noProof/>
        </w:rPr>
        <w:instrText xml:space="preserve"> PAGEREF _Toc182563112 \h </w:instrText>
      </w:r>
      <w:r>
        <w:rPr>
          <w:noProof/>
        </w:rPr>
      </w:r>
      <w:r>
        <w:rPr>
          <w:noProof/>
        </w:rPr>
        <w:fldChar w:fldCharType="separate"/>
      </w:r>
      <w:r>
        <w:rPr>
          <w:noProof/>
        </w:rPr>
        <w:t>7</w:t>
      </w:r>
      <w:r>
        <w:rPr>
          <w:noProof/>
        </w:rPr>
        <w:fldChar w:fldCharType="end"/>
      </w:r>
    </w:p>
    <w:p w14:paraId="031C4D3B" w14:textId="3A7AC20A" w:rsidR="00D13937" w:rsidRPr="00D13937" w:rsidRDefault="00D13937">
      <w:pPr>
        <w:pStyle w:val="TOC2"/>
        <w:rPr>
          <w:rFonts w:asciiTheme="minorHAnsi" w:eastAsiaTheme="minorEastAsia" w:hAnsiTheme="minorHAnsi" w:cstheme="minorBidi"/>
          <w:noProof/>
          <w:kern w:val="2"/>
          <w:sz w:val="24"/>
          <w:szCs w:val="24"/>
          <w:lang w:eastAsia="en-US"/>
          <w14:ligatures w14:val="standardContextual"/>
        </w:rPr>
      </w:pPr>
      <w:r w:rsidRPr="00D13937">
        <w:rPr>
          <w:rFonts w:ascii="Arial Nova Light" w:hAnsi="Arial Nova Light"/>
          <w:noProof/>
          <w:lang w:eastAsia="en-US"/>
        </w:rPr>
        <w:t>5.4</w:t>
      </w:r>
      <w:r w:rsidRPr="00D13937">
        <w:rPr>
          <w:rFonts w:asciiTheme="minorHAnsi" w:eastAsiaTheme="minorEastAsia" w:hAnsiTheme="minorHAnsi" w:cstheme="minorBidi"/>
          <w:noProof/>
          <w:kern w:val="2"/>
          <w:sz w:val="24"/>
          <w:szCs w:val="24"/>
          <w:lang w:eastAsia="en-US"/>
          <w14:ligatures w14:val="standardContextual"/>
        </w:rPr>
        <w:tab/>
      </w:r>
      <w:r w:rsidRPr="00D13937">
        <w:rPr>
          <w:rFonts w:ascii="Arial Nova Light" w:hAnsi="Arial Nova Light"/>
          <w:noProof/>
          <w:lang w:eastAsia="en-US"/>
        </w:rPr>
        <w:t>4. Training en bewustwording:</w:t>
      </w:r>
      <w:r>
        <w:rPr>
          <w:noProof/>
        </w:rPr>
        <w:tab/>
      </w:r>
      <w:r>
        <w:rPr>
          <w:noProof/>
        </w:rPr>
        <w:fldChar w:fldCharType="begin"/>
      </w:r>
      <w:r>
        <w:rPr>
          <w:noProof/>
        </w:rPr>
        <w:instrText xml:space="preserve"> PAGEREF _Toc182563113 \h </w:instrText>
      </w:r>
      <w:r>
        <w:rPr>
          <w:noProof/>
        </w:rPr>
      </w:r>
      <w:r>
        <w:rPr>
          <w:noProof/>
        </w:rPr>
        <w:fldChar w:fldCharType="separate"/>
      </w:r>
      <w:r>
        <w:rPr>
          <w:noProof/>
        </w:rPr>
        <w:t>7</w:t>
      </w:r>
      <w:r>
        <w:rPr>
          <w:noProof/>
        </w:rPr>
        <w:fldChar w:fldCharType="end"/>
      </w:r>
    </w:p>
    <w:p w14:paraId="6FCB87CE" w14:textId="46C02BF2" w:rsidR="00D13937" w:rsidRPr="00D13937" w:rsidRDefault="00D13937">
      <w:pPr>
        <w:pStyle w:val="TOC2"/>
        <w:rPr>
          <w:rFonts w:asciiTheme="minorHAnsi" w:eastAsiaTheme="minorEastAsia" w:hAnsiTheme="minorHAnsi" w:cstheme="minorBidi"/>
          <w:noProof/>
          <w:kern w:val="2"/>
          <w:sz w:val="24"/>
          <w:szCs w:val="24"/>
          <w:lang w:eastAsia="en-US"/>
          <w14:ligatures w14:val="standardContextual"/>
        </w:rPr>
      </w:pPr>
      <w:r w:rsidRPr="00D13937">
        <w:rPr>
          <w:rFonts w:ascii="Arial Nova Light" w:hAnsi="Arial Nova Light"/>
          <w:noProof/>
          <w:lang w:eastAsia="en-US"/>
        </w:rPr>
        <w:t>5.5</w:t>
      </w:r>
      <w:r w:rsidRPr="00D13937">
        <w:rPr>
          <w:rFonts w:asciiTheme="minorHAnsi" w:eastAsiaTheme="minorEastAsia" w:hAnsiTheme="minorHAnsi" w:cstheme="minorBidi"/>
          <w:noProof/>
          <w:kern w:val="2"/>
          <w:sz w:val="24"/>
          <w:szCs w:val="24"/>
          <w:lang w:eastAsia="en-US"/>
          <w14:ligatures w14:val="standardContextual"/>
        </w:rPr>
        <w:tab/>
      </w:r>
      <w:r w:rsidRPr="00D13937">
        <w:rPr>
          <w:rFonts w:ascii="Arial Nova Light" w:hAnsi="Arial Nova Light"/>
          <w:noProof/>
          <w:lang w:eastAsia="en-US"/>
        </w:rPr>
        <w:t>5. Pilot en testing:</w:t>
      </w:r>
      <w:r>
        <w:rPr>
          <w:noProof/>
        </w:rPr>
        <w:tab/>
      </w:r>
      <w:r>
        <w:rPr>
          <w:noProof/>
        </w:rPr>
        <w:fldChar w:fldCharType="begin"/>
      </w:r>
      <w:r>
        <w:rPr>
          <w:noProof/>
        </w:rPr>
        <w:instrText xml:space="preserve"> PAGEREF _Toc182563114 \h </w:instrText>
      </w:r>
      <w:r>
        <w:rPr>
          <w:noProof/>
        </w:rPr>
      </w:r>
      <w:r>
        <w:rPr>
          <w:noProof/>
        </w:rPr>
        <w:fldChar w:fldCharType="separate"/>
      </w:r>
      <w:r>
        <w:rPr>
          <w:noProof/>
        </w:rPr>
        <w:t>7</w:t>
      </w:r>
      <w:r>
        <w:rPr>
          <w:noProof/>
        </w:rPr>
        <w:fldChar w:fldCharType="end"/>
      </w:r>
    </w:p>
    <w:p w14:paraId="6E25CC97" w14:textId="745AB8C0" w:rsidR="00D13937" w:rsidRPr="00D13937" w:rsidRDefault="00D13937">
      <w:pPr>
        <w:pStyle w:val="TOC3"/>
        <w:rPr>
          <w:rFonts w:asciiTheme="minorHAnsi" w:eastAsiaTheme="minorEastAsia" w:hAnsiTheme="minorHAnsi" w:cstheme="minorBidi"/>
          <w:noProof/>
          <w:kern w:val="2"/>
          <w:sz w:val="24"/>
          <w:szCs w:val="24"/>
          <w:lang w:eastAsia="en-US"/>
          <w14:ligatures w14:val="standardContextual"/>
        </w:rPr>
      </w:pPr>
      <w:r w:rsidRPr="007E2F64">
        <w:rPr>
          <w:rFonts w:ascii="Symbol" w:hAnsi="Symbol"/>
          <w:bCs/>
          <w:noProof/>
          <w:lang w:val="en-US" w:eastAsia="en-US"/>
        </w:rPr>
        <w:t></w:t>
      </w:r>
      <w:r w:rsidRPr="00D13937">
        <w:rPr>
          <w:rFonts w:asciiTheme="minorHAnsi" w:eastAsiaTheme="minorEastAsia" w:hAnsiTheme="minorHAnsi" w:cstheme="minorBidi"/>
          <w:noProof/>
          <w:kern w:val="2"/>
          <w:sz w:val="24"/>
          <w:szCs w:val="24"/>
          <w:lang w:eastAsia="en-US"/>
          <w14:ligatures w14:val="standardContextual"/>
        </w:rPr>
        <w:tab/>
      </w:r>
      <w:r w:rsidRPr="00D13937">
        <w:rPr>
          <w:rFonts w:ascii="Arial Nova Light" w:hAnsi="Arial Nova Light"/>
          <w:b/>
          <w:bCs/>
          <w:noProof/>
          <w:lang w:eastAsia="en-US"/>
        </w:rPr>
        <w:t>Beheer en Onderhoud van YubiKeys</w:t>
      </w:r>
      <w:r>
        <w:rPr>
          <w:noProof/>
        </w:rPr>
        <w:tab/>
      </w:r>
      <w:r>
        <w:rPr>
          <w:noProof/>
        </w:rPr>
        <w:fldChar w:fldCharType="begin"/>
      </w:r>
      <w:r>
        <w:rPr>
          <w:noProof/>
        </w:rPr>
        <w:instrText xml:space="preserve"> PAGEREF _Toc182563115 \h </w:instrText>
      </w:r>
      <w:r>
        <w:rPr>
          <w:noProof/>
        </w:rPr>
      </w:r>
      <w:r>
        <w:rPr>
          <w:noProof/>
        </w:rPr>
        <w:fldChar w:fldCharType="separate"/>
      </w:r>
      <w:r>
        <w:rPr>
          <w:noProof/>
        </w:rPr>
        <w:t>7</w:t>
      </w:r>
      <w:r>
        <w:rPr>
          <w:noProof/>
        </w:rPr>
        <w:fldChar w:fldCharType="end"/>
      </w:r>
    </w:p>
    <w:p w14:paraId="3B26BD35" w14:textId="6AFBC0DC" w:rsidR="00D13937" w:rsidRPr="00D13937" w:rsidRDefault="00D13937">
      <w:pPr>
        <w:pStyle w:val="TOC2"/>
        <w:rPr>
          <w:rFonts w:asciiTheme="minorHAnsi" w:eastAsiaTheme="minorEastAsia" w:hAnsiTheme="minorHAnsi" w:cstheme="minorBidi"/>
          <w:noProof/>
          <w:kern w:val="2"/>
          <w:sz w:val="24"/>
          <w:szCs w:val="24"/>
          <w:lang w:eastAsia="en-US"/>
          <w14:ligatures w14:val="standardContextual"/>
        </w:rPr>
      </w:pPr>
      <w:r w:rsidRPr="00D13937">
        <w:rPr>
          <w:noProof/>
          <w:lang w:eastAsia="en-US"/>
        </w:rPr>
        <w:t>5.6</w:t>
      </w:r>
      <w:r w:rsidRPr="00D13937">
        <w:rPr>
          <w:rFonts w:asciiTheme="minorHAnsi" w:eastAsiaTheme="minorEastAsia" w:hAnsiTheme="minorHAnsi" w:cstheme="minorBidi"/>
          <w:noProof/>
          <w:kern w:val="2"/>
          <w:sz w:val="24"/>
          <w:szCs w:val="24"/>
          <w:lang w:eastAsia="en-US"/>
          <w14:ligatures w14:val="standardContextual"/>
        </w:rPr>
        <w:tab/>
      </w:r>
      <w:r w:rsidRPr="00D13937">
        <w:rPr>
          <w:noProof/>
          <w:lang w:eastAsia="en-US"/>
        </w:rPr>
        <w:t>Verlies of diefstal:</w:t>
      </w:r>
      <w:r>
        <w:rPr>
          <w:noProof/>
        </w:rPr>
        <w:tab/>
      </w:r>
      <w:r>
        <w:rPr>
          <w:noProof/>
        </w:rPr>
        <w:fldChar w:fldCharType="begin"/>
      </w:r>
      <w:r>
        <w:rPr>
          <w:noProof/>
        </w:rPr>
        <w:instrText xml:space="preserve"> PAGEREF _Toc182563116 \h </w:instrText>
      </w:r>
      <w:r>
        <w:rPr>
          <w:noProof/>
        </w:rPr>
      </w:r>
      <w:r>
        <w:rPr>
          <w:noProof/>
        </w:rPr>
        <w:fldChar w:fldCharType="separate"/>
      </w:r>
      <w:r>
        <w:rPr>
          <w:noProof/>
        </w:rPr>
        <w:t>8</w:t>
      </w:r>
      <w:r>
        <w:rPr>
          <w:noProof/>
        </w:rPr>
        <w:fldChar w:fldCharType="end"/>
      </w:r>
    </w:p>
    <w:p w14:paraId="583579F0" w14:textId="0DF14334" w:rsidR="00D13937" w:rsidRPr="00D13937" w:rsidRDefault="00D13937">
      <w:pPr>
        <w:pStyle w:val="TOC2"/>
        <w:rPr>
          <w:rFonts w:asciiTheme="minorHAnsi" w:eastAsiaTheme="minorEastAsia" w:hAnsiTheme="minorHAnsi" w:cstheme="minorBidi"/>
          <w:noProof/>
          <w:kern w:val="2"/>
          <w:sz w:val="24"/>
          <w:szCs w:val="24"/>
          <w:lang w:eastAsia="en-US"/>
          <w14:ligatures w14:val="standardContextual"/>
        </w:rPr>
      </w:pPr>
      <w:r w:rsidRPr="00D13937">
        <w:rPr>
          <w:rFonts w:ascii="Arial Nova Light" w:hAnsi="Arial Nova Light"/>
          <w:noProof/>
          <w:lang w:eastAsia="en-US"/>
        </w:rPr>
        <w:t>5.7</w:t>
      </w:r>
      <w:r w:rsidRPr="00D13937">
        <w:rPr>
          <w:rFonts w:asciiTheme="minorHAnsi" w:eastAsiaTheme="minorEastAsia" w:hAnsiTheme="minorHAnsi" w:cstheme="minorBidi"/>
          <w:noProof/>
          <w:kern w:val="2"/>
          <w:sz w:val="24"/>
          <w:szCs w:val="24"/>
          <w:lang w:eastAsia="en-US"/>
          <w14:ligatures w14:val="standardContextual"/>
        </w:rPr>
        <w:tab/>
      </w:r>
      <w:r w:rsidRPr="00D13937">
        <w:rPr>
          <w:rFonts w:ascii="Arial Nova Light" w:hAnsi="Arial Nova Light"/>
          <w:noProof/>
          <w:lang w:eastAsia="en-US"/>
        </w:rPr>
        <w:t>Audit en rapportage:</w:t>
      </w:r>
      <w:r>
        <w:rPr>
          <w:noProof/>
        </w:rPr>
        <w:tab/>
      </w:r>
      <w:r>
        <w:rPr>
          <w:noProof/>
        </w:rPr>
        <w:fldChar w:fldCharType="begin"/>
      </w:r>
      <w:r>
        <w:rPr>
          <w:noProof/>
        </w:rPr>
        <w:instrText xml:space="preserve"> PAGEREF _Toc182563117 \h </w:instrText>
      </w:r>
      <w:r>
        <w:rPr>
          <w:noProof/>
        </w:rPr>
      </w:r>
      <w:r>
        <w:rPr>
          <w:noProof/>
        </w:rPr>
        <w:fldChar w:fldCharType="separate"/>
      </w:r>
      <w:r>
        <w:rPr>
          <w:noProof/>
        </w:rPr>
        <w:t>8</w:t>
      </w:r>
      <w:r>
        <w:rPr>
          <w:noProof/>
        </w:rPr>
        <w:fldChar w:fldCharType="end"/>
      </w:r>
    </w:p>
    <w:p w14:paraId="1693C44E" w14:textId="6D19F783" w:rsidR="00D13937" w:rsidRPr="00D13937" w:rsidRDefault="00D13937">
      <w:pPr>
        <w:pStyle w:val="TOC2"/>
        <w:rPr>
          <w:rFonts w:asciiTheme="minorHAnsi" w:eastAsiaTheme="minorEastAsia" w:hAnsiTheme="minorHAnsi" w:cstheme="minorBidi"/>
          <w:noProof/>
          <w:kern w:val="2"/>
          <w:sz w:val="24"/>
          <w:szCs w:val="24"/>
          <w:lang w:eastAsia="en-US"/>
          <w14:ligatures w14:val="standardContextual"/>
        </w:rPr>
      </w:pPr>
      <w:r w:rsidRPr="00D13937">
        <w:rPr>
          <w:rFonts w:ascii="Arial Nova Light" w:hAnsi="Arial Nova Light"/>
          <w:noProof/>
          <w:lang w:eastAsia="en-US"/>
        </w:rPr>
        <w:t>5.8</w:t>
      </w:r>
      <w:r w:rsidRPr="00D13937">
        <w:rPr>
          <w:rFonts w:asciiTheme="minorHAnsi" w:eastAsiaTheme="minorEastAsia" w:hAnsiTheme="minorHAnsi" w:cstheme="minorBidi"/>
          <w:noProof/>
          <w:kern w:val="2"/>
          <w:sz w:val="24"/>
          <w:szCs w:val="24"/>
          <w:lang w:eastAsia="en-US"/>
          <w14:ligatures w14:val="standardContextual"/>
        </w:rPr>
        <w:tab/>
      </w:r>
      <w:r w:rsidRPr="00D13937">
        <w:rPr>
          <w:rFonts w:ascii="Arial Nova Light" w:hAnsi="Arial Nova Light"/>
          <w:noProof/>
          <w:lang w:eastAsia="en-US"/>
        </w:rPr>
        <w:t>Rotatie van sleutels:</w:t>
      </w:r>
      <w:r>
        <w:rPr>
          <w:noProof/>
        </w:rPr>
        <w:tab/>
      </w:r>
      <w:r>
        <w:rPr>
          <w:noProof/>
        </w:rPr>
        <w:fldChar w:fldCharType="begin"/>
      </w:r>
      <w:r>
        <w:rPr>
          <w:noProof/>
        </w:rPr>
        <w:instrText xml:space="preserve"> PAGEREF _Toc182563118 \h </w:instrText>
      </w:r>
      <w:r>
        <w:rPr>
          <w:noProof/>
        </w:rPr>
      </w:r>
      <w:r>
        <w:rPr>
          <w:noProof/>
        </w:rPr>
        <w:fldChar w:fldCharType="separate"/>
      </w:r>
      <w:r>
        <w:rPr>
          <w:noProof/>
        </w:rPr>
        <w:t>8</w:t>
      </w:r>
      <w:r>
        <w:rPr>
          <w:noProof/>
        </w:rPr>
        <w:fldChar w:fldCharType="end"/>
      </w:r>
    </w:p>
    <w:p w14:paraId="3DDEAF31" w14:textId="41DE4E0A" w:rsidR="00D13937" w:rsidRPr="00D13937" w:rsidRDefault="00D13937">
      <w:pPr>
        <w:pStyle w:val="TOC1"/>
        <w:rPr>
          <w:rFonts w:asciiTheme="minorHAnsi" w:eastAsiaTheme="minorEastAsia" w:hAnsiTheme="minorHAnsi" w:cstheme="minorBidi"/>
          <w:b w:val="0"/>
          <w:caps w:val="0"/>
          <w:noProof/>
          <w:kern w:val="2"/>
          <w:sz w:val="24"/>
          <w:szCs w:val="24"/>
          <w:lang w:eastAsia="en-US"/>
          <w14:ligatures w14:val="standardContextual"/>
        </w:rPr>
      </w:pPr>
      <w:r w:rsidRPr="00D13937">
        <w:rPr>
          <w:rFonts w:ascii="Arial Nova Light" w:hAnsi="Arial Nova Light"/>
          <w:noProof/>
          <w:lang w:eastAsia="en-US"/>
        </w:rPr>
        <w:t>6</w:t>
      </w:r>
      <w:r w:rsidRPr="00D13937">
        <w:rPr>
          <w:rFonts w:asciiTheme="minorHAnsi" w:eastAsiaTheme="minorEastAsia" w:hAnsiTheme="minorHAnsi" w:cstheme="minorBidi"/>
          <w:b w:val="0"/>
          <w:caps w:val="0"/>
          <w:noProof/>
          <w:kern w:val="2"/>
          <w:sz w:val="24"/>
          <w:szCs w:val="24"/>
          <w:lang w:eastAsia="en-US"/>
          <w14:ligatures w14:val="standardContextual"/>
        </w:rPr>
        <w:tab/>
      </w:r>
      <w:r w:rsidRPr="00D13937">
        <w:rPr>
          <w:rFonts w:ascii="Arial Nova Light" w:hAnsi="Arial Nova Light"/>
          <w:noProof/>
          <w:lang w:eastAsia="en-US"/>
        </w:rPr>
        <w:t>Risico's en Beperkingen</w:t>
      </w:r>
      <w:r>
        <w:rPr>
          <w:noProof/>
        </w:rPr>
        <w:tab/>
      </w:r>
      <w:r>
        <w:rPr>
          <w:noProof/>
        </w:rPr>
        <w:fldChar w:fldCharType="begin"/>
      </w:r>
      <w:r>
        <w:rPr>
          <w:noProof/>
        </w:rPr>
        <w:instrText xml:space="preserve"> PAGEREF _Toc182563119 \h </w:instrText>
      </w:r>
      <w:r>
        <w:rPr>
          <w:noProof/>
        </w:rPr>
      </w:r>
      <w:r>
        <w:rPr>
          <w:noProof/>
        </w:rPr>
        <w:fldChar w:fldCharType="separate"/>
      </w:r>
      <w:r>
        <w:rPr>
          <w:noProof/>
        </w:rPr>
        <w:t>9</w:t>
      </w:r>
      <w:r>
        <w:rPr>
          <w:noProof/>
        </w:rPr>
        <w:fldChar w:fldCharType="end"/>
      </w:r>
    </w:p>
    <w:p w14:paraId="22F3AFE3" w14:textId="515DC61A" w:rsidR="00D13937" w:rsidRDefault="00D13937">
      <w:pPr>
        <w:pStyle w:val="TOC1"/>
        <w:rPr>
          <w:rFonts w:asciiTheme="minorHAnsi" w:eastAsiaTheme="minorEastAsia" w:hAnsiTheme="minorHAnsi" w:cstheme="minorBidi"/>
          <w:b w:val="0"/>
          <w:caps w:val="0"/>
          <w:noProof/>
          <w:kern w:val="2"/>
          <w:sz w:val="24"/>
          <w:szCs w:val="24"/>
          <w:lang w:val="en-US" w:eastAsia="en-US"/>
          <w14:ligatures w14:val="standardContextual"/>
        </w:rPr>
      </w:pPr>
      <w:r w:rsidRPr="007E2F64">
        <w:rPr>
          <w:rFonts w:ascii="Arial Nova Light" w:hAnsi="Arial Nova Light"/>
          <w:noProof/>
          <w:lang w:val="en-US" w:eastAsia="en-US"/>
        </w:rPr>
        <w:t>7</w:t>
      </w:r>
      <w:r>
        <w:rPr>
          <w:rFonts w:asciiTheme="minorHAnsi" w:eastAsiaTheme="minorEastAsia" w:hAnsiTheme="minorHAnsi" w:cstheme="minorBidi"/>
          <w:b w:val="0"/>
          <w:caps w:val="0"/>
          <w:noProof/>
          <w:kern w:val="2"/>
          <w:sz w:val="24"/>
          <w:szCs w:val="24"/>
          <w:lang w:val="en-US" w:eastAsia="en-US"/>
          <w14:ligatures w14:val="standardContextual"/>
        </w:rPr>
        <w:tab/>
      </w:r>
      <w:r w:rsidRPr="007E2F64">
        <w:rPr>
          <w:rFonts w:ascii="Arial Nova Light" w:hAnsi="Arial Nova Light"/>
          <w:noProof/>
          <w:lang w:val="en-US" w:eastAsia="en-US"/>
        </w:rPr>
        <w:t>Conclusie en Advies</w:t>
      </w:r>
      <w:r>
        <w:rPr>
          <w:noProof/>
        </w:rPr>
        <w:tab/>
      </w:r>
      <w:r>
        <w:rPr>
          <w:noProof/>
        </w:rPr>
        <w:fldChar w:fldCharType="begin"/>
      </w:r>
      <w:r>
        <w:rPr>
          <w:noProof/>
        </w:rPr>
        <w:instrText xml:space="preserve"> PAGEREF _Toc182563120 \h </w:instrText>
      </w:r>
      <w:r>
        <w:rPr>
          <w:noProof/>
        </w:rPr>
      </w:r>
      <w:r>
        <w:rPr>
          <w:noProof/>
        </w:rPr>
        <w:fldChar w:fldCharType="separate"/>
      </w:r>
      <w:r>
        <w:rPr>
          <w:noProof/>
        </w:rPr>
        <w:t>10</w:t>
      </w:r>
      <w:r>
        <w:rPr>
          <w:noProof/>
        </w:rPr>
        <w:fldChar w:fldCharType="end"/>
      </w:r>
    </w:p>
    <w:p w14:paraId="3CE0462B" w14:textId="79AF5D12" w:rsidR="0090391F" w:rsidRPr="00D13937" w:rsidRDefault="00816EE4" w:rsidP="00D632E4">
      <w:pPr>
        <w:rPr>
          <w:rFonts w:ascii="Arial Nova Light" w:hAnsi="Arial Nova Light"/>
        </w:rPr>
      </w:pPr>
      <w:r w:rsidRPr="00D13937">
        <w:rPr>
          <w:rFonts w:ascii="Arial Nova Light" w:hAnsi="Arial Nova Light"/>
        </w:rPr>
        <w:fldChar w:fldCharType="end"/>
      </w:r>
    </w:p>
    <w:p w14:paraId="3CE0462C" w14:textId="77777777" w:rsidR="0090391F" w:rsidRPr="00D13937" w:rsidRDefault="0090391F" w:rsidP="00D632E4">
      <w:pPr>
        <w:rPr>
          <w:rFonts w:ascii="Arial Nova Light" w:hAnsi="Arial Nova Light"/>
        </w:rPr>
      </w:pPr>
      <w:r w:rsidRPr="00D13937">
        <w:rPr>
          <w:rFonts w:ascii="Arial Nova Light" w:hAnsi="Arial Nova Light"/>
        </w:rPr>
        <w:br w:type="page"/>
      </w:r>
    </w:p>
    <w:p w14:paraId="68C8B6F3" w14:textId="0CAA4C0E" w:rsidR="0066547F" w:rsidRPr="00D13937" w:rsidRDefault="0066547F" w:rsidP="0066547F">
      <w:pPr>
        <w:pStyle w:val="Heading1"/>
        <w:rPr>
          <w:rFonts w:ascii="Arial Nova Light" w:hAnsi="Arial Nova Light"/>
          <w:lang w:eastAsia="en-US"/>
        </w:rPr>
      </w:pPr>
      <w:bookmarkStart w:id="3" w:name="_Toc182563105"/>
      <w:r w:rsidRPr="00D13937">
        <w:rPr>
          <w:rFonts w:ascii="Arial Nova Light" w:hAnsi="Arial Nova Light"/>
          <w:lang w:eastAsia="en-US"/>
        </w:rPr>
        <w:lastRenderedPageBreak/>
        <w:t>Inleiding</w:t>
      </w:r>
      <w:bookmarkEnd w:id="3"/>
    </w:p>
    <w:p w14:paraId="72540798" w14:textId="5FCD79DB" w:rsidR="0066547F" w:rsidRPr="0066547F" w:rsidRDefault="0066547F" w:rsidP="0066547F">
      <w:pPr>
        <w:spacing w:before="100" w:beforeAutospacing="1" w:after="100" w:afterAutospacing="1"/>
        <w:rPr>
          <w:rFonts w:ascii="Arial Nova Light" w:hAnsi="Arial Nova Light"/>
          <w:sz w:val="24"/>
          <w:szCs w:val="24"/>
          <w:lang w:eastAsia="en-US"/>
        </w:rPr>
      </w:pPr>
      <w:r w:rsidRPr="0066547F">
        <w:rPr>
          <w:rFonts w:ascii="Arial Nova Light" w:hAnsi="Arial Nova Light"/>
          <w:sz w:val="24"/>
          <w:szCs w:val="24"/>
          <w:lang w:eastAsia="en-US"/>
        </w:rPr>
        <w:t xml:space="preserve">Dit adviesplan is gericht op de implementatie van YubiKeys binnen een organisatie als middel voor sterke en phishing-resistente multi-factor authenticatie (MFA). YubiKeys zijn hardware-gebaseerde authenticatieapparaten die meerdere beveiligingsprotocollen ondersteunen, waaronder </w:t>
      </w:r>
      <w:r w:rsidRPr="0066547F">
        <w:rPr>
          <w:rFonts w:ascii="Arial Nova Light" w:hAnsi="Arial Nova Light"/>
          <w:b/>
          <w:bCs/>
          <w:sz w:val="24"/>
          <w:szCs w:val="24"/>
          <w:lang w:eastAsia="en-US"/>
        </w:rPr>
        <w:t>FIDO2</w:t>
      </w:r>
      <w:r w:rsidRPr="0066547F">
        <w:rPr>
          <w:rFonts w:ascii="Arial Nova Light" w:hAnsi="Arial Nova Light"/>
          <w:sz w:val="24"/>
          <w:szCs w:val="24"/>
          <w:lang w:eastAsia="en-US"/>
        </w:rPr>
        <w:t xml:space="preserve">, </w:t>
      </w:r>
      <w:r w:rsidRPr="0066547F">
        <w:rPr>
          <w:rFonts w:ascii="Arial Nova Light" w:hAnsi="Arial Nova Light"/>
          <w:b/>
          <w:bCs/>
          <w:sz w:val="24"/>
          <w:szCs w:val="24"/>
          <w:lang w:eastAsia="en-US"/>
        </w:rPr>
        <w:t>WebAuthn</w:t>
      </w:r>
      <w:r w:rsidRPr="0066547F">
        <w:rPr>
          <w:rFonts w:ascii="Arial Nova Light" w:hAnsi="Arial Nova Light"/>
          <w:sz w:val="24"/>
          <w:szCs w:val="24"/>
          <w:lang w:eastAsia="en-US"/>
        </w:rPr>
        <w:t xml:space="preserve">, en </w:t>
      </w:r>
      <w:r w:rsidRPr="0066547F">
        <w:rPr>
          <w:rFonts w:ascii="Arial Nova Light" w:hAnsi="Arial Nova Light"/>
          <w:b/>
          <w:bCs/>
          <w:sz w:val="24"/>
          <w:szCs w:val="24"/>
          <w:lang w:eastAsia="en-US"/>
        </w:rPr>
        <w:t>OTP</w:t>
      </w:r>
      <w:r w:rsidRPr="0066547F">
        <w:rPr>
          <w:rFonts w:ascii="Arial Nova Light" w:hAnsi="Arial Nova Light"/>
          <w:sz w:val="24"/>
          <w:szCs w:val="24"/>
          <w:lang w:eastAsia="en-US"/>
        </w:rPr>
        <w:t xml:space="preserve"> (One-Time Password). Ze bieden een hogere mate van beveiliging in vergelijking met traditionele MFA-methoden zoals SMS en e-mail, die vatbaar zijn voor phishing-aanvallen.</w:t>
      </w:r>
    </w:p>
    <w:p w14:paraId="1CB4478F" w14:textId="77777777" w:rsidR="0066547F" w:rsidRPr="00D13937" w:rsidRDefault="0066547F" w:rsidP="00FF198F">
      <w:pPr>
        <w:pStyle w:val="Heading1"/>
        <w:rPr>
          <w:rFonts w:ascii="Arial Nova Light" w:hAnsi="Arial Nova Light"/>
          <w:lang w:val="en-US" w:eastAsia="en-US"/>
        </w:rPr>
      </w:pPr>
      <w:bookmarkStart w:id="4" w:name="_Toc182563106"/>
      <w:proofErr w:type="spellStart"/>
      <w:r w:rsidRPr="00D13937">
        <w:rPr>
          <w:rFonts w:ascii="Arial Nova Light" w:hAnsi="Arial Nova Light"/>
          <w:lang w:val="en-US" w:eastAsia="en-US"/>
        </w:rPr>
        <w:lastRenderedPageBreak/>
        <w:t>Voordelen</w:t>
      </w:r>
      <w:proofErr w:type="spellEnd"/>
      <w:r w:rsidRPr="00D13937">
        <w:rPr>
          <w:rFonts w:ascii="Arial Nova Light" w:hAnsi="Arial Nova Light"/>
          <w:lang w:val="en-US" w:eastAsia="en-US"/>
        </w:rPr>
        <w:t xml:space="preserve"> van YubiKeys</w:t>
      </w:r>
      <w:bookmarkEnd w:id="4"/>
    </w:p>
    <w:p w14:paraId="4B29FDCF" w14:textId="77777777" w:rsidR="0066547F" w:rsidRPr="0066547F" w:rsidRDefault="0066547F" w:rsidP="0066547F">
      <w:pPr>
        <w:numPr>
          <w:ilvl w:val="0"/>
          <w:numId w:val="32"/>
        </w:numPr>
        <w:spacing w:before="100" w:beforeAutospacing="1" w:after="100" w:afterAutospacing="1"/>
        <w:rPr>
          <w:rFonts w:ascii="Arial Nova Light" w:hAnsi="Arial Nova Light"/>
          <w:sz w:val="24"/>
          <w:szCs w:val="24"/>
          <w:lang w:eastAsia="en-US"/>
        </w:rPr>
      </w:pPr>
      <w:r w:rsidRPr="0066547F">
        <w:rPr>
          <w:rFonts w:ascii="Arial Nova Light" w:hAnsi="Arial Nova Light"/>
          <w:b/>
          <w:bCs/>
          <w:sz w:val="24"/>
          <w:szCs w:val="24"/>
          <w:lang w:eastAsia="en-US"/>
        </w:rPr>
        <w:t>Phishing-resistent:</w:t>
      </w:r>
      <w:r w:rsidRPr="0066547F">
        <w:rPr>
          <w:rFonts w:ascii="Arial Nova Light" w:hAnsi="Arial Nova Light"/>
          <w:sz w:val="24"/>
          <w:szCs w:val="24"/>
          <w:lang w:eastAsia="en-US"/>
        </w:rPr>
        <w:t xml:space="preserve"> De sleutel werkt alleen op de juiste websites en kan niet worden gerepliceerd via phishing.</w:t>
      </w:r>
    </w:p>
    <w:p w14:paraId="24FAC545" w14:textId="77777777" w:rsidR="0066547F" w:rsidRPr="0066547F" w:rsidRDefault="0066547F" w:rsidP="0066547F">
      <w:pPr>
        <w:numPr>
          <w:ilvl w:val="0"/>
          <w:numId w:val="32"/>
        </w:numPr>
        <w:spacing w:before="100" w:beforeAutospacing="1" w:after="100" w:afterAutospacing="1"/>
        <w:rPr>
          <w:rFonts w:ascii="Arial Nova Light" w:hAnsi="Arial Nova Light"/>
          <w:sz w:val="24"/>
          <w:szCs w:val="24"/>
          <w:lang w:eastAsia="en-US"/>
        </w:rPr>
      </w:pPr>
      <w:r w:rsidRPr="0066547F">
        <w:rPr>
          <w:rFonts w:ascii="Arial Nova Light" w:hAnsi="Arial Nova Light"/>
          <w:b/>
          <w:bCs/>
          <w:sz w:val="24"/>
          <w:szCs w:val="24"/>
          <w:lang w:eastAsia="en-US"/>
        </w:rPr>
        <w:t>Gebruiksvriendelijk:</w:t>
      </w:r>
      <w:r w:rsidRPr="0066547F">
        <w:rPr>
          <w:rFonts w:ascii="Arial Nova Light" w:hAnsi="Arial Nova Light"/>
          <w:sz w:val="24"/>
          <w:szCs w:val="24"/>
          <w:lang w:eastAsia="en-US"/>
        </w:rPr>
        <w:t xml:space="preserve"> Een simpele aanraking op de sleutel vervangt complexe inlogmethoden, wat zorgt voor snelle en eenvoudige authenticatie.</w:t>
      </w:r>
    </w:p>
    <w:p w14:paraId="436E9E17" w14:textId="77777777" w:rsidR="0066547F" w:rsidRPr="0066547F" w:rsidRDefault="0066547F" w:rsidP="0066547F">
      <w:pPr>
        <w:numPr>
          <w:ilvl w:val="0"/>
          <w:numId w:val="32"/>
        </w:numPr>
        <w:spacing w:before="100" w:beforeAutospacing="1" w:after="100" w:afterAutospacing="1"/>
        <w:rPr>
          <w:rFonts w:ascii="Arial Nova Light" w:hAnsi="Arial Nova Light"/>
          <w:sz w:val="24"/>
          <w:szCs w:val="24"/>
          <w:lang w:eastAsia="en-US"/>
        </w:rPr>
      </w:pPr>
      <w:r w:rsidRPr="0066547F">
        <w:rPr>
          <w:rFonts w:ascii="Arial Nova Light" w:hAnsi="Arial Nova Light"/>
          <w:b/>
          <w:bCs/>
          <w:sz w:val="24"/>
          <w:szCs w:val="24"/>
          <w:lang w:eastAsia="en-US"/>
        </w:rPr>
        <w:t>Multi-protocol ondersteuning:</w:t>
      </w:r>
      <w:r w:rsidRPr="0066547F">
        <w:rPr>
          <w:rFonts w:ascii="Arial Nova Light" w:hAnsi="Arial Nova Light"/>
          <w:sz w:val="24"/>
          <w:szCs w:val="24"/>
          <w:lang w:eastAsia="en-US"/>
        </w:rPr>
        <w:t xml:space="preserve"> Ondersteunt FIDO2, WebAuthn, OTP, en meer, waardoor het veelzijdig is voor verschillende use-cases.</w:t>
      </w:r>
    </w:p>
    <w:p w14:paraId="05B3B0C6" w14:textId="77777777" w:rsidR="0066547F" w:rsidRPr="0066547F" w:rsidRDefault="0066547F" w:rsidP="0066547F">
      <w:pPr>
        <w:numPr>
          <w:ilvl w:val="0"/>
          <w:numId w:val="32"/>
        </w:numPr>
        <w:spacing w:before="100" w:beforeAutospacing="1" w:after="100" w:afterAutospacing="1"/>
        <w:rPr>
          <w:rFonts w:ascii="Arial Nova Light" w:hAnsi="Arial Nova Light"/>
          <w:sz w:val="24"/>
          <w:szCs w:val="24"/>
          <w:lang w:eastAsia="en-US"/>
        </w:rPr>
      </w:pPr>
      <w:r w:rsidRPr="0066547F">
        <w:rPr>
          <w:rFonts w:ascii="Arial Nova Light" w:hAnsi="Arial Nova Light"/>
          <w:b/>
          <w:bCs/>
          <w:sz w:val="24"/>
          <w:szCs w:val="24"/>
          <w:lang w:eastAsia="en-US"/>
        </w:rPr>
        <w:t>Offline bescherming:</w:t>
      </w:r>
      <w:r w:rsidRPr="0066547F">
        <w:rPr>
          <w:rFonts w:ascii="Arial Nova Light" w:hAnsi="Arial Nova Light"/>
          <w:sz w:val="24"/>
          <w:szCs w:val="24"/>
          <w:lang w:eastAsia="en-US"/>
        </w:rPr>
        <w:t xml:space="preserve"> Kan ook worden gebruikt voor offline toepassingen zoals lokale inlog op werkstations.</w:t>
      </w:r>
    </w:p>
    <w:p w14:paraId="59915C4B" w14:textId="77777777" w:rsidR="0066547F" w:rsidRPr="00D13937" w:rsidRDefault="0066547F" w:rsidP="00FF198F">
      <w:pPr>
        <w:pStyle w:val="Heading1"/>
        <w:rPr>
          <w:rFonts w:ascii="Arial Nova Light" w:hAnsi="Arial Nova Light"/>
          <w:lang w:val="en-US" w:eastAsia="en-US"/>
        </w:rPr>
      </w:pPr>
      <w:bookmarkStart w:id="5" w:name="_Toc182563107"/>
      <w:proofErr w:type="spellStart"/>
      <w:r w:rsidRPr="00D13937">
        <w:rPr>
          <w:rFonts w:ascii="Arial Nova Light" w:hAnsi="Arial Nova Light"/>
          <w:lang w:val="en-US" w:eastAsia="en-US"/>
        </w:rPr>
        <w:lastRenderedPageBreak/>
        <w:t>Doelstelling</w:t>
      </w:r>
      <w:proofErr w:type="spellEnd"/>
      <w:r w:rsidRPr="00D13937">
        <w:rPr>
          <w:rFonts w:ascii="Arial Nova Light" w:hAnsi="Arial Nova Light"/>
          <w:lang w:val="en-US" w:eastAsia="en-US"/>
        </w:rPr>
        <w:t>:</w:t>
      </w:r>
      <w:bookmarkEnd w:id="5"/>
    </w:p>
    <w:p w14:paraId="388E8436" w14:textId="77777777" w:rsidR="0066547F" w:rsidRPr="0066547F" w:rsidRDefault="0066547F" w:rsidP="0066547F">
      <w:pPr>
        <w:spacing w:before="100" w:beforeAutospacing="1" w:after="100" w:afterAutospacing="1"/>
        <w:rPr>
          <w:rFonts w:ascii="Arial Nova Light" w:hAnsi="Arial Nova Light"/>
          <w:sz w:val="24"/>
          <w:szCs w:val="24"/>
          <w:lang w:eastAsia="en-US"/>
        </w:rPr>
      </w:pPr>
      <w:r w:rsidRPr="0066547F">
        <w:rPr>
          <w:rFonts w:ascii="Arial Nova Light" w:hAnsi="Arial Nova Light"/>
          <w:sz w:val="24"/>
          <w:szCs w:val="24"/>
          <w:lang w:eastAsia="en-US"/>
        </w:rPr>
        <w:t>De doelstelling is om YubiKeys te implementeren als primair middel voor MFA binnen de organisatie om de beveiliging te verbeteren en het risico op phishingaanvallen aanzienlijk te verminderen.</w:t>
      </w:r>
    </w:p>
    <w:p w14:paraId="4E72D2B9" w14:textId="77777777" w:rsidR="0066547F" w:rsidRPr="00D13937" w:rsidRDefault="0066547F" w:rsidP="00FF198F">
      <w:pPr>
        <w:pStyle w:val="Heading1"/>
        <w:rPr>
          <w:rFonts w:ascii="Arial Nova Light" w:hAnsi="Arial Nova Light"/>
          <w:lang w:val="en-US" w:eastAsia="en-US"/>
        </w:rPr>
      </w:pPr>
      <w:bookmarkStart w:id="6" w:name="_Toc182563108"/>
      <w:proofErr w:type="spellStart"/>
      <w:r w:rsidRPr="00D13937">
        <w:rPr>
          <w:rFonts w:ascii="Arial Nova Light" w:hAnsi="Arial Nova Light"/>
          <w:lang w:val="en-US" w:eastAsia="en-US"/>
        </w:rPr>
        <w:lastRenderedPageBreak/>
        <w:t>Beoordeling</w:t>
      </w:r>
      <w:proofErr w:type="spellEnd"/>
      <w:r w:rsidRPr="00D13937">
        <w:rPr>
          <w:rFonts w:ascii="Arial Nova Light" w:hAnsi="Arial Nova Light"/>
          <w:lang w:val="en-US" w:eastAsia="en-US"/>
        </w:rPr>
        <w:t xml:space="preserve"> van de </w:t>
      </w:r>
      <w:proofErr w:type="spellStart"/>
      <w:r w:rsidRPr="00D13937">
        <w:rPr>
          <w:rFonts w:ascii="Arial Nova Light" w:hAnsi="Arial Nova Light"/>
          <w:lang w:val="en-US" w:eastAsia="en-US"/>
        </w:rPr>
        <w:t>Huidige</w:t>
      </w:r>
      <w:proofErr w:type="spellEnd"/>
      <w:r w:rsidRPr="00D13937">
        <w:rPr>
          <w:rFonts w:ascii="Arial Nova Light" w:hAnsi="Arial Nova Light"/>
          <w:lang w:val="en-US" w:eastAsia="en-US"/>
        </w:rPr>
        <w:t xml:space="preserve"> </w:t>
      </w:r>
      <w:proofErr w:type="spellStart"/>
      <w:r w:rsidRPr="00D13937">
        <w:rPr>
          <w:rFonts w:ascii="Arial Nova Light" w:hAnsi="Arial Nova Light"/>
          <w:lang w:val="en-US" w:eastAsia="en-US"/>
        </w:rPr>
        <w:t>Omgeving</w:t>
      </w:r>
      <w:bookmarkEnd w:id="6"/>
      <w:proofErr w:type="spellEnd"/>
    </w:p>
    <w:p w14:paraId="260AEB82" w14:textId="77777777" w:rsidR="0066547F" w:rsidRPr="0066547F" w:rsidRDefault="0066547F" w:rsidP="0066547F">
      <w:pPr>
        <w:numPr>
          <w:ilvl w:val="0"/>
          <w:numId w:val="33"/>
        </w:numPr>
        <w:spacing w:before="100" w:beforeAutospacing="1" w:after="100" w:afterAutospacing="1"/>
        <w:rPr>
          <w:rFonts w:ascii="Arial Nova Light" w:hAnsi="Arial Nova Light"/>
          <w:sz w:val="24"/>
          <w:szCs w:val="24"/>
          <w:lang w:val="en-US" w:eastAsia="en-US"/>
        </w:rPr>
      </w:pPr>
      <w:proofErr w:type="spellStart"/>
      <w:r w:rsidRPr="0066547F">
        <w:rPr>
          <w:rFonts w:ascii="Arial Nova Light" w:hAnsi="Arial Nova Light"/>
          <w:b/>
          <w:bCs/>
          <w:sz w:val="24"/>
          <w:szCs w:val="24"/>
          <w:lang w:val="en-US" w:eastAsia="en-US"/>
        </w:rPr>
        <w:t>Licentievereisten</w:t>
      </w:r>
      <w:proofErr w:type="spellEnd"/>
      <w:r w:rsidRPr="0066547F">
        <w:rPr>
          <w:rFonts w:ascii="Arial Nova Light" w:hAnsi="Arial Nova Light"/>
          <w:b/>
          <w:bCs/>
          <w:sz w:val="24"/>
          <w:szCs w:val="24"/>
          <w:lang w:val="en-US" w:eastAsia="en-US"/>
        </w:rPr>
        <w:t>:</w:t>
      </w:r>
    </w:p>
    <w:p w14:paraId="0BF9AE13" w14:textId="77777777" w:rsidR="0066547F" w:rsidRPr="0066547F" w:rsidRDefault="0066547F" w:rsidP="0066547F">
      <w:pPr>
        <w:numPr>
          <w:ilvl w:val="1"/>
          <w:numId w:val="33"/>
        </w:numPr>
        <w:spacing w:before="100" w:beforeAutospacing="1" w:after="100" w:afterAutospacing="1"/>
        <w:rPr>
          <w:rFonts w:ascii="Arial Nova Light" w:hAnsi="Arial Nova Light"/>
          <w:sz w:val="24"/>
          <w:szCs w:val="24"/>
          <w:lang w:val="en-US" w:eastAsia="en-US"/>
        </w:rPr>
      </w:pPr>
      <w:proofErr w:type="spellStart"/>
      <w:r w:rsidRPr="0066547F">
        <w:rPr>
          <w:rFonts w:ascii="Arial Nova Light" w:hAnsi="Arial Nova Light"/>
          <w:sz w:val="24"/>
          <w:szCs w:val="24"/>
          <w:lang w:val="en-US" w:eastAsia="en-US"/>
        </w:rPr>
        <w:t>Controleer</w:t>
      </w:r>
      <w:proofErr w:type="spellEnd"/>
      <w:r w:rsidRPr="0066547F">
        <w:rPr>
          <w:rFonts w:ascii="Arial Nova Light" w:hAnsi="Arial Nova Light"/>
          <w:sz w:val="24"/>
          <w:szCs w:val="24"/>
          <w:lang w:val="en-US" w:eastAsia="en-US"/>
        </w:rPr>
        <w:t xml:space="preserve"> of de </w:t>
      </w:r>
      <w:proofErr w:type="spellStart"/>
      <w:r w:rsidRPr="0066547F">
        <w:rPr>
          <w:rFonts w:ascii="Arial Nova Light" w:hAnsi="Arial Nova Light"/>
          <w:sz w:val="24"/>
          <w:szCs w:val="24"/>
          <w:lang w:val="en-US" w:eastAsia="en-US"/>
        </w:rPr>
        <w:t>organisatie</w:t>
      </w:r>
      <w:proofErr w:type="spellEnd"/>
      <w:r w:rsidRPr="0066547F">
        <w:rPr>
          <w:rFonts w:ascii="Arial Nova Light" w:hAnsi="Arial Nova Light"/>
          <w:sz w:val="24"/>
          <w:szCs w:val="24"/>
          <w:lang w:val="en-US" w:eastAsia="en-US"/>
        </w:rPr>
        <w:t xml:space="preserve"> </w:t>
      </w:r>
      <w:proofErr w:type="spellStart"/>
      <w:r w:rsidRPr="0066547F">
        <w:rPr>
          <w:rFonts w:ascii="Arial Nova Light" w:hAnsi="Arial Nova Light"/>
          <w:sz w:val="24"/>
          <w:szCs w:val="24"/>
          <w:lang w:val="en-US" w:eastAsia="en-US"/>
        </w:rPr>
        <w:t>beschikt</w:t>
      </w:r>
      <w:proofErr w:type="spellEnd"/>
      <w:r w:rsidRPr="0066547F">
        <w:rPr>
          <w:rFonts w:ascii="Arial Nova Light" w:hAnsi="Arial Nova Light"/>
          <w:sz w:val="24"/>
          <w:szCs w:val="24"/>
          <w:lang w:val="en-US" w:eastAsia="en-US"/>
        </w:rPr>
        <w:t xml:space="preserve"> over </w:t>
      </w:r>
      <w:r w:rsidRPr="0066547F">
        <w:rPr>
          <w:rFonts w:ascii="Arial Nova Light" w:hAnsi="Arial Nova Light"/>
          <w:b/>
          <w:bCs/>
          <w:sz w:val="24"/>
          <w:szCs w:val="24"/>
          <w:lang w:val="en-US" w:eastAsia="en-US"/>
        </w:rPr>
        <w:t>Azure AD Premium P1 of P2</w:t>
      </w:r>
      <w:r w:rsidRPr="0066547F">
        <w:rPr>
          <w:rFonts w:ascii="Arial Nova Light" w:hAnsi="Arial Nova Light"/>
          <w:sz w:val="24"/>
          <w:szCs w:val="24"/>
          <w:lang w:val="en-US" w:eastAsia="en-US"/>
        </w:rPr>
        <w:t xml:space="preserve"> </w:t>
      </w:r>
      <w:proofErr w:type="spellStart"/>
      <w:r w:rsidRPr="0066547F">
        <w:rPr>
          <w:rFonts w:ascii="Arial Nova Light" w:hAnsi="Arial Nova Light"/>
          <w:sz w:val="24"/>
          <w:szCs w:val="24"/>
          <w:lang w:val="en-US" w:eastAsia="en-US"/>
        </w:rPr>
        <w:t>licenties</w:t>
      </w:r>
      <w:proofErr w:type="spellEnd"/>
      <w:r w:rsidRPr="0066547F">
        <w:rPr>
          <w:rFonts w:ascii="Arial Nova Light" w:hAnsi="Arial Nova Light"/>
          <w:sz w:val="24"/>
          <w:szCs w:val="24"/>
          <w:lang w:val="en-US" w:eastAsia="en-US"/>
        </w:rPr>
        <w:t xml:space="preserve"> </w:t>
      </w:r>
      <w:proofErr w:type="spellStart"/>
      <w:r w:rsidRPr="0066547F">
        <w:rPr>
          <w:rFonts w:ascii="Arial Nova Light" w:hAnsi="Arial Nova Light"/>
          <w:sz w:val="24"/>
          <w:szCs w:val="24"/>
          <w:lang w:val="en-US" w:eastAsia="en-US"/>
        </w:rPr>
        <w:t>voor</w:t>
      </w:r>
      <w:proofErr w:type="spellEnd"/>
      <w:r w:rsidRPr="0066547F">
        <w:rPr>
          <w:rFonts w:ascii="Arial Nova Light" w:hAnsi="Arial Nova Light"/>
          <w:sz w:val="24"/>
          <w:szCs w:val="24"/>
          <w:lang w:val="en-US" w:eastAsia="en-US"/>
        </w:rPr>
        <w:t xml:space="preserve"> Conditional Access </w:t>
      </w:r>
      <w:proofErr w:type="spellStart"/>
      <w:r w:rsidRPr="0066547F">
        <w:rPr>
          <w:rFonts w:ascii="Arial Nova Light" w:hAnsi="Arial Nova Light"/>
          <w:sz w:val="24"/>
          <w:szCs w:val="24"/>
          <w:lang w:val="en-US" w:eastAsia="en-US"/>
        </w:rPr>
        <w:t>en</w:t>
      </w:r>
      <w:proofErr w:type="spellEnd"/>
      <w:r w:rsidRPr="0066547F">
        <w:rPr>
          <w:rFonts w:ascii="Arial Nova Light" w:hAnsi="Arial Nova Light"/>
          <w:sz w:val="24"/>
          <w:szCs w:val="24"/>
          <w:lang w:val="en-US" w:eastAsia="en-US"/>
        </w:rPr>
        <w:t xml:space="preserve"> </w:t>
      </w:r>
      <w:proofErr w:type="spellStart"/>
      <w:r w:rsidRPr="0066547F">
        <w:rPr>
          <w:rFonts w:ascii="Arial Nova Light" w:hAnsi="Arial Nova Light"/>
          <w:sz w:val="24"/>
          <w:szCs w:val="24"/>
          <w:lang w:val="en-US" w:eastAsia="en-US"/>
        </w:rPr>
        <w:t>geavanceerde</w:t>
      </w:r>
      <w:proofErr w:type="spellEnd"/>
      <w:r w:rsidRPr="0066547F">
        <w:rPr>
          <w:rFonts w:ascii="Arial Nova Light" w:hAnsi="Arial Nova Light"/>
          <w:sz w:val="24"/>
          <w:szCs w:val="24"/>
          <w:lang w:val="en-US" w:eastAsia="en-US"/>
        </w:rPr>
        <w:t xml:space="preserve"> </w:t>
      </w:r>
      <w:proofErr w:type="spellStart"/>
      <w:r w:rsidRPr="0066547F">
        <w:rPr>
          <w:rFonts w:ascii="Arial Nova Light" w:hAnsi="Arial Nova Light"/>
          <w:sz w:val="24"/>
          <w:szCs w:val="24"/>
          <w:lang w:val="en-US" w:eastAsia="en-US"/>
        </w:rPr>
        <w:t>authenticatiemethoden</w:t>
      </w:r>
      <w:proofErr w:type="spellEnd"/>
      <w:r w:rsidRPr="0066547F">
        <w:rPr>
          <w:rFonts w:ascii="Arial Nova Light" w:hAnsi="Arial Nova Light"/>
          <w:sz w:val="24"/>
          <w:szCs w:val="24"/>
          <w:lang w:val="en-US" w:eastAsia="en-US"/>
        </w:rPr>
        <w:t>.</w:t>
      </w:r>
    </w:p>
    <w:p w14:paraId="0497CC33" w14:textId="77777777" w:rsidR="0066547F" w:rsidRPr="0066547F" w:rsidRDefault="0066547F" w:rsidP="0066547F">
      <w:pPr>
        <w:numPr>
          <w:ilvl w:val="0"/>
          <w:numId w:val="33"/>
        </w:numPr>
        <w:spacing w:before="100" w:beforeAutospacing="1" w:after="100" w:afterAutospacing="1"/>
        <w:rPr>
          <w:rFonts w:ascii="Arial Nova Light" w:hAnsi="Arial Nova Light"/>
          <w:sz w:val="24"/>
          <w:szCs w:val="24"/>
          <w:lang w:val="en-US" w:eastAsia="en-US"/>
        </w:rPr>
      </w:pPr>
      <w:proofErr w:type="spellStart"/>
      <w:r w:rsidRPr="0066547F">
        <w:rPr>
          <w:rFonts w:ascii="Arial Nova Light" w:hAnsi="Arial Nova Light"/>
          <w:b/>
          <w:bCs/>
          <w:sz w:val="24"/>
          <w:szCs w:val="24"/>
          <w:lang w:val="en-US" w:eastAsia="en-US"/>
        </w:rPr>
        <w:t>Ondersteunde</w:t>
      </w:r>
      <w:proofErr w:type="spellEnd"/>
      <w:r w:rsidRPr="0066547F">
        <w:rPr>
          <w:rFonts w:ascii="Arial Nova Light" w:hAnsi="Arial Nova Light"/>
          <w:b/>
          <w:bCs/>
          <w:sz w:val="24"/>
          <w:szCs w:val="24"/>
          <w:lang w:val="en-US" w:eastAsia="en-US"/>
        </w:rPr>
        <w:t xml:space="preserve"> hardware </w:t>
      </w:r>
      <w:proofErr w:type="spellStart"/>
      <w:r w:rsidRPr="0066547F">
        <w:rPr>
          <w:rFonts w:ascii="Arial Nova Light" w:hAnsi="Arial Nova Light"/>
          <w:b/>
          <w:bCs/>
          <w:sz w:val="24"/>
          <w:szCs w:val="24"/>
          <w:lang w:val="en-US" w:eastAsia="en-US"/>
        </w:rPr>
        <w:t>en</w:t>
      </w:r>
      <w:proofErr w:type="spellEnd"/>
      <w:r w:rsidRPr="0066547F">
        <w:rPr>
          <w:rFonts w:ascii="Arial Nova Light" w:hAnsi="Arial Nova Light"/>
          <w:b/>
          <w:bCs/>
          <w:sz w:val="24"/>
          <w:szCs w:val="24"/>
          <w:lang w:val="en-US" w:eastAsia="en-US"/>
        </w:rPr>
        <w:t xml:space="preserve"> software:</w:t>
      </w:r>
    </w:p>
    <w:p w14:paraId="4E8163F8" w14:textId="77777777" w:rsidR="0066547F" w:rsidRPr="0066547F" w:rsidRDefault="0066547F" w:rsidP="0066547F">
      <w:pPr>
        <w:numPr>
          <w:ilvl w:val="1"/>
          <w:numId w:val="33"/>
        </w:numPr>
        <w:spacing w:before="100" w:beforeAutospacing="1" w:after="100" w:afterAutospacing="1"/>
        <w:rPr>
          <w:rFonts w:ascii="Arial Nova Light" w:hAnsi="Arial Nova Light"/>
          <w:sz w:val="24"/>
          <w:szCs w:val="24"/>
          <w:lang w:eastAsia="en-US"/>
        </w:rPr>
      </w:pPr>
      <w:r w:rsidRPr="0066547F">
        <w:rPr>
          <w:rFonts w:ascii="Arial Nova Light" w:hAnsi="Arial Nova Light"/>
          <w:sz w:val="24"/>
          <w:szCs w:val="24"/>
          <w:lang w:eastAsia="en-US"/>
        </w:rPr>
        <w:t>Inventariseer welke werkstations, laptops, en mobiele apparaten YubiKeys ondersteunen. Let op de aanwezigheid van USB-A, USB-C, NFC, en Bluetooth voor compatibiliteit.</w:t>
      </w:r>
    </w:p>
    <w:p w14:paraId="54E4F7B6" w14:textId="77777777" w:rsidR="0066547F" w:rsidRPr="0066547F" w:rsidRDefault="0066547F" w:rsidP="0066547F">
      <w:pPr>
        <w:numPr>
          <w:ilvl w:val="0"/>
          <w:numId w:val="33"/>
        </w:numPr>
        <w:spacing w:before="100" w:beforeAutospacing="1" w:after="100" w:afterAutospacing="1"/>
        <w:rPr>
          <w:rFonts w:ascii="Arial Nova Light" w:hAnsi="Arial Nova Light"/>
          <w:sz w:val="24"/>
          <w:szCs w:val="24"/>
          <w:lang w:val="en-US" w:eastAsia="en-US"/>
        </w:rPr>
      </w:pPr>
      <w:proofErr w:type="spellStart"/>
      <w:r w:rsidRPr="0066547F">
        <w:rPr>
          <w:rFonts w:ascii="Arial Nova Light" w:hAnsi="Arial Nova Light"/>
          <w:b/>
          <w:bCs/>
          <w:sz w:val="24"/>
          <w:szCs w:val="24"/>
          <w:lang w:val="en-US" w:eastAsia="en-US"/>
        </w:rPr>
        <w:t>Gebruikersinventaris</w:t>
      </w:r>
      <w:proofErr w:type="spellEnd"/>
      <w:r w:rsidRPr="0066547F">
        <w:rPr>
          <w:rFonts w:ascii="Arial Nova Light" w:hAnsi="Arial Nova Light"/>
          <w:b/>
          <w:bCs/>
          <w:sz w:val="24"/>
          <w:szCs w:val="24"/>
          <w:lang w:val="en-US" w:eastAsia="en-US"/>
        </w:rPr>
        <w:t>:</w:t>
      </w:r>
    </w:p>
    <w:p w14:paraId="6EFFDA0E" w14:textId="77777777" w:rsidR="0066547F" w:rsidRPr="0066547F" w:rsidRDefault="0066547F" w:rsidP="0066547F">
      <w:pPr>
        <w:numPr>
          <w:ilvl w:val="1"/>
          <w:numId w:val="33"/>
        </w:numPr>
        <w:spacing w:before="100" w:beforeAutospacing="1" w:after="100" w:afterAutospacing="1"/>
        <w:rPr>
          <w:rFonts w:ascii="Arial Nova Light" w:hAnsi="Arial Nova Light"/>
          <w:sz w:val="24"/>
          <w:szCs w:val="24"/>
          <w:lang w:eastAsia="en-US"/>
        </w:rPr>
      </w:pPr>
      <w:r w:rsidRPr="0066547F">
        <w:rPr>
          <w:rFonts w:ascii="Arial Nova Light" w:hAnsi="Arial Nova Light"/>
          <w:sz w:val="24"/>
          <w:szCs w:val="24"/>
          <w:lang w:eastAsia="en-US"/>
        </w:rPr>
        <w:t>Maak een lijst van gebruikers die toegang hebben tot gevoelige applicaties en systemen, en bepaal voor welke gebruikers YubiKeys verplicht worden gesteld.</w:t>
      </w:r>
    </w:p>
    <w:p w14:paraId="685D3C3A" w14:textId="77777777" w:rsidR="0066547F" w:rsidRPr="00D13937" w:rsidRDefault="0066547F" w:rsidP="00FF198F">
      <w:pPr>
        <w:pStyle w:val="Heading1"/>
        <w:rPr>
          <w:rFonts w:ascii="Arial Nova Light" w:hAnsi="Arial Nova Light"/>
          <w:lang w:val="en-US" w:eastAsia="en-US"/>
        </w:rPr>
      </w:pPr>
      <w:bookmarkStart w:id="7" w:name="_Toc182563109"/>
      <w:proofErr w:type="spellStart"/>
      <w:r w:rsidRPr="00D13937">
        <w:rPr>
          <w:rFonts w:ascii="Arial Nova Light" w:hAnsi="Arial Nova Light"/>
          <w:lang w:val="en-US" w:eastAsia="en-US"/>
        </w:rPr>
        <w:lastRenderedPageBreak/>
        <w:t>Advies</w:t>
      </w:r>
      <w:proofErr w:type="spellEnd"/>
      <w:r w:rsidRPr="00D13937">
        <w:rPr>
          <w:rFonts w:ascii="Arial Nova Light" w:hAnsi="Arial Nova Light"/>
          <w:lang w:val="en-US" w:eastAsia="en-US"/>
        </w:rPr>
        <w:t xml:space="preserve"> </w:t>
      </w:r>
      <w:proofErr w:type="spellStart"/>
      <w:r w:rsidRPr="00D13937">
        <w:rPr>
          <w:rFonts w:ascii="Arial Nova Light" w:hAnsi="Arial Nova Light"/>
          <w:lang w:val="en-US" w:eastAsia="en-US"/>
        </w:rPr>
        <w:t>voor</w:t>
      </w:r>
      <w:proofErr w:type="spellEnd"/>
      <w:r w:rsidRPr="00D13937">
        <w:rPr>
          <w:rFonts w:ascii="Arial Nova Light" w:hAnsi="Arial Nova Light"/>
          <w:lang w:val="en-US" w:eastAsia="en-US"/>
        </w:rPr>
        <w:t xml:space="preserve"> </w:t>
      </w:r>
      <w:proofErr w:type="spellStart"/>
      <w:r w:rsidRPr="00D13937">
        <w:rPr>
          <w:rFonts w:ascii="Arial Nova Light" w:hAnsi="Arial Nova Light"/>
          <w:lang w:val="en-US" w:eastAsia="en-US"/>
        </w:rPr>
        <w:t>Implementatie</w:t>
      </w:r>
      <w:proofErr w:type="spellEnd"/>
      <w:r w:rsidRPr="00D13937">
        <w:rPr>
          <w:rFonts w:ascii="Arial Nova Light" w:hAnsi="Arial Nova Light"/>
          <w:lang w:val="en-US" w:eastAsia="en-US"/>
        </w:rPr>
        <w:t xml:space="preserve"> van YubiKeys</w:t>
      </w:r>
      <w:bookmarkEnd w:id="7"/>
    </w:p>
    <w:p w14:paraId="5BDC61B3" w14:textId="77777777" w:rsidR="0066547F" w:rsidRPr="00D13937" w:rsidRDefault="0066547F" w:rsidP="00D13937">
      <w:pPr>
        <w:pStyle w:val="Heading2"/>
        <w:rPr>
          <w:rFonts w:ascii="Arial Nova Light" w:hAnsi="Arial Nova Light"/>
          <w:lang w:val="en-US" w:eastAsia="en-US"/>
        </w:rPr>
      </w:pPr>
      <w:bookmarkStart w:id="8" w:name="_Toc182563110"/>
      <w:r w:rsidRPr="00D13937">
        <w:rPr>
          <w:rFonts w:ascii="Arial Nova Light" w:hAnsi="Arial Nova Light"/>
          <w:lang w:val="en-US" w:eastAsia="en-US"/>
        </w:rPr>
        <w:t xml:space="preserve">1. </w:t>
      </w:r>
      <w:proofErr w:type="spellStart"/>
      <w:r w:rsidRPr="00D13937">
        <w:rPr>
          <w:rFonts w:ascii="Arial Nova Light" w:hAnsi="Arial Nova Light"/>
          <w:lang w:val="en-US" w:eastAsia="en-US"/>
        </w:rPr>
        <w:t>Selectie</w:t>
      </w:r>
      <w:proofErr w:type="spellEnd"/>
      <w:r w:rsidRPr="00D13937">
        <w:rPr>
          <w:rFonts w:ascii="Arial Nova Light" w:hAnsi="Arial Nova Light"/>
          <w:lang w:val="en-US" w:eastAsia="en-US"/>
        </w:rPr>
        <w:t xml:space="preserve"> van YubiKey-</w:t>
      </w:r>
      <w:proofErr w:type="spellStart"/>
      <w:r w:rsidRPr="00D13937">
        <w:rPr>
          <w:rFonts w:ascii="Arial Nova Light" w:hAnsi="Arial Nova Light"/>
          <w:lang w:val="en-US" w:eastAsia="en-US"/>
        </w:rPr>
        <w:t>modellen</w:t>
      </w:r>
      <w:proofErr w:type="spellEnd"/>
      <w:r w:rsidRPr="00D13937">
        <w:rPr>
          <w:rFonts w:ascii="Arial Nova Light" w:hAnsi="Arial Nova Light"/>
          <w:lang w:val="en-US" w:eastAsia="en-US"/>
        </w:rPr>
        <w:t>:</w:t>
      </w:r>
      <w:bookmarkEnd w:id="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0"/>
        <w:gridCol w:w="4013"/>
        <w:gridCol w:w="2628"/>
      </w:tblGrid>
      <w:tr w:rsidR="0066547F" w:rsidRPr="0066547F" w14:paraId="2A48270F" w14:textId="77777777" w:rsidTr="0066547F">
        <w:trPr>
          <w:tblHeader/>
          <w:tblCellSpacing w:w="15" w:type="dxa"/>
        </w:trPr>
        <w:tc>
          <w:tcPr>
            <w:tcW w:w="0" w:type="auto"/>
            <w:vAlign w:val="center"/>
            <w:hideMark/>
          </w:tcPr>
          <w:p w14:paraId="309CE7B2" w14:textId="77777777" w:rsidR="0066547F" w:rsidRPr="0066547F" w:rsidRDefault="0066547F" w:rsidP="0066547F">
            <w:pPr>
              <w:jc w:val="center"/>
              <w:rPr>
                <w:rFonts w:ascii="Arial Nova Light" w:hAnsi="Arial Nova Light"/>
                <w:b/>
                <w:bCs/>
                <w:sz w:val="24"/>
                <w:szCs w:val="24"/>
                <w:lang w:val="en-US" w:eastAsia="en-US"/>
              </w:rPr>
            </w:pPr>
            <w:r w:rsidRPr="0066547F">
              <w:rPr>
                <w:rFonts w:ascii="Arial Nova Light" w:hAnsi="Arial Nova Light"/>
                <w:b/>
                <w:bCs/>
                <w:sz w:val="24"/>
                <w:szCs w:val="24"/>
                <w:lang w:val="en-US" w:eastAsia="en-US"/>
              </w:rPr>
              <w:t>Model</w:t>
            </w:r>
          </w:p>
        </w:tc>
        <w:tc>
          <w:tcPr>
            <w:tcW w:w="0" w:type="auto"/>
            <w:vAlign w:val="center"/>
            <w:hideMark/>
          </w:tcPr>
          <w:p w14:paraId="0E715F13" w14:textId="77777777" w:rsidR="0066547F" w:rsidRPr="0066547F" w:rsidRDefault="0066547F" w:rsidP="0066547F">
            <w:pPr>
              <w:jc w:val="center"/>
              <w:rPr>
                <w:rFonts w:ascii="Arial Nova Light" w:hAnsi="Arial Nova Light"/>
                <w:b/>
                <w:bCs/>
                <w:sz w:val="24"/>
                <w:szCs w:val="24"/>
                <w:lang w:val="en-US" w:eastAsia="en-US"/>
              </w:rPr>
            </w:pPr>
            <w:proofErr w:type="spellStart"/>
            <w:r w:rsidRPr="0066547F">
              <w:rPr>
                <w:rFonts w:ascii="Arial Nova Light" w:hAnsi="Arial Nova Light"/>
                <w:b/>
                <w:bCs/>
                <w:sz w:val="24"/>
                <w:szCs w:val="24"/>
                <w:lang w:val="en-US" w:eastAsia="en-US"/>
              </w:rPr>
              <w:t>Beschrijving</w:t>
            </w:r>
            <w:proofErr w:type="spellEnd"/>
          </w:p>
        </w:tc>
        <w:tc>
          <w:tcPr>
            <w:tcW w:w="0" w:type="auto"/>
            <w:vAlign w:val="center"/>
            <w:hideMark/>
          </w:tcPr>
          <w:p w14:paraId="2E59135A" w14:textId="77777777" w:rsidR="0066547F" w:rsidRPr="0066547F" w:rsidRDefault="0066547F" w:rsidP="0066547F">
            <w:pPr>
              <w:jc w:val="center"/>
              <w:rPr>
                <w:rFonts w:ascii="Arial Nova Light" w:hAnsi="Arial Nova Light"/>
                <w:b/>
                <w:bCs/>
                <w:sz w:val="24"/>
                <w:szCs w:val="24"/>
                <w:lang w:val="en-US" w:eastAsia="en-US"/>
              </w:rPr>
            </w:pPr>
            <w:proofErr w:type="spellStart"/>
            <w:r w:rsidRPr="0066547F">
              <w:rPr>
                <w:rFonts w:ascii="Arial Nova Light" w:hAnsi="Arial Nova Light"/>
                <w:b/>
                <w:bCs/>
                <w:sz w:val="24"/>
                <w:szCs w:val="24"/>
                <w:lang w:val="en-US" w:eastAsia="en-US"/>
              </w:rPr>
              <w:t>Aanbevolen</w:t>
            </w:r>
            <w:proofErr w:type="spellEnd"/>
            <w:r w:rsidRPr="0066547F">
              <w:rPr>
                <w:rFonts w:ascii="Arial Nova Light" w:hAnsi="Arial Nova Light"/>
                <w:b/>
                <w:bCs/>
                <w:sz w:val="24"/>
                <w:szCs w:val="24"/>
                <w:lang w:val="en-US" w:eastAsia="en-US"/>
              </w:rPr>
              <w:t xml:space="preserve"> </w:t>
            </w:r>
            <w:proofErr w:type="spellStart"/>
            <w:r w:rsidRPr="0066547F">
              <w:rPr>
                <w:rFonts w:ascii="Arial Nova Light" w:hAnsi="Arial Nova Light"/>
                <w:b/>
                <w:bCs/>
                <w:sz w:val="24"/>
                <w:szCs w:val="24"/>
                <w:lang w:val="en-US" w:eastAsia="en-US"/>
              </w:rPr>
              <w:t>Gebruik</w:t>
            </w:r>
            <w:proofErr w:type="spellEnd"/>
          </w:p>
        </w:tc>
      </w:tr>
      <w:tr w:rsidR="0066547F" w:rsidRPr="0066547F" w14:paraId="3F3447D9" w14:textId="77777777" w:rsidTr="0066547F">
        <w:trPr>
          <w:tblCellSpacing w:w="15" w:type="dxa"/>
        </w:trPr>
        <w:tc>
          <w:tcPr>
            <w:tcW w:w="0" w:type="auto"/>
            <w:vAlign w:val="center"/>
            <w:hideMark/>
          </w:tcPr>
          <w:p w14:paraId="2D0F293E" w14:textId="77777777" w:rsidR="0066547F" w:rsidRPr="0066547F" w:rsidRDefault="0066547F" w:rsidP="0066547F">
            <w:pPr>
              <w:rPr>
                <w:rFonts w:ascii="Arial Nova Light" w:hAnsi="Arial Nova Light"/>
                <w:sz w:val="24"/>
                <w:szCs w:val="24"/>
                <w:lang w:val="en-US" w:eastAsia="en-US"/>
              </w:rPr>
            </w:pPr>
            <w:r w:rsidRPr="0066547F">
              <w:rPr>
                <w:rFonts w:ascii="Arial Nova Light" w:hAnsi="Arial Nova Light"/>
                <w:b/>
                <w:bCs/>
                <w:sz w:val="24"/>
                <w:szCs w:val="24"/>
                <w:lang w:val="en-US" w:eastAsia="en-US"/>
              </w:rPr>
              <w:t>YubiKey 5 NFC</w:t>
            </w:r>
          </w:p>
        </w:tc>
        <w:tc>
          <w:tcPr>
            <w:tcW w:w="0" w:type="auto"/>
            <w:vAlign w:val="center"/>
            <w:hideMark/>
          </w:tcPr>
          <w:p w14:paraId="39ADEB3E" w14:textId="77777777" w:rsidR="0066547F" w:rsidRPr="0066547F" w:rsidRDefault="0066547F" w:rsidP="0066547F">
            <w:pPr>
              <w:rPr>
                <w:rFonts w:ascii="Arial Nova Light" w:hAnsi="Arial Nova Light"/>
                <w:sz w:val="24"/>
                <w:szCs w:val="24"/>
                <w:lang w:eastAsia="en-US"/>
              </w:rPr>
            </w:pPr>
            <w:r w:rsidRPr="0066547F">
              <w:rPr>
                <w:rFonts w:ascii="Arial Nova Light" w:hAnsi="Arial Nova Light"/>
                <w:sz w:val="24"/>
                <w:szCs w:val="24"/>
                <w:lang w:eastAsia="en-US"/>
              </w:rPr>
              <w:t>Ondersteunt USB-A en NFC</w:t>
            </w:r>
          </w:p>
        </w:tc>
        <w:tc>
          <w:tcPr>
            <w:tcW w:w="0" w:type="auto"/>
            <w:vAlign w:val="center"/>
            <w:hideMark/>
          </w:tcPr>
          <w:p w14:paraId="60267A72" w14:textId="77777777" w:rsidR="0066547F" w:rsidRPr="0066547F" w:rsidRDefault="0066547F" w:rsidP="0066547F">
            <w:pPr>
              <w:rPr>
                <w:rFonts w:ascii="Arial Nova Light" w:hAnsi="Arial Nova Light"/>
                <w:sz w:val="24"/>
                <w:szCs w:val="24"/>
                <w:lang w:val="en-US" w:eastAsia="en-US"/>
              </w:rPr>
            </w:pPr>
            <w:r w:rsidRPr="0066547F">
              <w:rPr>
                <w:rFonts w:ascii="Arial Nova Light" w:hAnsi="Arial Nova Light"/>
                <w:sz w:val="24"/>
                <w:szCs w:val="24"/>
                <w:lang w:val="en-US" w:eastAsia="en-US"/>
              </w:rPr>
              <w:t>Laptops, smartphones</w:t>
            </w:r>
          </w:p>
        </w:tc>
      </w:tr>
      <w:tr w:rsidR="0066547F" w:rsidRPr="0066547F" w14:paraId="6828C43C" w14:textId="77777777" w:rsidTr="0066547F">
        <w:trPr>
          <w:tblCellSpacing w:w="15" w:type="dxa"/>
        </w:trPr>
        <w:tc>
          <w:tcPr>
            <w:tcW w:w="0" w:type="auto"/>
            <w:vAlign w:val="center"/>
            <w:hideMark/>
          </w:tcPr>
          <w:p w14:paraId="53B520E7" w14:textId="77777777" w:rsidR="0066547F" w:rsidRPr="0066547F" w:rsidRDefault="0066547F" w:rsidP="0066547F">
            <w:pPr>
              <w:rPr>
                <w:rFonts w:ascii="Arial Nova Light" w:hAnsi="Arial Nova Light"/>
                <w:sz w:val="24"/>
                <w:szCs w:val="24"/>
                <w:lang w:val="en-US" w:eastAsia="en-US"/>
              </w:rPr>
            </w:pPr>
            <w:r w:rsidRPr="0066547F">
              <w:rPr>
                <w:rFonts w:ascii="Arial Nova Light" w:hAnsi="Arial Nova Light"/>
                <w:b/>
                <w:bCs/>
                <w:sz w:val="24"/>
                <w:szCs w:val="24"/>
                <w:lang w:val="en-US" w:eastAsia="en-US"/>
              </w:rPr>
              <w:t>YubiKey 5C</w:t>
            </w:r>
          </w:p>
        </w:tc>
        <w:tc>
          <w:tcPr>
            <w:tcW w:w="0" w:type="auto"/>
            <w:vAlign w:val="center"/>
            <w:hideMark/>
          </w:tcPr>
          <w:p w14:paraId="66BC2C49" w14:textId="77777777" w:rsidR="0066547F" w:rsidRPr="0066547F" w:rsidRDefault="0066547F" w:rsidP="0066547F">
            <w:pPr>
              <w:rPr>
                <w:rFonts w:ascii="Arial Nova Light" w:hAnsi="Arial Nova Light"/>
                <w:sz w:val="24"/>
                <w:szCs w:val="24"/>
                <w:lang w:val="en-US" w:eastAsia="en-US"/>
              </w:rPr>
            </w:pPr>
            <w:proofErr w:type="spellStart"/>
            <w:r w:rsidRPr="0066547F">
              <w:rPr>
                <w:rFonts w:ascii="Arial Nova Light" w:hAnsi="Arial Nova Light"/>
                <w:sz w:val="24"/>
                <w:szCs w:val="24"/>
                <w:lang w:val="en-US" w:eastAsia="en-US"/>
              </w:rPr>
              <w:t>Ondersteunt</w:t>
            </w:r>
            <w:proofErr w:type="spellEnd"/>
            <w:r w:rsidRPr="0066547F">
              <w:rPr>
                <w:rFonts w:ascii="Arial Nova Light" w:hAnsi="Arial Nova Light"/>
                <w:sz w:val="24"/>
                <w:szCs w:val="24"/>
                <w:lang w:val="en-US" w:eastAsia="en-US"/>
              </w:rPr>
              <w:t xml:space="preserve"> USB-C</w:t>
            </w:r>
          </w:p>
        </w:tc>
        <w:tc>
          <w:tcPr>
            <w:tcW w:w="0" w:type="auto"/>
            <w:vAlign w:val="center"/>
            <w:hideMark/>
          </w:tcPr>
          <w:p w14:paraId="5BFBDBB6" w14:textId="77777777" w:rsidR="0066547F" w:rsidRPr="0066547F" w:rsidRDefault="0066547F" w:rsidP="0066547F">
            <w:pPr>
              <w:rPr>
                <w:rFonts w:ascii="Arial Nova Light" w:hAnsi="Arial Nova Light"/>
                <w:sz w:val="24"/>
                <w:szCs w:val="24"/>
                <w:lang w:val="en-US" w:eastAsia="en-US"/>
              </w:rPr>
            </w:pPr>
            <w:r w:rsidRPr="0066547F">
              <w:rPr>
                <w:rFonts w:ascii="Arial Nova Light" w:hAnsi="Arial Nova Light"/>
                <w:sz w:val="24"/>
                <w:szCs w:val="24"/>
                <w:lang w:val="en-US" w:eastAsia="en-US"/>
              </w:rPr>
              <w:t>Moderne laptops, tablets</w:t>
            </w:r>
          </w:p>
        </w:tc>
      </w:tr>
      <w:tr w:rsidR="0066547F" w:rsidRPr="0066547F" w14:paraId="33818462" w14:textId="77777777" w:rsidTr="0066547F">
        <w:trPr>
          <w:tblCellSpacing w:w="15" w:type="dxa"/>
        </w:trPr>
        <w:tc>
          <w:tcPr>
            <w:tcW w:w="0" w:type="auto"/>
            <w:vAlign w:val="center"/>
            <w:hideMark/>
          </w:tcPr>
          <w:p w14:paraId="7EFD19F2" w14:textId="77777777" w:rsidR="0066547F" w:rsidRPr="0066547F" w:rsidRDefault="0066547F" w:rsidP="0066547F">
            <w:pPr>
              <w:rPr>
                <w:rFonts w:ascii="Arial Nova Light" w:hAnsi="Arial Nova Light"/>
                <w:sz w:val="24"/>
                <w:szCs w:val="24"/>
                <w:lang w:val="en-US" w:eastAsia="en-US"/>
              </w:rPr>
            </w:pPr>
            <w:r w:rsidRPr="0066547F">
              <w:rPr>
                <w:rFonts w:ascii="Arial Nova Light" w:hAnsi="Arial Nova Light"/>
                <w:b/>
                <w:bCs/>
                <w:sz w:val="24"/>
                <w:szCs w:val="24"/>
                <w:lang w:val="en-US" w:eastAsia="en-US"/>
              </w:rPr>
              <w:t>YubiKey Bio</w:t>
            </w:r>
          </w:p>
        </w:tc>
        <w:tc>
          <w:tcPr>
            <w:tcW w:w="0" w:type="auto"/>
            <w:vAlign w:val="center"/>
            <w:hideMark/>
          </w:tcPr>
          <w:p w14:paraId="4ED9452F" w14:textId="77777777" w:rsidR="0066547F" w:rsidRPr="0066547F" w:rsidRDefault="0066547F" w:rsidP="0066547F">
            <w:pPr>
              <w:rPr>
                <w:rFonts w:ascii="Arial Nova Light" w:hAnsi="Arial Nova Light"/>
                <w:sz w:val="24"/>
                <w:szCs w:val="24"/>
                <w:lang w:val="en-US" w:eastAsia="en-US"/>
              </w:rPr>
            </w:pPr>
            <w:proofErr w:type="spellStart"/>
            <w:r w:rsidRPr="0066547F">
              <w:rPr>
                <w:rFonts w:ascii="Arial Nova Light" w:hAnsi="Arial Nova Light"/>
                <w:sz w:val="24"/>
                <w:szCs w:val="24"/>
                <w:lang w:val="en-US" w:eastAsia="en-US"/>
              </w:rPr>
              <w:t>Ondersteunt</w:t>
            </w:r>
            <w:proofErr w:type="spellEnd"/>
            <w:r w:rsidRPr="0066547F">
              <w:rPr>
                <w:rFonts w:ascii="Arial Nova Light" w:hAnsi="Arial Nova Light"/>
                <w:sz w:val="24"/>
                <w:szCs w:val="24"/>
                <w:lang w:val="en-US" w:eastAsia="en-US"/>
              </w:rPr>
              <w:t xml:space="preserve"> </w:t>
            </w:r>
            <w:proofErr w:type="spellStart"/>
            <w:r w:rsidRPr="0066547F">
              <w:rPr>
                <w:rFonts w:ascii="Arial Nova Light" w:hAnsi="Arial Nova Light"/>
                <w:sz w:val="24"/>
                <w:szCs w:val="24"/>
                <w:lang w:val="en-US" w:eastAsia="en-US"/>
              </w:rPr>
              <w:t>vingerafdrukauthenticatie</w:t>
            </w:r>
            <w:proofErr w:type="spellEnd"/>
          </w:p>
        </w:tc>
        <w:tc>
          <w:tcPr>
            <w:tcW w:w="0" w:type="auto"/>
            <w:vAlign w:val="center"/>
            <w:hideMark/>
          </w:tcPr>
          <w:p w14:paraId="0040080D" w14:textId="77777777" w:rsidR="0066547F" w:rsidRPr="0066547F" w:rsidRDefault="0066547F" w:rsidP="0066547F">
            <w:pPr>
              <w:rPr>
                <w:rFonts w:ascii="Arial Nova Light" w:hAnsi="Arial Nova Light"/>
                <w:sz w:val="24"/>
                <w:szCs w:val="24"/>
                <w:lang w:val="en-US" w:eastAsia="en-US"/>
              </w:rPr>
            </w:pPr>
            <w:r w:rsidRPr="0066547F">
              <w:rPr>
                <w:rFonts w:ascii="Arial Nova Light" w:hAnsi="Arial Nova Light"/>
                <w:sz w:val="24"/>
                <w:szCs w:val="24"/>
                <w:lang w:val="en-US" w:eastAsia="en-US"/>
              </w:rPr>
              <w:t xml:space="preserve">Extra </w:t>
            </w:r>
            <w:proofErr w:type="spellStart"/>
            <w:r w:rsidRPr="0066547F">
              <w:rPr>
                <w:rFonts w:ascii="Arial Nova Light" w:hAnsi="Arial Nova Light"/>
                <w:sz w:val="24"/>
                <w:szCs w:val="24"/>
                <w:lang w:val="en-US" w:eastAsia="en-US"/>
              </w:rPr>
              <w:t>beveiliging</w:t>
            </w:r>
            <w:proofErr w:type="spellEnd"/>
          </w:p>
        </w:tc>
      </w:tr>
    </w:tbl>
    <w:p w14:paraId="0AC07D25" w14:textId="77777777" w:rsidR="0066547F" w:rsidRPr="0066547F" w:rsidRDefault="0066547F" w:rsidP="0066547F">
      <w:pPr>
        <w:spacing w:before="100" w:beforeAutospacing="1" w:after="100" w:afterAutospacing="1"/>
        <w:rPr>
          <w:rFonts w:ascii="Arial Nova Light" w:hAnsi="Arial Nova Light"/>
          <w:sz w:val="24"/>
          <w:szCs w:val="24"/>
          <w:lang w:eastAsia="en-US"/>
        </w:rPr>
      </w:pPr>
      <w:r w:rsidRPr="0066547F">
        <w:rPr>
          <w:rFonts w:ascii="Arial Nova Light" w:hAnsi="Arial Nova Light"/>
          <w:b/>
          <w:bCs/>
          <w:sz w:val="24"/>
          <w:szCs w:val="24"/>
          <w:lang w:eastAsia="en-US"/>
        </w:rPr>
        <w:t>Advies:</w:t>
      </w:r>
      <w:r w:rsidRPr="0066547F">
        <w:rPr>
          <w:rFonts w:ascii="Arial Nova Light" w:hAnsi="Arial Nova Light"/>
          <w:sz w:val="24"/>
          <w:szCs w:val="24"/>
          <w:lang w:eastAsia="en-US"/>
        </w:rPr>
        <w:t xml:space="preserve"> Kies een mix van YubiKey 5 NFC en YubiKey 5C om een breed scala aan apparaten te ondersteunen.</w:t>
      </w:r>
    </w:p>
    <w:p w14:paraId="158DB8A1" w14:textId="77777777" w:rsidR="0066547F" w:rsidRPr="00D13937" w:rsidRDefault="0066547F" w:rsidP="00D13937">
      <w:pPr>
        <w:pStyle w:val="Heading2"/>
        <w:rPr>
          <w:rFonts w:ascii="Arial Nova Light" w:hAnsi="Arial Nova Light"/>
          <w:lang w:val="en-US" w:eastAsia="en-US"/>
        </w:rPr>
      </w:pPr>
      <w:bookmarkStart w:id="9" w:name="_Toc182563111"/>
      <w:r w:rsidRPr="00D13937">
        <w:rPr>
          <w:rFonts w:ascii="Arial Nova Light" w:hAnsi="Arial Nova Light"/>
          <w:lang w:val="en-US" w:eastAsia="en-US"/>
        </w:rPr>
        <w:t xml:space="preserve">2. </w:t>
      </w:r>
      <w:proofErr w:type="spellStart"/>
      <w:r w:rsidRPr="00D13937">
        <w:rPr>
          <w:rFonts w:ascii="Arial Nova Light" w:hAnsi="Arial Nova Light"/>
          <w:lang w:val="en-US" w:eastAsia="en-US"/>
        </w:rPr>
        <w:t>Configuratie</w:t>
      </w:r>
      <w:proofErr w:type="spellEnd"/>
      <w:r w:rsidRPr="00D13937">
        <w:rPr>
          <w:rFonts w:ascii="Arial Nova Light" w:hAnsi="Arial Nova Light"/>
          <w:lang w:val="en-US" w:eastAsia="en-US"/>
        </w:rPr>
        <w:t xml:space="preserve"> van Azure AD </w:t>
      </w:r>
      <w:proofErr w:type="spellStart"/>
      <w:r w:rsidRPr="00D13937">
        <w:rPr>
          <w:rFonts w:ascii="Arial Nova Light" w:hAnsi="Arial Nova Light"/>
          <w:lang w:val="en-US" w:eastAsia="en-US"/>
        </w:rPr>
        <w:t>voor</w:t>
      </w:r>
      <w:proofErr w:type="spellEnd"/>
      <w:r w:rsidRPr="00D13937">
        <w:rPr>
          <w:rFonts w:ascii="Arial Nova Light" w:hAnsi="Arial Nova Light"/>
          <w:lang w:val="en-US" w:eastAsia="en-US"/>
        </w:rPr>
        <w:t xml:space="preserve"> YubiKeys:</w:t>
      </w:r>
      <w:bookmarkEnd w:id="9"/>
    </w:p>
    <w:p w14:paraId="78F0B733" w14:textId="77777777" w:rsidR="0066547F" w:rsidRPr="0066547F" w:rsidRDefault="0066547F" w:rsidP="0066547F">
      <w:pPr>
        <w:numPr>
          <w:ilvl w:val="0"/>
          <w:numId w:val="34"/>
        </w:numPr>
        <w:spacing w:before="100" w:beforeAutospacing="1" w:after="100" w:afterAutospacing="1"/>
        <w:rPr>
          <w:rFonts w:ascii="Arial Nova Light" w:hAnsi="Arial Nova Light"/>
          <w:sz w:val="24"/>
          <w:szCs w:val="24"/>
          <w:lang w:val="en-US" w:eastAsia="en-US"/>
        </w:rPr>
      </w:pPr>
      <w:r w:rsidRPr="0066547F">
        <w:rPr>
          <w:rFonts w:ascii="Arial Nova Light" w:hAnsi="Arial Nova Light"/>
          <w:sz w:val="24"/>
          <w:szCs w:val="24"/>
          <w:lang w:val="en-US" w:eastAsia="en-US"/>
        </w:rPr>
        <w:t xml:space="preserve">Ga </w:t>
      </w:r>
      <w:proofErr w:type="spellStart"/>
      <w:r w:rsidRPr="0066547F">
        <w:rPr>
          <w:rFonts w:ascii="Arial Nova Light" w:hAnsi="Arial Nova Light"/>
          <w:sz w:val="24"/>
          <w:szCs w:val="24"/>
          <w:lang w:val="en-US" w:eastAsia="en-US"/>
        </w:rPr>
        <w:t>naar</w:t>
      </w:r>
      <w:proofErr w:type="spellEnd"/>
      <w:r w:rsidRPr="0066547F">
        <w:rPr>
          <w:rFonts w:ascii="Arial Nova Light" w:hAnsi="Arial Nova Light"/>
          <w:sz w:val="24"/>
          <w:szCs w:val="24"/>
          <w:lang w:val="en-US" w:eastAsia="en-US"/>
        </w:rPr>
        <w:t xml:space="preserve"> </w:t>
      </w:r>
      <w:r w:rsidRPr="0066547F">
        <w:rPr>
          <w:rFonts w:ascii="Arial Nova Light" w:hAnsi="Arial Nova Light"/>
          <w:b/>
          <w:bCs/>
          <w:sz w:val="24"/>
          <w:szCs w:val="24"/>
          <w:lang w:val="en-US" w:eastAsia="en-US"/>
        </w:rPr>
        <w:t>Azure AD</w:t>
      </w:r>
      <w:r w:rsidRPr="0066547F">
        <w:rPr>
          <w:rFonts w:ascii="Arial Nova Light" w:hAnsi="Arial Nova Light"/>
          <w:sz w:val="24"/>
          <w:szCs w:val="24"/>
          <w:lang w:val="en-US" w:eastAsia="en-US"/>
        </w:rPr>
        <w:t xml:space="preserve"> &gt; </w:t>
      </w:r>
      <w:r w:rsidRPr="0066547F">
        <w:rPr>
          <w:rFonts w:ascii="Arial Nova Light" w:hAnsi="Arial Nova Light"/>
          <w:b/>
          <w:bCs/>
          <w:sz w:val="24"/>
          <w:szCs w:val="24"/>
          <w:lang w:val="en-US" w:eastAsia="en-US"/>
        </w:rPr>
        <w:t>Security</w:t>
      </w:r>
      <w:r w:rsidRPr="0066547F">
        <w:rPr>
          <w:rFonts w:ascii="Arial Nova Light" w:hAnsi="Arial Nova Light"/>
          <w:sz w:val="24"/>
          <w:szCs w:val="24"/>
          <w:lang w:val="en-US" w:eastAsia="en-US"/>
        </w:rPr>
        <w:t xml:space="preserve"> &gt; </w:t>
      </w:r>
      <w:r w:rsidRPr="0066547F">
        <w:rPr>
          <w:rFonts w:ascii="Arial Nova Light" w:hAnsi="Arial Nova Light"/>
          <w:b/>
          <w:bCs/>
          <w:sz w:val="24"/>
          <w:szCs w:val="24"/>
          <w:lang w:val="en-US" w:eastAsia="en-US"/>
        </w:rPr>
        <w:t>Authentication methods</w:t>
      </w:r>
      <w:r w:rsidRPr="0066547F">
        <w:rPr>
          <w:rFonts w:ascii="Arial Nova Light" w:hAnsi="Arial Nova Light"/>
          <w:sz w:val="24"/>
          <w:szCs w:val="24"/>
          <w:lang w:val="en-US" w:eastAsia="en-US"/>
        </w:rPr>
        <w:t>.</w:t>
      </w:r>
    </w:p>
    <w:p w14:paraId="45B12101" w14:textId="77777777" w:rsidR="0066547F" w:rsidRPr="0066547F" w:rsidRDefault="0066547F" w:rsidP="0066547F">
      <w:pPr>
        <w:numPr>
          <w:ilvl w:val="0"/>
          <w:numId w:val="34"/>
        </w:numPr>
        <w:spacing w:before="100" w:beforeAutospacing="1" w:after="100" w:afterAutospacing="1"/>
        <w:rPr>
          <w:rFonts w:ascii="Arial Nova Light" w:hAnsi="Arial Nova Light"/>
          <w:sz w:val="24"/>
          <w:szCs w:val="24"/>
          <w:lang w:val="en-US" w:eastAsia="en-US"/>
        </w:rPr>
      </w:pPr>
      <w:r w:rsidRPr="0066547F">
        <w:rPr>
          <w:rFonts w:ascii="Arial Nova Light" w:hAnsi="Arial Nova Light"/>
          <w:sz w:val="24"/>
          <w:szCs w:val="24"/>
          <w:lang w:val="en-US" w:eastAsia="en-US"/>
        </w:rPr>
        <w:t xml:space="preserve">Schakel </w:t>
      </w:r>
      <w:r w:rsidRPr="0066547F">
        <w:rPr>
          <w:rFonts w:ascii="Arial Nova Light" w:hAnsi="Arial Nova Light"/>
          <w:b/>
          <w:bCs/>
          <w:sz w:val="24"/>
          <w:szCs w:val="24"/>
          <w:lang w:val="en-US" w:eastAsia="en-US"/>
        </w:rPr>
        <w:t>FIDO2 Security Key</w:t>
      </w:r>
      <w:r w:rsidRPr="0066547F">
        <w:rPr>
          <w:rFonts w:ascii="Arial Nova Light" w:hAnsi="Arial Nova Light"/>
          <w:sz w:val="24"/>
          <w:szCs w:val="24"/>
          <w:lang w:val="en-US" w:eastAsia="en-US"/>
        </w:rPr>
        <w:t xml:space="preserve"> in </w:t>
      </w:r>
      <w:proofErr w:type="spellStart"/>
      <w:r w:rsidRPr="0066547F">
        <w:rPr>
          <w:rFonts w:ascii="Arial Nova Light" w:hAnsi="Arial Nova Light"/>
          <w:sz w:val="24"/>
          <w:szCs w:val="24"/>
          <w:lang w:val="en-US" w:eastAsia="en-US"/>
        </w:rPr>
        <w:t>als</w:t>
      </w:r>
      <w:proofErr w:type="spellEnd"/>
      <w:r w:rsidRPr="0066547F">
        <w:rPr>
          <w:rFonts w:ascii="Arial Nova Light" w:hAnsi="Arial Nova Light"/>
          <w:sz w:val="24"/>
          <w:szCs w:val="24"/>
          <w:lang w:val="en-US" w:eastAsia="en-US"/>
        </w:rPr>
        <w:t xml:space="preserve"> </w:t>
      </w:r>
      <w:proofErr w:type="spellStart"/>
      <w:r w:rsidRPr="0066547F">
        <w:rPr>
          <w:rFonts w:ascii="Arial Nova Light" w:hAnsi="Arial Nova Light"/>
          <w:sz w:val="24"/>
          <w:szCs w:val="24"/>
          <w:lang w:val="en-US" w:eastAsia="en-US"/>
        </w:rPr>
        <w:t>authenticatiemethode</w:t>
      </w:r>
      <w:proofErr w:type="spellEnd"/>
      <w:r w:rsidRPr="0066547F">
        <w:rPr>
          <w:rFonts w:ascii="Arial Nova Light" w:hAnsi="Arial Nova Light"/>
          <w:sz w:val="24"/>
          <w:szCs w:val="24"/>
          <w:lang w:val="en-US" w:eastAsia="en-US"/>
        </w:rPr>
        <w:t>.</w:t>
      </w:r>
    </w:p>
    <w:p w14:paraId="374BF868" w14:textId="77777777" w:rsidR="0066547F" w:rsidRPr="0066547F" w:rsidRDefault="0066547F" w:rsidP="0066547F">
      <w:pPr>
        <w:numPr>
          <w:ilvl w:val="0"/>
          <w:numId w:val="34"/>
        </w:numPr>
        <w:spacing w:before="100" w:beforeAutospacing="1" w:after="100" w:afterAutospacing="1"/>
        <w:rPr>
          <w:rFonts w:ascii="Arial Nova Light" w:hAnsi="Arial Nova Light"/>
          <w:sz w:val="24"/>
          <w:szCs w:val="24"/>
          <w:lang w:eastAsia="en-US"/>
        </w:rPr>
      </w:pPr>
      <w:r w:rsidRPr="0066547F">
        <w:rPr>
          <w:rFonts w:ascii="Arial Nova Light" w:hAnsi="Arial Nova Light"/>
          <w:sz w:val="24"/>
          <w:szCs w:val="24"/>
          <w:lang w:eastAsia="en-US"/>
        </w:rPr>
        <w:t>Voeg de groepen gebruikers toe die gebruik gaan maken van YubiKeys.</w:t>
      </w:r>
    </w:p>
    <w:p w14:paraId="78858DD6" w14:textId="77777777" w:rsidR="0066547F" w:rsidRPr="0066547F" w:rsidRDefault="0066547F" w:rsidP="0066547F">
      <w:pPr>
        <w:numPr>
          <w:ilvl w:val="0"/>
          <w:numId w:val="34"/>
        </w:numPr>
        <w:spacing w:before="100" w:beforeAutospacing="1" w:after="100" w:afterAutospacing="1"/>
        <w:rPr>
          <w:rFonts w:ascii="Arial Nova Light" w:hAnsi="Arial Nova Light"/>
          <w:sz w:val="24"/>
          <w:szCs w:val="24"/>
          <w:lang w:eastAsia="en-US"/>
        </w:rPr>
      </w:pPr>
      <w:r w:rsidRPr="0066547F">
        <w:rPr>
          <w:rFonts w:ascii="Arial Nova Light" w:hAnsi="Arial Nova Light"/>
          <w:sz w:val="24"/>
          <w:szCs w:val="24"/>
          <w:lang w:eastAsia="en-US"/>
        </w:rPr>
        <w:t xml:space="preserve">Stel het beleid in om YubiKeys te vereisen voor toegang tot kritieke applicaties via </w:t>
      </w:r>
      <w:r w:rsidRPr="0066547F">
        <w:rPr>
          <w:rFonts w:ascii="Arial Nova Light" w:hAnsi="Arial Nova Light"/>
          <w:b/>
          <w:bCs/>
          <w:sz w:val="24"/>
          <w:szCs w:val="24"/>
          <w:lang w:eastAsia="en-US"/>
        </w:rPr>
        <w:t>Conditional Access</w:t>
      </w:r>
      <w:r w:rsidRPr="0066547F">
        <w:rPr>
          <w:rFonts w:ascii="Arial Nova Light" w:hAnsi="Arial Nova Light"/>
          <w:sz w:val="24"/>
          <w:szCs w:val="24"/>
          <w:lang w:eastAsia="en-US"/>
        </w:rPr>
        <w:t>.</w:t>
      </w:r>
    </w:p>
    <w:p w14:paraId="369F45B3" w14:textId="77777777" w:rsidR="0066547F" w:rsidRPr="00D13937" w:rsidRDefault="0066547F" w:rsidP="00D13937">
      <w:pPr>
        <w:pStyle w:val="Heading2"/>
        <w:rPr>
          <w:rFonts w:ascii="Arial Nova Light" w:hAnsi="Arial Nova Light"/>
          <w:lang w:eastAsia="en-US"/>
        </w:rPr>
      </w:pPr>
      <w:bookmarkStart w:id="10" w:name="_Toc182563112"/>
      <w:r w:rsidRPr="00D13937">
        <w:rPr>
          <w:rFonts w:ascii="Arial Nova Light" w:hAnsi="Arial Nova Light"/>
          <w:lang w:eastAsia="en-US"/>
        </w:rPr>
        <w:t>3. Uitgifte en distributie van YubiKeys:</w:t>
      </w:r>
      <w:bookmarkEnd w:id="10"/>
    </w:p>
    <w:p w14:paraId="1741C0B7" w14:textId="77777777" w:rsidR="0066547F" w:rsidRPr="0066547F" w:rsidRDefault="0066547F" w:rsidP="0066547F">
      <w:pPr>
        <w:numPr>
          <w:ilvl w:val="0"/>
          <w:numId w:val="35"/>
        </w:numPr>
        <w:spacing w:before="100" w:beforeAutospacing="1" w:after="100" w:afterAutospacing="1"/>
        <w:rPr>
          <w:rFonts w:ascii="Arial Nova Light" w:hAnsi="Arial Nova Light"/>
          <w:sz w:val="24"/>
          <w:szCs w:val="24"/>
          <w:lang w:eastAsia="en-US"/>
        </w:rPr>
      </w:pPr>
      <w:r w:rsidRPr="0066547F">
        <w:rPr>
          <w:rFonts w:ascii="Arial Nova Light" w:hAnsi="Arial Nova Light"/>
          <w:sz w:val="24"/>
          <w:szCs w:val="24"/>
          <w:lang w:eastAsia="en-US"/>
        </w:rPr>
        <w:t>Zorg voor de aanschaf van voldoende YubiKeys (minimaal 2 per gebruiker: één primair en één reserve).</w:t>
      </w:r>
    </w:p>
    <w:p w14:paraId="508AFA68" w14:textId="77777777" w:rsidR="0066547F" w:rsidRPr="0066547F" w:rsidRDefault="0066547F" w:rsidP="0066547F">
      <w:pPr>
        <w:numPr>
          <w:ilvl w:val="0"/>
          <w:numId w:val="35"/>
        </w:numPr>
        <w:spacing w:before="100" w:beforeAutospacing="1" w:after="100" w:afterAutospacing="1"/>
        <w:rPr>
          <w:rFonts w:ascii="Arial Nova Light" w:hAnsi="Arial Nova Light"/>
          <w:sz w:val="24"/>
          <w:szCs w:val="24"/>
          <w:lang w:eastAsia="en-US"/>
        </w:rPr>
      </w:pPr>
      <w:r w:rsidRPr="0066547F">
        <w:rPr>
          <w:rFonts w:ascii="Arial Nova Light" w:hAnsi="Arial Nova Light"/>
          <w:sz w:val="24"/>
          <w:szCs w:val="24"/>
          <w:lang w:eastAsia="en-US"/>
        </w:rPr>
        <w:t xml:space="preserve">Plan een uitgiftesessie waarbij medewerkers hun YubiKey ontvangen en direct registreren via </w:t>
      </w:r>
      <w:r w:rsidRPr="0066547F">
        <w:rPr>
          <w:rFonts w:ascii="Arial Nova Light" w:hAnsi="Arial Nova Light"/>
          <w:b/>
          <w:bCs/>
          <w:sz w:val="24"/>
          <w:szCs w:val="24"/>
          <w:lang w:val="en-US" w:eastAsia="en-US"/>
        </w:rPr>
        <w:fldChar w:fldCharType="begin"/>
      </w:r>
      <w:r w:rsidRPr="0066547F">
        <w:rPr>
          <w:rFonts w:ascii="Arial Nova Light" w:hAnsi="Arial Nova Light"/>
          <w:b/>
          <w:bCs/>
          <w:sz w:val="24"/>
          <w:szCs w:val="24"/>
          <w:lang w:eastAsia="en-US"/>
        </w:rPr>
        <w:instrText>HYPERLINK "https://myprofile.microsoft.com" \t "_new"</w:instrText>
      </w:r>
      <w:r w:rsidRPr="0066547F">
        <w:rPr>
          <w:rFonts w:ascii="Arial Nova Light" w:hAnsi="Arial Nova Light"/>
          <w:b/>
          <w:bCs/>
          <w:sz w:val="24"/>
          <w:szCs w:val="24"/>
          <w:lang w:val="en-US" w:eastAsia="en-US"/>
        </w:rPr>
      </w:r>
      <w:r w:rsidRPr="0066547F">
        <w:rPr>
          <w:rFonts w:ascii="Arial Nova Light" w:hAnsi="Arial Nova Light"/>
          <w:b/>
          <w:bCs/>
          <w:sz w:val="24"/>
          <w:szCs w:val="24"/>
          <w:lang w:val="en-US" w:eastAsia="en-US"/>
        </w:rPr>
        <w:fldChar w:fldCharType="separate"/>
      </w:r>
      <w:r w:rsidRPr="0066547F">
        <w:rPr>
          <w:rFonts w:ascii="Arial Nova Light" w:hAnsi="Arial Nova Light"/>
          <w:b/>
          <w:bCs/>
          <w:color w:val="0000FF"/>
          <w:sz w:val="24"/>
          <w:szCs w:val="24"/>
          <w:u w:val="single"/>
          <w:lang w:eastAsia="en-US"/>
        </w:rPr>
        <w:t>https://myprofile.microsoft.com</w:t>
      </w:r>
      <w:r w:rsidRPr="0066547F">
        <w:rPr>
          <w:rFonts w:ascii="Arial Nova Light" w:hAnsi="Arial Nova Light"/>
          <w:b/>
          <w:bCs/>
          <w:sz w:val="24"/>
          <w:szCs w:val="24"/>
          <w:lang w:val="en-US" w:eastAsia="en-US"/>
        </w:rPr>
        <w:fldChar w:fldCharType="end"/>
      </w:r>
      <w:r w:rsidRPr="0066547F">
        <w:rPr>
          <w:rFonts w:ascii="Arial Nova Light" w:hAnsi="Arial Nova Light"/>
          <w:sz w:val="24"/>
          <w:szCs w:val="24"/>
          <w:lang w:eastAsia="en-US"/>
        </w:rPr>
        <w:t>.</w:t>
      </w:r>
    </w:p>
    <w:p w14:paraId="7EB53E05" w14:textId="77777777" w:rsidR="0066547F" w:rsidRPr="0066547F" w:rsidRDefault="0066547F" w:rsidP="0066547F">
      <w:pPr>
        <w:numPr>
          <w:ilvl w:val="0"/>
          <w:numId w:val="35"/>
        </w:numPr>
        <w:spacing w:before="100" w:beforeAutospacing="1" w:after="100" w:afterAutospacing="1"/>
        <w:rPr>
          <w:rFonts w:ascii="Arial Nova Light" w:hAnsi="Arial Nova Light"/>
          <w:sz w:val="24"/>
          <w:szCs w:val="24"/>
          <w:lang w:eastAsia="en-US"/>
        </w:rPr>
      </w:pPr>
      <w:r w:rsidRPr="0066547F">
        <w:rPr>
          <w:rFonts w:ascii="Arial Nova Light" w:hAnsi="Arial Nova Light"/>
          <w:sz w:val="24"/>
          <w:szCs w:val="24"/>
          <w:lang w:eastAsia="en-US"/>
        </w:rPr>
        <w:t>Geef duidelijke instructies voor het opslaan van de reserve YubiKey op een veilige plek (bijvoorbeeld een kluis).</w:t>
      </w:r>
    </w:p>
    <w:p w14:paraId="0A1948A5" w14:textId="77777777" w:rsidR="0066547F" w:rsidRPr="00D13937" w:rsidRDefault="0066547F" w:rsidP="00D13937">
      <w:pPr>
        <w:pStyle w:val="Heading2"/>
        <w:rPr>
          <w:rFonts w:ascii="Arial Nova Light" w:hAnsi="Arial Nova Light"/>
          <w:lang w:val="en-US" w:eastAsia="en-US"/>
        </w:rPr>
      </w:pPr>
      <w:bookmarkStart w:id="11" w:name="_Toc182563113"/>
      <w:r w:rsidRPr="00D13937">
        <w:rPr>
          <w:rFonts w:ascii="Arial Nova Light" w:hAnsi="Arial Nova Light"/>
          <w:lang w:val="en-US" w:eastAsia="en-US"/>
        </w:rPr>
        <w:t xml:space="preserve">4. Training </w:t>
      </w:r>
      <w:proofErr w:type="spellStart"/>
      <w:r w:rsidRPr="00D13937">
        <w:rPr>
          <w:rFonts w:ascii="Arial Nova Light" w:hAnsi="Arial Nova Light"/>
          <w:lang w:val="en-US" w:eastAsia="en-US"/>
        </w:rPr>
        <w:t>en</w:t>
      </w:r>
      <w:proofErr w:type="spellEnd"/>
      <w:r w:rsidRPr="00D13937">
        <w:rPr>
          <w:rFonts w:ascii="Arial Nova Light" w:hAnsi="Arial Nova Light"/>
          <w:lang w:val="en-US" w:eastAsia="en-US"/>
        </w:rPr>
        <w:t xml:space="preserve"> </w:t>
      </w:r>
      <w:proofErr w:type="spellStart"/>
      <w:r w:rsidRPr="00D13937">
        <w:rPr>
          <w:rFonts w:ascii="Arial Nova Light" w:hAnsi="Arial Nova Light"/>
          <w:lang w:val="en-US" w:eastAsia="en-US"/>
        </w:rPr>
        <w:t>bewustwording</w:t>
      </w:r>
      <w:proofErr w:type="spellEnd"/>
      <w:r w:rsidRPr="00D13937">
        <w:rPr>
          <w:rFonts w:ascii="Arial Nova Light" w:hAnsi="Arial Nova Light"/>
          <w:lang w:val="en-US" w:eastAsia="en-US"/>
        </w:rPr>
        <w:t>:</w:t>
      </w:r>
      <w:bookmarkEnd w:id="11"/>
    </w:p>
    <w:p w14:paraId="07049B1E" w14:textId="77777777" w:rsidR="0066547F" w:rsidRPr="0066547F" w:rsidRDefault="0066547F" w:rsidP="0066547F">
      <w:pPr>
        <w:numPr>
          <w:ilvl w:val="0"/>
          <w:numId w:val="36"/>
        </w:numPr>
        <w:spacing w:before="100" w:beforeAutospacing="1" w:after="100" w:afterAutospacing="1"/>
        <w:rPr>
          <w:rFonts w:ascii="Arial Nova Light" w:hAnsi="Arial Nova Light"/>
          <w:sz w:val="24"/>
          <w:szCs w:val="24"/>
          <w:lang w:eastAsia="en-US"/>
        </w:rPr>
      </w:pPr>
      <w:r w:rsidRPr="0066547F">
        <w:rPr>
          <w:rFonts w:ascii="Arial Nova Light" w:hAnsi="Arial Nova Light"/>
          <w:sz w:val="24"/>
          <w:szCs w:val="24"/>
          <w:lang w:eastAsia="en-US"/>
        </w:rPr>
        <w:t>Organiseer trainingssessies voor eindgebruikers om hen te begeleiden bij het gebruik van de YubiKey.</w:t>
      </w:r>
    </w:p>
    <w:p w14:paraId="56BF71B7" w14:textId="77777777" w:rsidR="0066547F" w:rsidRPr="0066547F" w:rsidRDefault="0066547F" w:rsidP="0066547F">
      <w:pPr>
        <w:numPr>
          <w:ilvl w:val="0"/>
          <w:numId w:val="36"/>
        </w:numPr>
        <w:spacing w:before="100" w:beforeAutospacing="1" w:after="100" w:afterAutospacing="1"/>
        <w:rPr>
          <w:rFonts w:ascii="Arial Nova Light" w:hAnsi="Arial Nova Light"/>
          <w:sz w:val="24"/>
          <w:szCs w:val="24"/>
          <w:lang w:eastAsia="en-US"/>
        </w:rPr>
      </w:pPr>
      <w:r w:rsidRPr="0066547F">
        <w:rPr>
          <w:rFonts w:ascii="Arial Nova Light" w:hAnsi="Arial Nova Light"/>
          <w:sz w:val="24"/>
          <w:szCs w:val="24"/>
          <w:lang w:eastAsia="en-US"/>
        </w:rPr>
        <w:t>Verspreid een gebruikershandleiding met stappen voor het instellen van de YubiKey, inclusief screenshots.</w:t>
      </w:r>
    </w:p>
    <w:p w14:paraId="097A4C94" w14:textId="77777777" w:rsidR="0066547F" w:rsidRPr="00D13937" w:rsidRDefault="0066547F" w:rsidP="00D13937">
      <w:pPr>
        <w:pStyle w:val="Heading2"/>
        <w:rPr>
          <w:rFonts w:ascii="Arial Nova Light" w:hAnsi="Arial Nova Light"/>
          <w:lang w:val="en-US" w:eastAsia="en-US"/>
        </w:rPr>
      </w:pPr>
      <w:bookmarkStart w:id="12" w:name="_Toc182563114"/>
      <w:r w:rsidRPr="00D13937">
        <w:rPr>
          <w:rFonts w:ascii="Arial Nova Light" w:hAnsi="Arial Nova Light"/>
          <w:lang w:val="en-US" w:eastAsia="en-US"/>
        </w:rPr>
        <w:t xml:space="preserve">5. Pilot </w:t>
      </w:r>
      <w:proofErr w:type="spellStart"/>
      <w:r w:rsidRPr="00D13937">
        <w:rPr>
          <w:rFonts w:ascii="Arial Nova Light" w:hAnsi="Arial Nova Light"/>
          <w:lang w:val="en-US" w:eastAsia="en-US"/>
        </w:rPr>
        <w:t>en</w:t>
      </w:r>
      <w:proofErr w:type="spellEnd"/>
      <w:r w:rsidRPr="00D13937">
        <w:rPr>
          <w:rFonts w:ascii="Arial Nova Light" w:hAnsi="Arial Nova Light"/>
          <w:lang w:val="en-US" w:eastAsia="en-US"/>
        </w:rPr>
        <w:t xml:space="preserve"> testing:</w:t>
      </w:r>
      <w:bookmarkEnd w:id="12"/>
    </w:p>
    <w:p w14:paraId="33D88E1A" w14:textId="77777777" w:rsidR="0066547F" w:rsidRPr="0066547F" w:rsidRDefault="0066547F" w:rsidP="0066547F">
      <w:pPr>
        <w:numPr>
          <w:ilvl w:val="0"/>
          <w:numId w:val="37"/>
        </w:numPr>
        <w:spacing w:before="100" w:beforeAutospacing="1" w:after="100" w:afterAutospacing="1"/>
        <w:rPr>
          <w:rFonts w:ascii="Arial Nova Light" w:hAnsi="Arial Nova Light"/>
          <w:sz w:val="24"/>
          <w:szCs w:val="24"/>
          <w:lang w:eastAsia="en-US"/>
        </w:rPr>
      </w:pPr>
      <w:r w:rsidRPr="0066547F">
        <w:rPr>
          <w:rFonts w:ascii="Arial Nova Light" w:hAnsi="Arial Nova Light"/>
          <w:sz w:val="24"/>
          <w:szCs w:val="24"/>
          <w:lang w:eastAsia="en-US"/>
        </w:rPr>
        <w:t>Voer een pilot uit met een kleine groep gebruikers (bijvoorbeeld IT en beveiligingsteams).</w:t>
      </w:r>
    </w:p>
    <w:p w14:paraId="15D0481A" w14:textId="77777777" w:rsidR="0066547F" w:rsidRPr="0066547F" w:rsidRDefault="0066547F" w:rsidP="0066547F">
      <w:pPr>
        <w:numPr>
          <w:ilvl w:val="0"/>
          <w:numId w:val="37"/>
        </w:numPr>
        <w:spacing w:before="100" w:beforeAutospacing="1" w:after="100" w:afterAutospacing="1"/>
        <w:rPr>
          <w:rFonts w:ascii="Arial Nova Light" w:hAnsi="Arial Nova Light"/>
          <w:sz w:val="24"/>
          <w:szCs w:val="24"/>
          <w:lang w:eastAsia="en-US"/>
        </w:rPr>
      </w:pPr>
      <w:r w:rsidRPr="0066547F">
        <w:rPr>
          <w:rFonts w:ascii="Arial Nova Light" w:hAnsi="Arial Nova Light"/>
          <w:sz w:val="24"/>
          <w:szCs w:val="24"/>
          <w:lang w:eastAsia="en-US"/>
        </w:rPr>
        <w:t>Monitor de prestaties en verzamel feedback om eventuele problemen op te lossen voordat de uitrol naar de hele organisatie plaatsvindt.</w:t>
      </w:r>
    </w:p>
    <w:p w14:paraId="726AB9F3" w14:textId="77777777" w:rsidR="0066547F" w:rsidRPr="0066547F" w:rsidRDefault="0066547F" w:rsidP="0066547F">
      <w:pPr>
        <w:numPr>
          <w:ilvl w:val="0"/>
          <w:numId w:val="32"/>
        </w:numPr>
        <w:tabs>
          <w:tab w:val="clear" w:pos="720"/>
        </w:tabs>
        <w:spacing w:before="100" w:beforeAutospacing="1" w:after="100" w:afterAutospacing="1"/>
        <w:ind w:left="0" w:firstLine="0"/>
        <w:outlineLvl w:val="2"/>
        <w:rPr>
          <w:rFonts w:ascii="Arial Nova Light" w:hAnsi="Arial Nova Light"/>
          <w:b/>
          <w:bCs/>
          <w:sz w:val="27"/>
          <w:szCs w:val="27"/>
          <w:lang w:val="en-US" w:eastAsia="en-US"/>
        </w:rPr>
      </w:pPr>
      <w:bookmarkStart w:id="13" w:name="_Toc182563115"/>
      <w:proofErr w:type="spellStart"/>
      <w:r w:rsidRPr="0066547F">
        <w:rPr>
          <w:rFonts w:ascii="Arial Nova Light" w:hAnsi="Arial Nova Light"/>
          <w:b/>
          <w:bCs/>
          <w:sz w:val="27"/>
          <w:szCs w:val="27"/>
          <w:lang w:val="en-US" w:eastAsia="en-US"/>
        </w:rPr>
        <w:t>Beheer</w:t>
      </w:r>
      <w:proofErr w:type="spellEnd"/>
      <w:r w:rsidRPr="0066547F">
        <w:rPr>
          <w:rFonts w:ascii="Arial Nova Light" w:hAnsi="Arial Nova Light"/>
          <w:b/>
          <w:bCs/>
          <w:sz w:val="27"/>
          <w:szCs w:val="27"/>
          <w:lang w:val="en-US" w:eastAsia="en-US"/>
        </w:rPr>
        <w:t xml:space="preserve"> </w:t>
      </w:r>
      <w:proofErr w:type="spellStart"/>
      <w:r w:rsidRPr="0066547F">
        <w:rPr>
          <w:rFonts w:ascii="Arial Nova Light" w:hAnsi="Arial Nova Light"/>
          <w:b/>
          <w:bCs/>
          <w:sz w:val="27"/>
          <w:szCs w:val="27"/>
          <w:lang w:val="en-US" w:eastAsia="en-US"/>
        </w:rPr>
        <w:t>en</w:t>
      </w:r>
      <w:proofErr w:type="spellEnd"/>
      <w:r w:rsidRPr="0066547F">
        <w:rPr>
          <w:rFonts w:ascii="Arial Nova Light" w:hAnsi="Arial Nova Light"/>
          <w:b/>
          <w:bCs/>
          <w:sz w:val="27"/>
          <w:szCs w:val="27"/>
          <w:lang w:val="en-US" w:eastAsia="en-US"/>
        </w:rPr>
        <w:t xml:space="preserve"> </w:t>
      </w:r>
      <w:proofErr w:type="spellStart"/>
      <w:r w:rsidRPr="0066547F">
        <w:rPr>
          <w:rFonts w:ascii="Arial Nova Light" w:hAnsi="Arial Nova Light"/>
          <w:b/>
          <w:bCs/>
          <w:sz w:val="27"/>
          <w:szCs w:val="27"/>
          <w:lang w:val="en-US" w:eastAsia="en-US"/>
        </w:rPr>
        <w:t>Onderhoud</w:t>
      </w:r>
      <w:proofErr w:type="spellEnd"/>
      <w:r w:rsidRPr="0066547F">
        <w:rPr>
          <w:rFonts w:ascii="Arial Nova Light" w:hAnsi="Arial Nova Light"/>
          <w:b/>
          <w:bCs/>
          <w:sz w:val="27"/>
          <w:szCs w:val="27"/>
          <w:lang w:val="en-US" w:eastAsia="en-US"/>
        </w:rPr>
        <w:t xml:space="preserve"> van YubiKeys</w:t>
      </w:r>
      <w:bookmarkEnd w:id="13"/>
    </w:p>
    <w:p w14:paraId="036C9B70" w14:textId="3889D925" w:rsidR="0066547F" w:rsidRPr="0066547F" w:rsidRDefault="0066547F" w:rsidP="00D13937">
      <w:pPr>
        <w:pStyle w:val="Heading2"/>
        <w:rPr>
          <w:lang w:val="en-US" w:eastAsia="en-US"/>
        </w:rPr>
      </w:pPr>
      <w:bookmarkStart w:id="14" w:name="_Toc182563116"/>
      <w:proofErr w:type="spellStart"/>
      <w:r w:rsidRPr="0066547F">
        <w:rPr>
          <w:lang w:val="en-US" w:eastAsia="en-US"/>
        </w:rPr>
        <w:lastRenderedPageBreak/>
        <w:t>Verlies</w:t>
      </w:r>
      <w:proofErr w:type="spellEnd"/>
      <w:r w:rsidRPr="0066547F">
        <w:rPr>
          <w:lang w:val="en-US" w:eastAsia="en-US"/>
        </w:rPr>
        <w:t xml:space="preserve"> of </w:t>
      </w:r>
      <w:proofErr w:type="spellStart"/>
      <w:r w:rsidRPr="0066547F">
        <w:rPr>
          <w:lang w:val="en-US" w:eastAsia="en-US"/>
        </w:rPr>
        <w:t>diefstal</w:t>
      </w:r>
      <w:proofErr w:type="spellEnd"/>
      <w:r w:rsidRPr="0066547F">
        <w:rPr>
          <w:lang w:val="en-US" w:eastAsia="en-US"/>
        </w:rPr>
        <w:t>:</w:t>
      </w:r>
      <w:bookmarkEnd w:id="14"/>
    </w:p>
    <w:p w14:paraId="7893CA69" w14:textId="77777777" w:rsidR="0066547F" w:rsidRPr="0066547F" w:rsidRDefault="0066547F" w:rsidP="0066547F">
      <w:pPr>
        <w:numPr>
          <w:ilvl w:val="0"/>
          <w:numId w:val="38"/>
        </w:numPr>
        <w:spacing w:before="100" w:beforeAutospacing="1" w:after="100" w:afterAutospacing="1"/>
        <w:rPr>
          <w:rFonts w:ascii="Arial Nova Light" w:hAnsi="Arial Nova Light"/>
          <w:sz w:val="24"/>
          <w:szCs w:val="24"/>
          <w:lang w:eastAsia="en-US"/>
        </w:rPr>
      </w:pPr>
      <w:r w:rsidRPr="0066547F">
        <w:rPr>
          <w:rFonts w:ascii="Arial Nova Light" w:hAnsi="Arial Nova Light"/>
          <w:sz w:val="24"/>
          <w:szCs w:val="24"/>
          <w:lang w:eastAsia="en-US"/>
        </w:rPr>
        <w:t>Zorg dat er een proces is voor het melden van verloren of gestolen YubiKeys.</w:t>
      </w:r>
    </w:p>
    <w:p w14:paraId="58C91D39" w14:textId="77777777" w:rsidR="0066547F" w:rsidRPr="0066547F" w:rsidRDefault="0066547F" w:rsidP="0066547F">
      <w:pPr>
        <w:numPr>
          <w:ilvl w:val="0"/>
          <w:numId w:val="38"/>
        </w:numPr>
        <w:spacing w:before="100" w:beforeAutospacing="1" w:after="100" w:afterAutospacing="1"/>
        <w:rPr>
          <w:rFonts w:ascii="Arial Nova Light" w:hAnsi="Arial Nova Light"/>
          <w:sz w:val="24"/>
          <w:szCs w:val="24"/>
          <w:lang w:val="en-US" w:eastAsia="en-US"/>
        </w:rPr>
      </w:pPr>
      <w:r w:rsidRPr="0066547F">
        <w:rPr>
          <w:rFonts w:ascii="Arial Nova Light" w:hAnsi="Arial Nova Light"/>
          <w:sz w:val="24"/>
          <w:szCs w:val="24"/>
          <w:lang w:eastAsia="en-US"/>
        </w:rPr>
        <w:t xml:space="preserve">Laat gebruikers inloggen met hun reserve YubiKey of fallback-MFA-methode (bijv. </w:t>
      </w:r>
      <w:r w:rsidRPr="0066547F">
        <w:rPr>
          <w:rFonts w:ascii="Arial Nova Light" w:hAnsi="Arial Nova Light"/>
          <w:sz w:val="24"/>
          <w:szCs w:val="24"/>
          <w:lang w:val="en-US" w:eastAsia="en-US"/>
        </w:rPr>
        <w:t>Microsoft Authenticator-app).</w:t>
      </w:r>
    </w:p>
    <w:p w14:paraId="3672EFF2" w14:textId="77777777" w:rsidR="0066547F" w:rsidRPr="0066547F" w:rsidRDefault="0066547F" w:rsidP="0066547F">
      <w:pPr>
        <w:numPr>
          <w:ilvl w:val="0"/>
          <w:numId w:val="38"/>
        </w:numPr>
        <w:spacing w:before="100" w:beforeAutospacing="1" w:after="100" w:afterAutospacing="1"/>
        <w:rPr>
          <w:rFonts w:ascii="Arial Nova Light" w:hAnsi="Arial Nova Light"/>
          <w:sz w:val="24"/>
          <w:szCs w:val="24"/>
          <w:lang w:val="en-US" w:eastAsia="en-US"/>
        </w:rPr>
      </w:pPr>
      <w:proofErr w:type="spellStart"/>
      <w:r w:rsidRPr="0066547F">
        <w:rPr>
          <w:rFonts w:ascii="Arial Nova Light" w:hAnsi="Arial Nova Light"/>
          <w:sz w:val="24"/>
          <w:szCs w:val="24"/>
          <w:lang w:val="en-US" w:eastAsia="en-US"/>
        </w:rPr>
        <w:t>Blokkeer</w:t>
      </w:r>
      <w:proofErr w:type="spellEnd"/>
      <w:r w:rsidRPr="0066547F">
        <w:rPr>
          <w:rFonts w:ascii="Arial Nova Light" w:hAnsi="Arial Nova Light"/>
          <w:sz w:val="24"/>
          <w:szCs w:val="24"/>
          <w:lang w:val="en-US" w:eastAsia="en-US"/>
        </w:rPr>
        <w:t xml:space="preserve"> de </w:t>
      </w:r>
      <w:proofErr w:type="spellStart"/>
      <w:r w:rsidRPr="0066547F">
        <w:rPr>
          <w:rFonts w:ascii="Arial Nova Light" w:hAnsi="Arial Nova Light"/>
          <w:sz w:val="24"/>
          <w:szCs w:val="24"/>
          <w:lang w:val="en-US" w:eastAsia="en-US"/>
        </w:rPr>
        <w:t>verloren</w:t>
      </w:r>
      <w:proofErr w:type="spellEnd"/>
      <w:r w:rsidRPr="0066547F">
        <w:rPr>
          <w:rFonts w:ascii="Arial Nova Light" w:hAnsi="Arial Nova Light"/>
          <w:sz w:val="24"/>
          <w:szCs w:val="24"/>
          <w:lang w:val="en-US" w:eastAsia="en-US"/>
        </w:rPr>
        <w:t xml:space="preserve"> YubiKey in Azure AD via </w:t>
      </w:r>
      <w:r w:rsidRPr="0066547F">
        <w:rPr>
          <w:rFonts w:ascii="Arial Nova Light" w:hAnsi="Arial Nova Light"/>
          <w:b/>
          <w:bCs/>
          <w:sz w:val="24"/>
          <w:szCs w:val="24"/>
          <w:lang w:val="en-US" w:eastAsia="en-US"/>
        </w:rPr>
        <w:t>Security Info</w:t>
      </w:r>
      <w:r w:rsidRPr="0066547F">
        <w:rPr>
          <w:rFonts w:ascii="Arial Nova Light" w:hAnsi="Arial Nova Light"/>
          <w:sz w:val="24"/>
          <w:szCs w:val="24"/>
          <w:lang w:val="en-US" w:eastAsia="en-US"/>
        </w:rPr>
        <w:t>.</w:t>
      </w:r>
    </w:p>
    <w:p w14:paraId="726BE164" w14:textId="429A2031" w:rsidR="0066547F" w:rsidRPr="00D13937" w:rsidRDefault="0066547F" w:rsidP="00D13937">
      <w:pPr>
        <w:pStyle w:val="Heading2"/>
        <w:rPr>
          <w:rFonts w:ascii="Arial Nova Light" w:hAnsi="Arial Nova Light"/>
          <w:lang w:val="en-US" w:eastAsia="en-US"/>
        </w:rPr>
      </w:pPr>
      <w:bookmarkStart w:id="15" w:name="_Toc182563117"/>
      <w:r w:rsidRPr="00D13937">
        <w:rPr>
          <w:rFonts w:ascii="Arial Nova Light" w:hAnsi="Arial Nova Light"/>
          <w:lang w:val="en-US" w:eastAsia="en-US"/>
        </w:rPr>
        <w:t xml:space="preserve">Audit </w:t>
      </w:r>
      <w:proofErr w:type="spellStart"/>
      <w:r w:rsidRPr="00D13937">
        <w:rPr>
          <w:rFonts w:ascii="Arial Nova Light" w:hAnsi="Arial Nova Light"/>
          <w:lang w:val="en-US" w:eastAsia="en-US"/>
        </w:rPr>
        <w:t>en</w:t>
      </w:r>
      <w:proofErr w:type="spellEnd"/>
      <w:r w:rsidRPr="00D13937">
        <w:rPr>
          <w:rFonts w:ascii="Arial Nova Light" w:hAnsi="Arial Nova Light"/>
          <w:lang w:val="en-US" w:eastAsia="en-US"/>
        </w:rPr>
        <w:t xml:space="preserve"> rapportage:</w:t>
      </w:r>
      <w:bookmarkEnd w:id="15"/>
    </w:p>
    <w:p w14:paraId="2FB2A84C" w14:textId="77777777" w:rsidR="0066547F" w:rsidRPr="0066547F" w:rsidRDefault="0066547F" w:rsidP="0066547F">
      <w:pPr>
        <w:numPr>
          <w:ilvl w:val="0"/>
          <w:numId w:val="39"/>
        </w:numPr>
        <w:spacing w:before="100" w:beforeAutospacing="1" w:after="100" w:afterAutospacing="1"/>
        <w:rPr>
          <w:rFonts w:ascii="Arial Nova Light" w:hAnsi="Arial Nova Light"/>
          <w:sz w:val="24"/>
          <w:szCs w:val="24"/>
          <w:lang w:eastAsia="en-US"/>
        </w:rPr>
      </w:pPr>
      <w:r w:rsidRPr="0066547F">
        <w:rPr>
          <w:rFonts w:ascii="Arial Nova Light" w:hAnsi="Arial Nova Light"/>
          <w:sz w:val="24"/>
          <w:szCs w:val="24"/>
          <w:lang w:eastAsia="en-US"/>
        </w:rPr>
        <w:t xml:space="preserve">Monitor het gebruik van YubiKeys via Azure AD </w:t>
      </w:r>
      <w:r w:rsidRPr="0066547F">
        <w:rPr>
          <w:rFonts w:ascii="Arial Nova Light" w:hAnsi="Arial Nova Light"/>
          <w:b/>
          <w:bCs/>
          <w:sz w:val="24"/>
          <w:szCs w:val="24"/>
          <w:lang w:eastAsia="en-US"/>
        </w:rPr>
        <w:t>Sign-in logs</w:t>
      </w:r>
      <w:r w:rsidRPr="0066547F">
        <w:rPr>
          <w:rFonts w:ascii="Arial Nova Light" w:hAnsi="Arial Nova Light"/>
          <w:sz w:val="24"/>
          <w:szCs w:val="24"/>
          <w:lang w:eastAsia="en-US"/>
        </w:rPr>
        <w:t>.</w:t>
      </w:r>
    </w:p>
    <w:p w14:paraId="73EF45E5" w14:textId="77777777" w:rsidR="0066547F" w:rsidRPr="0066547F" w:rsidRDefault="0066547F" w:rsidP="0066547F">
      <w:pPr>
        <w:numPr>
          <w:ilvl w:val="0"/>
          <w:numId w:val="39"/>
        </w:numPr>
        <w:spacing w:before="100" w:beforeAutospacing="1" w:after="100" w:afterAutospacing="1"/>
        <w:rPr>
          <w:rFonts w:ascii="Arial Nova Light" w:hAnsi="Arial Nova Light"/>
          <w:sz w:val="24"/>
          <w:szCs w:val="24"/>
          <w:lang w:eastAsia="en-US"/>
        </w:rPr>
      </w:pPr>
      <w:r w:rsidRPr="0066547F">
        <w:rPr>
          <w:rFonts w:ascii="Arial Nova Light" w:hAnsi="Arial Nova Light"/>
          <w:sz w:val="24"/>
          <w:szCs w:val="24"/>
          <w:lang w:eastAsia="en-US"/>
        </w:rPr>
        <w:t>Controleer regelmatig of gebruikers de YubiKey blijven gebruiken en of er geen fallback-opties misbruikt worden.</w:t>
      </w:r>
    </w:p>
    <w:p w14:paraId="3D595DAC" w14:textId="77777777" w:rsidR="0066547F" w:rsidRPr="0066547F" w:rsidRDefault="0066547F" w:rsidP="0066547F">
      <w:pPr>
        <w:numPr>
          <w:ilvl w:val="0"/>
          <w:numId w:val="39"/>
        </w:numPr>
        <w:spacing w:before="100" w:beforeAutospacing="1" w:after="100" w:afterAutospacing="1"/>
        <w:rPr>
          <w:rFonts w:ascii="Arial Nova Light" w:hAnsi="Arial Nova Light"/>
          <w:sz w:val="24"/>
          <w:szCs w:val="24"/>
          <w:lang w:eastAsia="en-US"/>
        </w:rPr>
      </w:pPr>
      <w:r w:rsidRPr="0066547F">
        <w:rPr>
          <w:rFonts w:ascii="Arial Nova Light" w:hAnsi="Arial Nova Light"/>
          <w:sz w:val="24"/>
          <w:szCs w:val="24"/>
          <w:lang w:eastAsia="en-US"/>
        </w:rPr>
        <w:t xml:space="preserve">Gebruik </w:t>
      </w:r>
      <w:r w:rsidRPr="0066547F">
        <w:rPr>
          <w:rFonts w:ascii="Arial Nova Light" w:hAnsi="Arial Nova Light"/>
          <w:b/>
          <w:bCs/>
          <w:sz w:val="24"/>
          <w:szCs w:val="24"/>
          <w:lang w:eastAsia="en-US"/>
        </w:rPr>
        <w:t>Conditional Access rapportages</w:t>
      </w:r>
      <w:r w:rsidRPr="0066547F">
        <w:rPr>
          <w:rFonts w:ascii="Arial Nova Light" w:hAnsi="Arial Nova Light"/>
          <w:sz w:val="24"/>
          <w:szCs w:val="24"/>
          <w:lang w:eastAsia="en-US"/>
        </w:rPr>
        <w:t xml:space="preserve"> om inzicht te krijgen in het gebruik van sterke authenticatiemethoden.</w:t>
      </w:r>
    </w:p>
    <w:p w14:paraId="286B7683" w14:textId="079CC196" w:rsidR="0066547F" w:rsidRPr="00D13937" w:rsidRDefault="0066547F" w:rsidP="00D13937">
      <w:pPr>
        <w:pStyle w:val="Heading2"/>
        <w:rPr>
          <w:rFonts w:ascii="Arial Nova Light" w:hAnsi="Arial Nova Light"/>
          <w:lang w:val="en-US" w:eastAsia="en-US"/>
        </w:rPr>
      </w:pPr>
      <w:bookmarkStart w:id="16" w:name="_Toc182563118"/>
      <w:proofErr w:type="spellStart"/>
      <w:r w:rsidRPr="00D13937">
        <w:rPr>
          <w:rFonts w:ascii="Arial Nova Light" w:hAnsi="Arial Nova Light"/>
          <w:lang w:val="en-US" w:eastAsia="en-US"/>
        </w:rPr>
        <w:t>Rotatie</w:t>
      </w:r>
      <w:proofErr w:type="spellEnd"/>
      <w:r w:rsidRPr="00D13937">
        <w:rPr>
          <w:rFonts w:ascii="Arial Nova Light" w:hAnsi="Arial Nova Light"/>
          <w:lang w:val="en-US" w:eastAsia="en-US"/>
        </w:rPr>
        <w:t xml:space="preserve"> van </w:t>
      </w:r>
      <w:proofErr w:type="spellStart"/>
      <w:r w:rsidRPr="00D13937">
        <w:rPr>
          <w:rFonts w:ascii="Arial Nova Light" w:hAnsi="Arial Nova Light"/>
          <w:lang w:val="en-US" w:eastAsia="en-US"/>
        </w:rPr>
        <w:t>sleutels</w:t>
      </w:r>
      <w:proofErr w:type="spellEnd"/>
      <w:r w:rsidRPr="00D13937">
        <w:rPr>
          <w:rFonts w:ascii="Arial Nova Light" w:hAnsi="Arial Nova Light"/>
          <w:lang w:val="en-US" w:eastAsia="en-US"/>
        </w:rPr>
        <w:t>:</w:t>
      </w:r>
      <w:bookmarkEnd w:id="16"/>
    </w:p>
    <w:p w14:paraId="3DAE5010" w14:textId="77777777" w:rsidR="0066547F" w:rsidRPr="0066547F" w:rsidRDefault="0066547F" w:rsidP="0066547F">
      <w:pPr>
        <w:numPr>
          <w:ilvl w:val="0"/>
          <w:numId w:val="40"/>
        </w:numPr>
        <w:spacing w:before="100" w:beforeAutospacing="1" w:after="100" w:afterAutospacing="1"/>
        <w:rPr>
          <w:rFonts w:ascii="Arial Nova Light" w:hAnsi="Arial Nova Light"/>
          <w:sz w:val="24"/>
          <w:szCs w:val="24"/>
          <w:lang w:eastAsia="en-US"/>
        </w:rPr>
      </w:pPr>
      <w:r w:rsidRPr="0066547F">
        <w:rPr>
          <w:rFonts w:ascii="Arial Nova Light" w:hAnsi="Arial Nova Light"/>
          <w:sz w:val="24"/>
          <w:szCs w:val="24"/>
          <w:lang w:eastAsia="en-US"/>
        </w:rPr>
        <w:t>Adviseer om YubiKeys iedere 3 jaar te vervangen, of eerder indien deze beschadigd zijn.</w:t>
      </w:r>
    </w:p>
    <w:p w14:paraId="634252CC" w14:textId="77777777" w:rsidR="0066547F" w:rsidRPr="00D13937" w:rsidRDefault="0066547F" w:rsidP="00D13937">
      <w:pPr>
        <w:pStyle w:val="Heading1"/>
        <w:rPr>
          <w:rFonts w:ascii="Arial Nova Light" w:hAnsi="Arial Nova Light"/>
          <w:lang w:val="en-US" w:eastAsia="en-US"/>
        </w:rPr>
      </w:pPr>
      <w:bookmarkStart w:id="17" w:name="_Toc182563119"/>
      <w:r w:rsidRPr="00D13937">
        <w:rPr>
          <w:rFonts w:ascii="Arial Nova Light" w:hAnsi="Arial Nova Light"/>
          <w:lang w:val="en-US" w:eastAsia="en-US"/>
        </w:rPr>
        <w:lastRenderedPageBreak/>
        <w:t xml:space="preserve">Risico's </w:t>
      </w:r>
      <w:proofErr w:type="spellStart"/>
      <w:r w:rsidRPr="00D13937">
        <w:rPr>
          <w:rFonts w:ascii="Arial Nova Light" w:hAnsi="Arial Nova Light"/>
          <w:lang w:val="en-US" w:eastAsia="en-US"/>
        </w:rPr>
        <w:t>en</w:t>
      </w:r>
      <w:proofErr w:type="spellEnd"/>
      <w:r w:rsidRPr="00D13937">
        <w:rPr>
          <w:rFonts w:ascii="Arial Nova Light" w:hAnsi="Arial Nova Light"/>
          <w:lang w:val="en-US" w:eastAsia="en-US"/>
        </w:rPr>
        <w:t xml:space="preserve"> </w:t>
      </w:r>
      <w:proofErr w:type="spellStart"/>
      <w:r w:rsidRPr="00D13937">
        <w:rPr>
          <w:rFonts w:ascii="Arial Nova Light" w:hAnsi="Arial Nova Light"/>
          <w:lang w:val="en-US" w:eastAsia="en-US"/>
        </w:rPr>
        <w:t>Beperkingen</w:t>
      </w:r>
      <w:bookmarkEnd w:id="17"/>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78"/>
        <w:gridCol w:w="5126"/>
      </w:tblGrid>
      <w:tr w:rsidR="0066547F" w:rsidRPr="0066547F" w14:paraId="19DD6A62" w14:textId="77777777" w:rsidTr="00D13937">
        <w:trPr>
          <w:tblHeader/>
          <w:tblCellSpacing w:w="15" w:type="dxa"/>
        </w:trPr>
        <w:tc>
          <w:tcPr>
            <w:tcW w:w="0" w:type="auto"/>
            <w:shd w:val="clear" w:color="auto" w:fill="F79646" w:themeFill="accent6"/>
            <w:vAlign w:val="center"/>
            <w:hideMark/>
          </w:tcPr>
          <w:p w14:paraId="026F45EA" w14:textId="77777777" w:rsidR="0066547F" w:rsidRPr="0066547F" w:rsidRDefault="0066547F" w:rsidP="0066547F">
            <w:pPr>
              <w:jc w:val="center"/>
              <w:rPr>
                <w:rFonts w:ascii="Arial Nova Light" w:hAnsi="Arial Nova Light"/>
                <w:b/>
                <w:bCs/>
                <w:sz w:val="24"/>
                <w:szCs w:val="24"/>
                <w:lang w:val="en-US" w:eastAsia="en-US"/>
              </w:rPr>
            </w:pPr>
            <w:r w:rsidRPr="0066547F">
              <w:rPr>
                <w:rFonts w:ascii="Arial Nova Light" w:hAnsi="Arial Nova Light"/>
                <w:b/>
                <w:bCs/>
                <w:sz w:val="24"/>
                <w:szCs w:val="24"/>
                <w:lang w:val="en-US" w:eastAsia="en-US"/>
              </w:rPr>
              <w:t>Risico</w:t>
            </w:r>
          </w:p>
        </w:tc>
        <w:tc>
          <w:tcPr>
            <w:tcW w:w="0" w:type="auto"/>
            <w:shd w:val="clear" w:color="auto" w:fill="F79646" w:themeFill="accent6"/>
            <w:vAlign w:val="center"/>
            <w:hideMark/>
          </w:tcPr>
          <w:p w14:paraId="01D9C168" w14:textId="77777777" w:rsidR="0066547F" w:rsidRPr="0066547F" w:rsidRDefault="0066547F" w:rsidP="0066547F">
            <w:pPr>
              <w:jc w:val="center"/>
              <w:rPr>
                <w:rFonts w:ascii="Arial Nova Light" w:hAnsi="Arial Nova Light"/>
                <w:b/>
                <w:bCs/>
                <w:sz w:val="24"/>
                <w:szCs w:val="24"/>
                <w:lang w:val="en-US" w:eastAsia="en-US"/>
              </w:rPr>
            </w:pPr>
            <w:proofErr w:type="spellStart"/>
            <w:r w:rsidRPr="0066547F">
              <w:rPr>
                <w:rFonts w:ascii="Arial Nova Light" w:hAnsi="Arial Nova Light"/>
                <w:b/>
                <w:bCs/>
                <w:sz w:val="24"/>
                <w:szCs w:val="24"/>
                <w:lang w:val="en-US" w:eastAsia="en-US"/>
              </w:rPr>
              <w:t>Maatregel</w:t>
            </w:r>
            <w:proofErr w:type="spellEnd"/>
          </w:p>
        </w:tc>
      </w:tr>
      <w:tr w:rsidR="0066547F" w:rsidRPr="0066547F" w14:paraId="1CBBC9D5" w14:textId="77777777" w:rsidTr="0066547F">
        <w:trPr>
          <w:tblCellSpacing w:w="15" w:type="dxa"/>
        </w:trPr>
        <w:tc>
          <w:tcPr>
            <w:tcW w:w="0" w:type="auto"/>
            <w:vAlign w:val="center"/>
            <w:hideMark/>
          </w:tcPr>
          <w:p w14:paraId="5E46F388" w14:textId="77777777" w:rsidR="0066547F" w:rsidRPr="0066547F" w:rsidRDefault="0066547F" w:rsidP="0066547F">
            <w:pPr>
              <w:rPr>
                <w:rFonts w:ascii="Arial Nova Light" w:hAnsi="Arial Nova Light"/>
                <w:sz w:val="24"/>
                <w:szCs w:val="24"/>
                <w:lang w:val="en-US" w:eastAsia="en-US"/>
              </w:rPr>
            </w:pPr>
            <w:proofErr w:type="spellStart"/>
            <w:r w:rsidRPr="0066547F">
              <w:rPr>
                <w:rFonts w:ascii="Arial Nova Light" w:hAnsi="Arial Nova Light"/>
                <w:b/>
                <w:bCs/>
                <w:sz w:val="24"/>
                <w:szCs w:val="24"/>
                <w:lang w:val="en-US" w:eastAsia="en-US"/>
              </w:rPr>
              <w:t>Verlies</w:t>
            </w:r>
            <w:proofErr w:type="spellEnd"/>
            <w:r w:rsidRPr="0066547F">
              <w:rPr>
                <w:rFonts w:ascii="Arial Nova Light" w:hAnsi="Arial Nova Light"/>
                <w:b/>
                <w:bCs/>
                <w:sz w:val="24"/>
                <w:szCs w:val="24"/>
                <w:lang w:val="en-US" w:eastAsia="en-US"/>
              </w:rPr>
              <w:t xml:space="preserve"> van YubiKey</w:t>
            </w:r>
          </w:p>
        </w:tc>
        <w:tc>
          <w:tcPr>
            <w:tcW w:w="0" w:type="auto"/>
            <w:vAlign w:val="center"/>
            <w:hideMark/>
          </w:tcPr>
          <w:p w14:paraId="62F99AFD" w14:textId="77777777" w:rsidR="0066547F" w:rsidRPr="0066547F" w:rsidRDefault="0066547F" w:rsidP="0066547F">
            <w:pPr>
              <w:rPr>
                <w:rFonts w:ascii="Arial Nova Light" w:hAnsi="Arial Nova Light"/>
                <w:sz w:val="24"/>
                <w:szCs w:val="24"/>
                <w:lang w:eastAsia="en-US"/>
              </w:rPr>
            </w:pPr>
            <w:r w:rsidRPr="0066547F">
              <w:rPr>
                <w:rFonts w:ascii="Arial Nova Light" w:hAnsi="Arial Nova Light"/>
                <w:sz w:val="24"/>
                <w:szCs w:val="24"/>
                <w:lang w:eastAsia="en-US"/>
              </w:rPr>
              <w:t>Gebruik van reserve YubiKey en fallback-MFA-opties.</w:t>
            </w:r>
          </w:p>
        </w:tc>
      </w:tr>
      <w:tr w:rsidR="0066547F" w:rsidRPr="0066547F" w14:paraId="4CF9BEC4" w14:textId="77777777" w:rsidTr="0066547F">
        <w:trPr>
          <w:tblCellSpacing w:w="15" w:type="dxa"/>
        </w:trPr>
        <w:tc>
          <w:tcPr>
            <w:tcW w:w="0" w:type="auto"/>
            <w:vAlign w:val="center"/>
            <w:hideMark/>
          </w:tcPr>
          <w:p w14:paraId="6B3AB5C3" w14:textId="77777777" w:rsidR="0066547F" w:rsidRPr="0066547F" w:rsidRDefault="0066547F" w:rsidP="0066547F">
            <w:pPr>
              <w:rPr>
                <w:rFonts w:ascii="Arial Nova Light" w:hAnsi="Arial Nova Light"/>
                <w:sz w:val="24"/>
                <w:szCs w:val="24"/>
                <w:lang w:val="en-US" w:eastAsia="en-US"/>
              </w:rPr>
            </w:pPr>
            <w:r w:rsidRPr="0066547F">
              <w:rPr>
                <w:rFonts w:ascii="Arial Nova Light" w:hAnsi="Arial Nova Light"/>
                <w:b/>
                <w:bCs/>
                <w:sz w:val="24"/>
                <w:szCs w:val="24"/>
                <w:lang w:val="en-US" w:eastAsia="en-US"/>
              </w:rPr>
              <w:t>Hardware-</w:t>
            </w:r>
            <w:proofErr w:type="spellStart"/>
            <w:r w:rsidRPr="0066547F">
              <w:rPr>
                <w:rFonts w:ascii="Arial Nova Light" w:hAnsi="Arial Nova Light"/>
                <w:b/>
                <w:bCs/>
                <w:sz w:val="24"/>
                <w:szCs w:val="24"/>
                <w:lang w:val="en-US" w:eastAsia="en-US"/>
              </w:rPr>
              <w:t>incompatibiliteit</w:t>
            </w:r>
            <w:proofErr w:type="spellEnd"/>
          </w:p>
        </w:tc>
        <w:tc>
          <w:tcPr>
            <w:tcW w:w="0" w:type="auto"/>
            <w:vAlign w:val="center"/>
            <w:hideMark/>
          </w:tcPr>
          <w:p w14:paraId="465BDB52" w14:textId="77777777" w:rsidR="0066547F" w:rsidRPr="0066547F" w:rsidRDefault="0066547F" w:rsidP="0066547F">
            <w:pPr>
              <w:rPr>
                <w:rFonts w:ascii="Arial Nova Light" w:hAnsi="Arial Nova Light"/>
                <w:sz w:val="24"/>
                <w:szCs w:val="24"/>
                <w:lang w:eastAsia="en-US"/>
              </w:rPr>
            </w:pPr>
            <w:r w:rsidRPr="0066547F">
              <w:rPr>
                <w:rFonts w:ascii="Arial Nova Light" w:hAnsi="Arial Nova Light"/>
                <w:sz w:val="24"/>
                <w:szCs w:val="24"/>
                <w:lang w:eastAsia="en-US"/>
              </w:rPr>
              <w:t>Vooraf testen op verschillende apparaten.</w:t>
            </w:r>
          </w:p>
        </w:tc>
      </w:tr>
      <w:tr w:rsidR="0066547F" w:rsidRPr="0066547F" w14:paraId="47994198" w14:textId="77777777" w:rsidTr="0066547F">
        <w:trPr>
          <w:tblCellSpacing w:w="15" w:type="dxa"/>
        </w:trPr>
        <w:tc>
          <w:tcPr>
            <w:tcW w:w="0" w:type="auto"/>
            <w:vAlign w:val="center"/>
            <w:hideMark/>
          </w:tcPr>
          <w:p w14:paraId="24184736" w14:textId="77777777" w:rsidR="0066547F" w:rsidRPr="0066547F" w:rsidRDefault="0066547F" w:rsidP="0066547F">
            <w:pPr>
              <w:rPr>
                <w:rFonts w:ascii="Arial Nova Light" w:hAnsi="Arial Nova Light"/>
                <w:sz w:val="24"/>
                <w:szCs w:val="24"/>
                <w:lang w:val="en-US" w:eastAsia="en-US"/>
              </w:rPr>
            </w:pPr>
            <w:proofErr w:type="spellStart"/>
            <w:r w:rsidRPr="0066547F">
              <w:rPr>
                <w:rFonts w:ascii="Arial Nova Light" w:hAnsi="Arial Nova Light"/>
                <w:b/>
                <w:bCs/>
                <w:sz w:val="24"/>
                <w:szCs w:val="24"/>
                <w:lang w:val="en-US" w:eastAsia="en-US"/>
              </w:rPr>
              <w:t>Gebrek</w:t>
            </w:r>
            <w:proofErr w:type="spellEnd"/>
            <w:r w:rsidRPr="0066547F">
              <w:rPr>
                <w:rFonts w:ascii="Arial Nova Light" w:hAnsi="Arial Nova Light"/>
                <w:b/>
                <w:bCs/>
                <w:sz w:val="24"/>
                <w:szCs w:val="24"/>
                <w:lang w:val="en-US" w:eastAsia="en-US"/>
              </w:rPr>
              <w:t xml:space="preserve"> </w:t>
            </w:r>
            <w:proofErr w:type="spellStart"/>
            <w:r w:rsidRPr="0066547F">
              <w:rPr>
                <w:rFonts w:ascii="Arial Nova Light" w:hAnsi="Arial Nova Light"/>
                <w:b/>
                <w:bCs/>
                <w:sz w:val="24"/>
                <w:szCs w:val="24"/>
                <w:lang w:val="en-US" w:eastAsia="en-US"/>
              </w:rPr>
              <w:t>aan</w:t>
            </w:r>
            <w:proofErr w:type="spellEnd"/>
            <w:r w:rsidRPr="0066547F">
              <w:rPr>
                <w:rFonts w:ascii="Arial Nova Light" w:hAnsi="Arial Nova Light"/>
                <w:b/>
                <w:bCs/>
                <w:sz w:val="24"/>
                <w:szCs w:val="24"/>
                <w:lang w:val="en-US" w:eastAsia="en-US"/>
              </w:rPr>
              <w:t xml:space="preserve"> </w:t>
            </w:r>
            <w:proofErr w:type="spellStart"/>
            <w:r w:rsidRPr="0066547F">
              <w:rPr>
                <w:rFonts w:ascii="Arial Nova Light" w:hAnsi="Arial Nova Light"/>
                <w:b/>
                <w:bCs/>
                <w:sz w:val="24"/>
                <w:szCs w:val="24"/>
                <w:lang w:val="en-US" w:eastAsia="en-US"/>
              </w:rPr>
              <w:t>gebruikersacceptatie</w:t>
            </w:r>
            <w:proofErr w:type="spellEnd"/>
          </w:p>
        </w:tc>
        <w:tc>
          <w:tcPr>
            <w:tcW w:w="0" w:type="auto"/>
            <w:vAlign w:val="center"/>
            <w:hideMark/>
          </w:tcPr>
          <w:p w14:paraId="5270AC92" w14:textId="77777777" w:rsidR="0066547F" w:rsidRPr="0066547F" w:rsidRDefault="0066547F" w:rsidP="0066547F">
            <w:pPr>
              <w:rPr>
                <w:rFonts w:ascii="Arial Nova Light" w:hAnsi="Arial Nova Light"/>
                <w:sz w:val="24"/>
                <w:szCs w:val="24"/>
                <w:lang w:eastAsia="en-US"/>
              </w:rPr>
            </w:pPr>
            <w:r w:rsidRPr="0066547F">
              <w:rPr>
                <w:rFonts w:ascii="Arial Nova Light" w:hAnsi="Arial Nova Light"/>
                <w:sz w:val="24"/>
                <w:szCs w:val="24"/>
                <w:lang w:eastAsia="en-US"/>
              </w:rPr>
              <w:t>Zorg voor uitgebreide training en communicatie.</w:t>
            </w:r>
          </w:p>
        </w:tc>
      </w:tr>
    </w:tbl>
    <w:p w14:paraId="1D3319EC" w14:textId="77777777" w:rsidR="0066547F" w:rsidRPr="00D13937" w:rsidRDefault="0066547F" w:rsidP="00D13937">
      <w:pPr>
        <w:pStyle w:val="Heading1"/>
        <w:rPr>
          <w:rFonts w:ascii="Arial Nova Light" w:hAnsi="Arial Nova Light"/>
          <w:lang w:val="en-US" w:eastAsia="en-US"/>
        </w:rPr>
      </w:pPr>
      <w:bookmarkStart w:id="18" w:name="_Toc182563120"/>
      <w:proofErr w:type="spellStart"/>
      <w:r w:rsidRPr="00D13937">
        <w:rPr>
          <w:rFonts w:ascii="Arial Nova Light" w:hAnsi="Arial Nova Light"/>
          <w:lang w:val="en-US" w:eastAsia="en-US"/>
        </w:rPr>
        <w:lastRenderedPageBreak/>
        <w:t>Conclusie</w:t>
      </w:r>
      <w:proofErr w:type="spellEnd"/>
      <w:r w:rsidRPr="00D13937">
        <w:rPr>
          <w:rFonts w:ascii="Arial Nova Light" w:hAnsi="Arial Nova Light"/>
          <w:lang w:val="en-US" w:eastAsia="en-US"/>
        </w:rPr>
        <w:t xml:space="preserve"> </w:t>
      </w:r>
      <w:proofErr w:type="spellStart"/>
      <w:r w:rsidRPr="00D13937">
        <w:rPr>
          <w:rFonts w:ascii="Arial Nova Light" w:hAnsi="Arial Nova Light"/>
          <w:lang w:val="en-US" w:eastAsia="en-US"/>
        </w:rPr>
        <w:t>en</w:t>
      </w:r>
      <w:proofErr w:type="spellEnd"/>
      <w:r w:rsidRPr="00D13937">
        <w:rPr>
          <w:rFonts w:ascii="Arial Nova Light" w:hAnsi="Arial Nova Light"/>
          <w:lang w:val="en-US" w:eastAsia="en-US"/>
        </w:rPr>
        <w:t xml:space="preserve"> </w:t>
      </w:r>
      <w:proofErr w:type="spellStart"/>
      <w:r w:rsidRPr="00D13937">
        <w:rPr>
          <w:rFonts w:ascii="Arial Nova Light" w:hAnsi="Arial Nova Light"/>
          <w:lang w:val="en-US" w:eastAsia="en-US"/>
        </w:rPr>
        <w:t>Advies</w:t>
      </w:r>
      <w:bookmarkEnd w:id="18"/>
      <w:proofErr w:type="spellEnd"/>
    </w:p>
    <w:p w14:paraId="4C763B57" w14:textId="77777777" w:rsidR="0066547F" w:rsidRPr="0066547F" w:rsidRDefault="0066547F" w:rsidP="0066547F">
      <w:pPr>
        <w:spacing w:before="100" w:beforeAutospacing="1" w:after="100" w:afterAutospacing="1"/>
        <w:rPr>
          <w:rFonts w:ascii="Arial Nova Light" w:hAnsi="Arial Nova Light"/>
          <w:sz w:val="24"/>
          <w:szCs w:val="24"/>
          <w:lang w:eastAsia="en-US"/>
        </w:rPr>
      </w:pPr>
      <w:r w:rsidRPr="0066547F">
        <w:rPr>
          <w:rFonts w:ascii="Arial Nova Light" w:hAnsi="Arial Nova Light"/>
          <w:sz w:val="24"/>
          <w:szCs w:val="24"/>
          <w:lang w:eastAsia="en-US"/>
        </w:rPr>
        <w:t>Het implementeren van YubiKeys binnen de organisatie biedt een significante verbetering in beveiliging door phishing-resistente MFA. Wij adviseren om te starten met een pilotfase en vervolgens gefaseerd uit te rollen naar alle gebruikers. Door het combineren van sterke authenticatiemethoden en gebruikersbewustzijn zal de algehele beveiliging tegen inlogfraude aanzienlijk toenemen.</w:t>
      </w:r>
    </w:p>
    <w:p w14:paraId="3CE04701" w14:textId="6D22FE56" w:rsidR="00414A4B" w:rsidRPr="00D13937" w:rsidRDefault="00414A4B" w:rsidP="00414A4B">
      <w:pPr>
        <w:rPr>
          <w:rFonts w:ascii="Arial Nova Light" w:hAnsi="Arial Nova Light"/>
        </w:rPr>
      </w:pPr>
      <w:r w:rsidRPr="00D13937">
        <w:rPr>
          <w:rFonts w:ascii="Arial Nova Light" w:hAnsi="Arial Nova Light"/>
        </w:rPr>
        <w:br w:type="page"/>
      </w:r>
    </w:p>
    <w:p w14:paraId="72842B04" w14:textId="77777777" w:rsidR="0043555F" w:rsidRPr="00D13937" w:rsidRDefault="0043555F" w:rsidP="00D632E4">
      <w:pPr>
        <w:rPr>
          <w:rFonts w:ascii="Arial Nova Light" w:hAnsi="Arial Nova Light"/>
        </w:rPr>
        <w:sectPr w:rsidR="0043555F" w:rsidRPr="00D13937" w:rsidSect="006460D2">
          <w:headerReference w:type="default" r:id="rId12"/>
          <w:footerReference w:type="default" r:id="rId13"/>
          <w:headerReference w:type="first" r:id="rId14"/>
          <w:pgSz w:w="11906" w:h="16838" w:code="9"/>
          <w:pgMar w:top="2109" w:right="1701" w:bottom="1418" w:left="1701" w:header="567" w:footer="907" w:gutter="0"/>
          <w:cols w:space="708"/>
          <w:titlePg/>
          <w:docGrid w:linePitch="360"/>
        </w:sectPr>
      </w:pPr>
    </w:p>
    <w:p w14:paraId="3CE04702" w14:textId="77777777" w:rsidR="00A94B9E" w:rsidRPr="00D13937" w:rsidRDefault="00A94B9E" w:rsidP="00D632E4">
      <w:pPr>
        <w:rPr>
          <w:rFonts w:ascii="Arial Nova Light" w:hAnsi="Arial Nova Light"/>
        </w:rPr>
      </w:pPr>
    </w:p>
    <w:sectPr w:rsidR="00A94B9E" w:rsidRPr="00D13937" w:rsidSect="006478B4">
      <w:headerReference w:type="first" r:id="rId15"/>
      <w:pgSz w:w="11906" w:h="16838" w:code="9"/>
      <w:pgMar w:top="2109" w:right="1701" w:bottom="1701" w:left="1701" w:header="709" w:footer="90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5A7C21" w14:textId="77777777" w:rsidR="00DB1678" w:rsidRDefault="00DB1678" w:rsidP="000B673B">
      <w:r>
        <w:separator/>
      </w:r>
    </w:p>
  </w:endnote>
  <w:endnote w:type="continuationSeparator" w:id="0">
    <w:p w14:paraId="34C8E7CA" w14:textId="77777777" w:rsidR="00DB1678" w:rsidRDefault="00DB1678" w:rsidP="000B673B">
      <w:r>
        <w:continuationSeparator/>
      </w:r>
    </w:p>
  </w:endnote>
  <w:endnote w:type="continuationNotice" w:id="1">
    <w:p w14:paraId="7C0CB09C" w14:textId="77777777" w:rsidR="00DB1678" w:rsidRDefault="00DB16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Light">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7058" w:type="dxa"/>
      <w:tblInd w:w="3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22"/>
      <w:gridCol w:w="2952"/>
      <w:gridCol w:w="2284"/>
    </w:tblGrid>
    <w:tr w:rsidR="005F344E" w:rsidRPr="006478B4" w14:paraId="3CE0470E" w14:textId="77777777" w:rsidTr="006F3888">
      <w:trPr>
        <w:trHeight w:val="280"/>
      </w:trPr>
      <w:tc>
        <w:tcPr>
          <w:tcW w:w="1822" w:type="dxa"/>
          <w:shd w:val="clear" w:color="auto" w:fill="auto"/>
          <w:tcMar>
            <w:left w:w="0" w:type="dxa"/>
          </w:tcMar>
        </w:tcPr>
        <w:p w14:paraId="3CE0470B" w14:textId="014B45C8" w:rsidR="005F344E" w:rsidRPr="006478B4" w:rsidRDefault="005F344E" w:rsidP="00C71CBD">
          <w:pPr>
            <w:pStyle w:val="Footer"/>
            <w:ind w:left="0"/>
          </w:pPr>
        </w:p>
      </w:tc>
      <w:tc>
        <w:tcPr>
          <w:tcW w:w="2952" w:type="dxa"/>
          <w:shd w:val="clear" w:color="auto" w:fill="auto"/>
        </w:tcPr>
        <w:p w14:paraId="3CE0470C" w14:textId="7783406B" w:rsidR="005F344E" w:rsidRPr="006478B4" w:rsidRDefault="005F344E" w:rsidP="00C71CBD">
          <w:pPr>
            <w:pStyle w:val="Footer"/>
            <w:ind w:left="0"/>
          </w:pPr>
        </w:p>
      </w:tc>
      <w:tc>
        <w:tcPr>
          <w:tcW w:w="2284" w:type="dxa"/>
          <w:shd w:val="clear" w:color="auto" w:fill="auto"/>
        </w:tcPr>
        <w:p w14:paraId="3CE0470D" w14:textId="2E51E377" w:rsidR="005F344E" w:rsidRPr="006478B4" w:rsidRDefault="005F344E" w:rsidP="006478B4">
          <w:pPr>
            <w:pStyle w:val="Footer"/>
            <w:ind w:left="0"/>
            <w:jc w:val="right"/>
          </w:pPr>
        </w:p>
      </w:tc>
    </w:tr>
    <w:tr w:rsidR="005F344E" w:rsidRPr="006478B4" w14:paraId="3CE04712" w14:textId="77777777" w:rsidTr="006F3888">
      <w:trPr>
        <w:trHeight w:val="280"/>
      </w:trPr>
      <w:tc>
        <w:tcPr>
          <w:tcW w:w="1822" w:type="dxa"/>
          <w:shd w:val="clear" w:color="auto" w:fill="auto"/>
          <w:tcMar>
            <w:left w:w="0" w:type="dxa"/>
          </w:tcMar>
        </w:tcPr>
        <w:p w14:paraId="3CE0470F" w14:textId="5EF9A079" w:rsidR="005F344E" w:rsidRPr="006478B4" w:rsidRDefault="005F344E" w:rsidP="00C71CBD">
          <w:pPr>
            <w:pStyle w:val="Footer"/>
            <w:ind w:left="0"/>
          </w:pPr>
        </w:p>
      </w:tc>
      <w:tc>
        <w:tcPr>
          <w:tcW w:w="2952" w:type="dxa"/>
          <w:shd w:val="clear" w:color="auto" w:fill="auto"/>
        </w:tcPr>
        <w:p w14:paraId="3CE04710" w14:textId="3FC0B557" w:rsidR="005F344E" w:rsidRPr="006478B4" w:rsidRDefault="005F344E" w:rsidP="00FA5820">
          <w:pPr>
            <w:pStyle w:val="Footer"/>
            <w:ind w:left="0"/>
          </w:pPr>
        </w:p>
      </w:tc>
      <w:tc>
        <w:tcPr>
          <w:tcW w:w="2284" w:type="dxa"/>
          <w:shd w:val="clear" w:color="auto" w:fill="auto"/>
        </w:tcPr>
        <w:p w14:paraId="3CE04711" w14:textId="16902613" w:rsidR="005F344E" w:rsidRPr="006478B4" w:rsidRDefault="005F344E" w:rsidP="006478B4">
          <w:pPr>
            <w:pStyle w:val="Footer"/>
            <w:ind w:left="0"/>
            <w:jc w:val="right"/>
          </w:pPr>
        </w:p>
      </w:tc>
    </w:tr>
  </w:tbl>
  <w:p w14:paraId="3CE04713" w14:textId="02420987" w:rsidR="005F344E" w:rsidRDefault="005F344E" w:rsidP="0075003F">
    <w:pPr>
      <w:pStyle w:val="Footer"/>
      <w:tabs>
        <w:tab w:val="clear" w:pos="8505"/>
      </w:tabs>
      <w:spacing w:line="20" w:lineRule="exact"/>
    </w:pPr>
    <w:r>
      <w:rPr>
        <w:noProof/>
      </w:rPr>
      <w:drawing>
        <wp:anchor distT="0" distB="0" distL="114300" distR="114300" simplePos="0" relativeHeight="251658243" behindDoc="0" locked="0" layoutInCell="1" allowOverlap="1" wp14:anchorId="34E38FCB" wp14:editId="228E75FE">
          <wp:simplePos x="0" y="0"/>
          <wp:positionH relativeFrom="column">
            <wp:posOffset>4859426</wp:posOffset>
          </wp:positionH>
          <wp:positionV relativeFrom="page">
            <wp:posOffset>9619386</wp:posOffset>
          </wp:positionV>
          <wp:extent cx="1205865" cy="543560"/>
          <wp:effectExtent l="0" t="0" r="0" b="8890"/>
          <wp:wrapNone/>
          <wp:docPr id="139327212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soft partner logo 03042015.jpg"/>
                  <pic:cNvPicPr/>
                </pic:nvPicPr>
                <pic:blipFill>
                  <a:blip r:embed="rId1">
                    <a:extLst>
                      <a:ext uri="{28A0092B-C50C-407E-A947-70E740481C1C}">
                        <a14:useLocalDpi xmlns:a14="http://schemas.microsoft.com/office/drawing/2010/main" val="0"/>
                      </a:ext>
                    </a:extLst>
                  </a:blip>
                  <a:stretch>
                    <a:fillRect/>
                  </a:stretch>
                </pic:blipFill>
                <pic:spPr>
                  <a:xfrm>
                    <a:off x="0" y="0"/>
                    <a:ext cx="1205865" cy="54356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65ED38" w14:textId="77777777" w:rsidR="00DB1678" w:rsidRDefault="00DB1678" w:rsidP="000B673B">
      <w:r>
        <w:separator/>
      </w:r>
    </w:p>
  </w:footnote>
  <w:footnote w:type="continuationSeparator" w:id="0">
    <w:p w14:paraId="4CD7E799" w14:textId="77777777" w:rsidR="00DB1678" w:rsidRDefault="00DB1678" w:rsidP="000B673B">
      <w:r>
        <w:continuationSeparator/>
      </w:r>
    </w:p>
  </w:footnote>
  <w:footnote w:type="continuationNotice" w:id="1">
    <w:p w14:paraId="592EBC7E" w14:textId="77777777" w:rsidR="00DB1678" w:rsidRDefault="00DB167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04709" w14:textId="77777777" w:rsidR="005F344E" w:rsidRDefault="005F344E" w:rsidP="0086291C">
    <w:pPr>
      <w:pStyle w:val="Header"/>
    </w:pPr>
    <w:r w:rsidRPr="00732C49">
      <w:rPr>
        <w:noProof/>
      </w:rPr>
      <w:drawing>
        <wp:anchor distT="0" distB="360045" distL="114300" distR="114300" simplePos="0" relativeHeight="251658241" behindDoc="1" locked="1" layoutInCell="1" allowOverlap="0" wp14:anchorId="3CE04716" wp14:editId="25FE1897">
          <wp:simplePos x="0" y="0"/>
          <wp:positionH relativeFrom="page">
            <wp:posOffset>5838825</wp:posOffset>
          </wp:positionH>
          <wp:positionV relativeFrom="page">
            <wp:posOffset>494030</wp:posOffset>
          </wp:positionV>
          <wp:extent cx="1137285" cy="403225"/>
          <wp:effectExtent l="0" t="0" r="5715" b="0"/>
          <wp:wrapNone/>
          <wp:docPr id="784541389"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ogo rubicon met payoff"/>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37285" cy="4032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CE0470A" w14:textId="42A67154" w:rsidR="005F344E" w:rsidRDefault="00D13937" w:rsidP="00720A14">
    <w:pPr>
      <w:pStyle w:val="Header"/>
      <w:spacing w:before="200"/>
      <w:jc w:val="left"/>
    </w:pPr>
    <w:r>
      <w:t>ADVIESPLAN</w:t>
    </w:r>
    <w:r w:rsidR="00720A14" w:rsidRPr="00720A14">
      <w:t xml:space="preserve"> VOOR PHISHING-RESISTANT MFA IN AZURE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04714" w14:textId="3E40DAFB" w:rsidR="005F344E" w:rsidRDefault="005F344E" w:rsidP="0043555F">
    <w:pPr>
      <w:pStyle w:val="Header"/>
      <w:spacing w:after="2000"/>
    </w:pPr>
    <w:r>
      <w:rPr>
        <w:noProof/>
      </w:rPr>
      <w:drawing>
        <wp:anchor distT="0" distB="0" distL="114300" distR="114300" simplePos="0" relativeHeight="251658245" behindDoc="0" locked="0" layoutInCell="1" allowOverlap="1" wp14:anchorId="591DB7A2" wp14:editId="088787E0">
          <wp:simplePos x="0" y="0"/>
          <wp:positionH relativeFrom="column">
            <wp:posOffset>4168140</wp:posOffset>
          </wp:positionH>
          <wp:positionV relativeFrom="paragraph">
            <wp:posOffset>194945</wp:posOffset>
          </wp:positionV>
          <wp:extent cx="1600200" cy="567690"/>
          <wp:effectExtent l="0" t="0" r="0" b="3810"/>
          <wp:wrapThrough wrapText="bothSides">
            <wp:wrapPolygon edited="0">
              <wp:start x="0" y="0"/>
              <wp:lineTo x="0" y="21020"/>
              <wp:lineTo x="21343" y="21020"/>
              <wp:lineTo x="21343" y="0"/>
              <wp:lineTo x="0" y="0"/>
            </wp:wrapPolygon>
          </wp:wrapThrough>
          <wp:docPr id="129608199"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ubicon_Logo_20 jaar.jpg"/>
                  <pic:cNvPicPr/>
                </pic:nvPicPr>
                <pic:blipFill>
                  <a:blip r:embed="rId1">
                    <a:extLst>
                      <a:ext uri="{28A0092B-C50C-407E-A947-70E740481C1C}">
                        <a14:useLocalDpi xmlns:a14="http://schemas.microsoft.com/office/drawing/2010/main" val="0"/>
                      </a:ext>
                    </a:extLst>
                  </a:blip>
                  <a:stretch>
                    <a:fillRect/>
                  </a:stretch>
                </pic:blipFill>
                <pic:spPr>
                  <a:xfrm>
                    <a:off x="0" y="0"/>
                    <a:ext cx="1600200" cy="56769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58242" behindDoc="1" locked="0" layoutInCell="1" allowOverlap="1" wp14:anchorId="3CE0471C" wp14:editId="3CE0471D">
              <wp:simplePos x="0" y="0"/>
              <wp:positionH relativeFrom="page">
                <wp:posOffset>0</wp:posOffset>
              </wp:positionH>
              <wp:positionV relativeFrom="page">
                <wp:posOffset>0</wp:posOffset>
              </wp:positionV>
              <wp:extent cx="7235825" cy="10686553"/>
              <wp:effectExtent l="0" t="0" r="22225" b="19685"/>
              <wp:wrapNone/>
              <wp:docPr id="4" name="Rectangle 9" descr="templates offerte-projecten voorkan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5825" cy="10686553"/>
                      </a:xfrm>
                      <a:prstGeom prst="rect">
                        <a:avLst/>
                      </a:prstGeom>
                      <a:blipFill dpi="0" rotWithShape="0">
                        <a:blip r:embed="rId2"/>
                        <a:srcRect/>
                        <a:stretch>
                          <a:fillRect r="-12"/>
                        </a:stretch>
                      </a:blip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w14:anchorId="72DAC2DB">
            <v:rect w14:anchorId="5ADDCE21" id="Rectangle 9" o:spid="_x0000_s1026" alt="templates offerte-projecten voorkant" style="position:absolute;margin-left:0;margin-top:0;width:569.75pt;height:841.45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H8S9FFFf8z5/0IBRRRQAUUUU&#10;AFFFFABRRRQAUUUUAFFFFABRRRQAUUUUAFFFFABRRRQGwV9hfsC6qNG/a4+D0zdLzU/E9iRnvqXg&#10;vxBAPXHKDHoefp8e19A/sq6p/Zf7R/wJusfZMfE7w3p23oD/AGtrDaRt/Hv+vavv/CnMHl3iZ4e5&#10;km1LC8YZEvvzWMU9PXr0fY+F8UMPHMfDnjbDSXNHE8F582n1SyhtrRflq3fqf1zDoO3ApaZHyiH1&#10;Rf5Cn1/0PwfNGL7xT+9XP8KmrNrs7BRRRVC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4l6K&#10;KK/5nz/oQCiiigAooooAKKKKACiiigAooooAKKKKACiiigAooooAKKKKACiiigAr2b9nb/k4P4Gf&#10;9lc+Gf8A6mWg14zXs37O3/JwfwM/7K58M/8A1MtBr7Lw+S/1+4V0X/JS5V/6epnyPiBpwNxbb/ok&#10;81/9MSP6/ov9VF/1zT/0EVJUcP8Aqov+uaf+gipK/wCiqj/Cpf8AXuH/AKSj/B6W79X+YUUUVoI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Jeiiiv+Z8/6EAooooAKKKKACiiigAooooAKKKKACiiigAooooAKKKKACiiigAooooAK&#10;9m/Z2/5OD+Bn/ZXPhn/6mWg14zXs37O3/JwfwM/7K58M/wD1MtBr7Pw+/wCS+4V/7KXKv/T1M+R8&#10;Qf8AkhuLv+yTzX/0xI/r+h/1UX/XNP8A0EVJUcP+qi/65p/6CKkr/opo/wAKl/17h/6Sj/B6W79X&#10;+YUUUVoI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iXooor/AJnz/oQCiiigAooooAKKKKAC&#10;iiigAooooAKKKKACiiigAooooAKKKKACiiigAr2b9nb/AJOD+Bn/AGVz4Z/+ploNeM17N+zt/wAn&#10;B/Az/srnwz/9TLQa+z8Pv+S+4V/7KXKv/T1M+R8Qf+SG4u/7JPNf/TEj+v6H/VRf9c0/9BFSVHD/&#10;AKqL/rmn/oIqSv8Aopo/wqX/AF7h/wCko/welu/V/mFFFFaC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4l6KKK/5nz/AKEAooooAKKKKACiiigAooooAKKKKACiiigAooooAKKKKACiiigAoooo&#10;AK9m/Z2/5OD+Bn/ZXPhn/wCploNeM17N+zt/ycH8DP8Asrnwz/8AUy0Gvs/D7/kvuFf+ylyr/wBP&#10;Uz5HxB/5Ibi7/sk81/8ATEj+v6H/AFUX/XNP/QRUlRw/6qL/AK5p/wCgipK/6KaP8Kl/17h/6Sj/&#10;AAelu/V/mFFFFaC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4l6KKK/5nz/oQCiiigAooooA&#10;KKKKACiiigAooooAKKKKACiiigAooooAKKKKACiiigAr2b9nb/k4P4Gf9lc+Gf8A6mWg14zXs37O&#10;3/JwfwM/7K58M/8A1MtBr7Pw+/5L7hX/ALKXKv8A09TPkfEH/khuLv8Ask81/wDTEj+v6H/VRf8A&#10;XNP/AEEVJUcP+qi/65p/6CKkr/opo/wqX/XuH/pKP8Hpbv1f5hRRRWgg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Jeiiiv+Z8/6EAooooAKKKKACiiigAooooAKKKKACiiigAooooAKKKKACiii&#10;gAooooAK9m/Z2/5OD+Bn/ZXPhn/6mWg14zXs37O3/JwfwM/7K58M/wD1MtBr7Pw+/wCS+4V/7KXK&#10;v/T1M+R8Qf8AkhuLv+yTzX/0xI/r+h/1UX/XNP8A0EVJUcP+qi/65p/6CKkr/opo/wAKl/17h/6S&#10;j/B6W79X+YUUUVoI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iXooor/AJnz/oQCiiigAooo&#10;oAKKKKACiiigAooooAKKKKACiiigAooooAKKKKACiiigAr2b9nb/AJOD+Bn/AGVz4Z/+ploNeM17&#10;N+zt/wAnB/Az/srnwz/9TLQa+z8Pv+S+4V/7KXKv/T1M+R8Qf+SG4u/7JPNf/TEj+v6H/VRf9c0/&#10;9BFSVHD/AKqL/rmn/oIqSv8Aopo/wqX/AF7h/wCko/welu/V/mFFFFaC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4l6KKK/5nz/AKEAooooAKKKKACiiigAooooAKKKKACiiigAooooAKKKKACi&#10;iigAooooAK9m/Z2/5OD+Bn/ZXPhn/wCploNeM17N+zt/ycH8DP8Asrnwz/8AUy0Gvs/D7/kvuFf+&#10;ylyr/wBPUz5HxB/5Ibi7/sk81/8ATEj+v6H/AFUX/XNP/QRUlRw/6qL/AK5p/wCgipK/6KaP8Kl/&#10;17h/6Sj/AAelu/V/mFFFFaC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4l6KKK/5nz/oQCii&#10;igAooooAKKKKACiiigAooooAKKKKACiiigAooooAKKKKACiiigAr2b9nb/k4P4Gf9lc+Gf8A6mWg&#10;14zXs37O3/JwfwM/7K58M/8A1MtBr7Pw+/5L7hX/ALKXKv8A09TPkfEH/khuLv8Ask81/wDTEj+v&#10;6H/VRf8AXNP/AEEVJUcP+qi/65p/6CKkr/opo/wqX/XuH/pKP8Hpbv1f5hRRRWg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Jeiiiv+Z8/6EAooooAKKKKACiiigAooooAKKKKACiiigAooooAK&#10;KKKACiiigAooooAK9m/Z2/5OD+Bn/ZXPhn/6mWg14zXs37O3/JwfwM/7K58M/wD1MtBr7Pw+/wCS&#10;+4V/7KXKv/T1M+R8Qf8AkhuLv+yTzX/0xI/r+h/1UX/XNP8A0EVJUcP+qi/65p/6CKkr/opo/wAK&#10;l/17h/6Sj/B6W79X+YUUUVoI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iXooor/AJnz/oQC&#10;iiigAooooAKKKKACiiigAooooAKKKKACiiigAooooAKKKKACiiigAr2b9nb/AJOD+Bn/AGVz4Z/+&#10;ploNeM17N+zt/wAnB/Az/srnwz/9TLQa+z8Pv+S+4V/7KXKv/T1M+R8Qf+SG4u/7JPNf/TEj+v6H&#10;/VRf9c0/9BFSVHD/AKqL/rmn/oIqSv8Aopo/wqX/AF7h/wCko/welu/V/mFFFFaC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4l6KKK/5nz/AKEAooooAKKKKACiiigAooooAKKKKACiiigAoooo&#10;AKKKKACiiigAooooAK9m/Z2/5OD+Bn/ZXPhn/wCploNeM17N+zt/ycH8DP8Asrnwz/8AUy0Gvs/D&#10;7/kvuFf+ylyr/wBPUz5HxB/5Ibi7/sk81/8ATEj+v6H/AFUX/XNP/QRUlRw/6qL/AK5p/wCgipK/&#10;6KaP8Kl/17h/6Sj/AAelu/V/mFFFFaC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4l6KKK/5&#10;nz/oQCiiigAooooAKKKKACiiigAooooAKKKKACiiigAooooAKKKKACiiigAr2b9nb/k4P4Gf9lc+&#10;Gf8A6mWg14zXs37O3/JwfwM/7K58M/8A1MtBr7Pw+/5L7hX/ALKXKv8A09TPkfEH/khuLv8Ask81&#10;/wDTEj+v6H/VRf8AXNP/AEEVJUcP+qi/65p/6CKkr/opo/wqX/XuH/pKP8Hpbv1f5hRRRWgg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Jeiiiv+Z8/6EAooooAKKKKACiiigAooooAKKKKACiii&#10;gAooooAKKKKACiiigAooooAK9m/Z2/5OD+Bn/ZXPhn/6mWg14zXs37O3/JwfwM/7K58M/wD1MtBr&#10;7Pw+/wCS+4V/7KXKv/T1M+R8Qf8AkhuLv+yTzX/0xI/r+h/1UX/XNP8A0EVJUcP+qi/65p/6CKkr&#10;/opo/wAKl/17h/6Sj/B6W79X+YUUUVoI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iXooor/&#10;AJnz/oQCiiigAooooAKKKKACiiigAooooAKKKKACiiigAooooAKKKKACiiigAr2b9nb/AJOD+Bn/&#10;AGVz4Z/+ploNeM17N+zt/wAnB/Az/srnwz/9TLQa+z8Pv+S+4V/7KXKv/T1M+R8Qf+SG4u/7JPNf&#10;/TEj+v6H/VRf9c0/9BFSVHD/AKqL/rmn/oIqSv8Aopo/wqX/AF7h/wCko/welu/V/mFFFFaC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4l6KKK/5nz/AKEAooooAKKKKACiiigAooooAKKKKACi&#10;iigAooooAKKKKACiiigAooooAK9m/Z2/5OD+Bn/ZXPhn/wCploNeM17N+zt/ycH8DP8Asrnwz/8A&#10;Uy0Gvs/D7/kvuFf+ylyr/wBPUz5HxB/5Ibi7/sk81/8ATEj+v6H/AFUX/XNP/QRUlRw/6qL/AK5p&#10;/wCgipK/6KaP8Kl/17h/6Sj/AAelu/V/mFFFFaC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4l6KKK/5nz/oQCiiigAooooAKKKKACiiigAooooAKKKKACiiigAooooAKKKKACiiigAr2b9nb/k4&#10;P4Gf9lc+Gf8A6mWg14zXs37O3/JwfwM/7K58M/8A1MtBr7Pw+/5L7hX/ALKXKv8A09TPkfEH/khu&#10;Lv8Ask81/wDTEj+v6H/VRf8AXNP/AEEVJUcP+qi/65p/6CKkr/opo/wqX/XuH/pKP8Hpbv1f5hRR&#10;RWgg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Jeiiiv+Z8/6EAooooAKKKKACiiigAooooAK&#10;KKKACiiigAooooAKKKKACiiigAooooAK9m/Z2/5OD+Bn/ZXPhn/6mWg14zXs37O3/JwfwM/7K58M&#10;/wD1MtBr7Pw+/wCS+4V/7KXKv/T1M+R8Qf8AkhuLv+yTzX/0xI/r+h/1UX/XNP8A0EVJUcP+qi/6&#10;5p/6CKkr/opo/wAKl/17h/6Sj/B6W79X+YUUUVoI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iXooor/AJnz/oQCiiigAooooAKKKKACiiigAooooAKKKKACiiigAooooAKKKKACiiigAr2b9nb/&#10;AJOD+Bn/AGVz4Z/+ploNeM17N+zt/wAnB/Az/srnwz/9TLQa+z8Pv+S+4V/7KXKv/T1M+R8Qf+SG&#10;4u/7JPNf/TEj+v6H/VRf9c0/9BFSVHD/AKqL/rmn/oIqSv8Aopo/wqX/AF7h/wCko/welu/V/mFF&#10;FFaC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4l6KKK/5nz/AKEAooooAKKKKACiiigAoooo&#10;AKKKKACiiigAooooAKKKKACiiigAooooAK9m/Z2/5OD+Bn/ZXPhn/wCploNeM17N+zt/ycH8DP8A&#10;srnwz/8AUy0Gvs/D7/kvuFf+ylyr/wBPUz5HxB/5Ibi7/sk81/8ATEj+v6H/AFUX/XNP/QRUlRw/&#10;6qL/AK5p/wCgipK/6KaP8Kl/17h/6Sj/AAelu/V/mFFFFaC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4l6KKK/5nz/oQCiiigAooooAKKKKACiiigAooooAKKKKACiiigAooooAKKKKACiiigAr&#10;2b9nb/k4P4Gf9lc+Gf8A6mWg14zXs37O3/JwfwM/7K58M/8A1MtBr7Pw+/5L7hX/ALKXKv8A09TP&#10;kfEH/khuLv8Ask81/wDTEj+v6H/VRf8AXNP/AEEVJUcP+qi/65p/6CKkr/opo/wqX/XuH/pKP8Hp&#10;bv1f5hRRRWgg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Jeiiiv+Z8/6EAooooAKKKKACiii&#10;gAooooAKKKKACiiigAooooAKKKKACiiigAooooAK9m/Z2/5OD+Bn/ZXPhn/6mWg14zXs37O3/Jwf&#10;wM/7K58M/wD1MtBr7Pw+/wCS+4V/7KXKv/T1M+R8Qf8AkhuLv+yTzX/0xI/r+h/1UX/XNP8A0EVJ&#10;UcP+qi/65p/6CKkr/opo/wAKl/17h/6Sj/B6W79X+YUUUVoI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iXooor/AJnz/oQCiiigAooooAKKKKACiiigAooooAKKKKACiiigAooooAKKKKACiiig&#10;Ar2b9nb/AJOD+Bn/AGVz4Z/+ploNeM17N+zt/wAnB/Az/srnwz/9TLQa+z8Pv+S+4V/7KXKv/T1M&#10;+R8Qf+SG4u/7JPNf/TEj+v6H/VRf9c0/9BFSVHD/AKqL/rmn/oIqSv8Aopo/wqX/AF7h/wCko/we&#10;lu/V/mFFFFaC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4l6KKK/5nz/AKEAooooAKKKKACi&#10;iigAooooAKKKKACiiigAooooAKKKKACiiigAooooAK9m/Z2/5OD+Bn/ZXPhn/wCploNeM17N+zt/&#10;ycH8DP8Asrnwz/8AUy0Gvs/D7/kvuFf+ylyr/wBPUz5HxB/5Ibi7/sk81/8ATEj+v6H/AFUX/XNP&#10;/QRUlRw/6qL/AK5p/wCgipK/6KaP8Kl/17h/6Sj/AAelu/V/mFFFFaC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4l6KKK/5nz/oQCiiigAooooAKKKKACiiigAooooAKKKKACiiigAooooAKKKK&#10;ACiiigAr2b9nb/k4P4Gf9lc+Gf8A6mWg14zXs37O3/JwfwM/7K58M/8A1MtBr7Pw+/5L7hX/ALKX&#10;Kv8A09TPkfEH/khuLv8Ask81/wDTEj+v6H/VRf8AXNP/AEEVJUcP+qi/65p/6CKkr/opo/wqX/Xu&#10;H/pKP8Hpbv1f5hRRRWg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Jeiiiv+Z8/6EAooooAK&#10;KKKACiiigAooooAKKKKACiiigAooooAKKKKACiiigAooooAK9m/Z2/5OD+Bn/ZXPhn/6mWg14zXs&#10;37O3/JwfwM/7K58M/wD1MtBr7Pw+/wCS+4V/7KXKv/T1M+R8Qf8AkhuLv+yTzX/0xI/r+h/1UX/X&#10;NP8A0EVJUcP+qi/65p/6CKkr/opo/wAKl/17h/6Sj/B6W79X+YUUUVoI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iXooor/AJnz/oQCiiigAooooAKKKKACiiigAooooAKKKKACiiigAooooAKK&#10;KKACiiigAr2b9nb/AJOD+Bn/AGVz4Z/+ploNeM17N+zt/wAnB/Az/srnwz/9TLQa+z8Pv+S+4V/7&#10;KXKv/T1M+R8Qf+SG4u/7JPNf/TEj+v6H/VRf9c0/9BFSVHD/AKqL/rmn/oIqSv8Aopo/wqX/AF7h&#10;/wCko/welu/V/mFFFFaC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4l6KKK/5nz/AKEAoooo&#10;AKKKKACiiigAooooAKKKKACiiigAooooAKKKKACiiigAooooAK9m/Z2/5OD+Bn/ZXPhn/wCploNe&#10;M17N+zt/ycH8DP8Asrnwz/8AUy0Gvs/D7/kvuFf+ylyr/wBPUz5HxB/5Ibi7/sk81/8ATEj+v6H/&#10;AFUX/XNP/QRUlRw/6qL/AK5p/wCgipK/6KaP8Kl/17h/6Sj/AAelu/V/mFFFFaC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4l6KKK/5nz/oQCiiigAooooAKKKKACiiigAooooAKKKKACiiigAo&#10;oooAKKKKACiiigAr2b9nb/k4P4Gf9lc+Gf8A6mWg14zXs37O3/JwfwM/7K58M/8A1MtBr7Pw+/5L&#10;7hX/ALKXKv8A09TPkfEH/khuLv8Ask81/wDTEj+v6H/VRf8AXNP/AEEVJUcP+qi/65p/6CKkr/op&#10;o/wqX/XuH/pKP8Hpbv1f5hRRRWg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Jeiiiv+Z8/6&#10;EAooooAKKKKACiiigAooooAKKKKACiiigAooooAKKKKACiiigAooooAK9m/Z2/5OD+Bn/ZXPhn/6&#10;mWg14zXs37O3/JwfwM/7K58M/wD1MtBr7Pw+/wCS+4V/7KXKv/T1M+R8Qf8AkhuLv+yTzX/0xI/r&#10;+h/1UX/XNP8A0EVJUcP+qi/65p/6CKkr/opo/wAKl/17h/6Sj/B6W79X+YUUUVoI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iXooor/AJnz/oQCiiigAooooAKKKKACiiigAooooAKKKKACiiig&#10;AooooAKKKKACiiigAr2b9nb/AJOD+Bn/AGVz4Z/+ploNeM17N+zt/wAnB/Az/srnwz/9TLQa+z8P&#10;v+S+4V/7KXKv/T1M+R8Qf+SG4u/7JPNf/TEj+v6H/VRf9c0/9BFSVHD/AKqL/rmn/oIqSv8Aopo/&#10;wqX/AF7h/wCko/welu/V/mFFFFaC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4l6KKK/5nz/&#10;AKEAooooAKKKKACiiigAooooAKKKKACiiigAooooAKKKKACiiigAooooAK9m/Z2/5OD+Bn/ZXPhn&#10;/wCploNeM17N+zt/ycH8DP8Asrnwz/8AUy0Gvs/D7/kvuFf+ylyr/wBPUz5HxB/5Ibi7/sk81/8A&#10;TEj+v6H/AFUX/XNP/QRUlRw/6qL/AK5p/wCgipK/6KaP8Kl/17h/6Sj/AAelu/V/mFFFFaC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4l6KKK/5nz/oQCiiigAooooAKKKKACiiigAooooAKKKK&#10;ACiiigAooooAKKKKACiiigAr2b9nb/k4P4Gf9lc+Gf8A6mWg14zXs37O3/JwfwM/7K58M/8A1MtB&#10;r7Pw+/5L7hX/ALKXKv8A09TPkfEH/khuLv8Ask81/wDTEj+v6H/VRf8AXNP/AEEVJUcP+qi/65p/&#10;6CKkr/opo/wqX/XuH/pKP8Hpbv1f5hRRRWg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Jei&#10;iiv+Z8/6EAooooAKKKKACiiigAooooAKKKKACiiigAooooAKKKKACiiigAooooAK9m/Z2/5OD+Bn&#10;/ZXPhn/6mWg14zXs37O3/JwfwM/7K58M/wD1MtBr7Pw+/wCS+4V/7KXKv/T1M+R8Qf8AkhuLv+yT&#10;zX/0xI/r+h/1UX/XNP8A0EVJUcP+qi/65p/6CKkr/opo/wAKl/17h/6Sj/B6W79X+YUUUVoI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iXooor/AJnz/oQCiiigAooooAKKKKACiiigAooooAKK&#10;KKACiiigAooooAKKKKACiiigAr2b9nb/AJOD+Bn/AGVz4Z/+ploNeM17N+zt/wAnB/Az/srnwz/9&#10;TLQa+z8Pv+S+4V/7KXKv/T1M+R8Qf+SG4u/7JPNf/TEj+v6H/VRf9c0/9BFSVHD/AKqL/rmn/oIq&#10;Sv8Aopo/wqX/AF7h/wCko/welu/V/mFFFFaC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4l6&#10;KKK/5nz/AKEAooooAKKKKACiiigAooooAKKKKACiiigAooooAKKKKACiiigAooooAK9m/Z2/5OD+&#10;Bn/ZXPhn/wCploNeM17N+zt/ycH8DP8Asrnwz/8AUy0Gvs/D7/kvuFf+ylyr/wBPUz5HxB/5Ibi7&#10;/sk81/8ATEj+v6H/AFUX/XNP/QRUlRw/6qL/AK5p/wCgipK/6KaP8Kl/17h/6Sj/AAelu/V/mFFF&#10;FaC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4l6KKK/5nz/oQCiiigAooooAKKKKACiiigAo&#10;oooAKKKKACiiigAooooAKKKKACiiigAr2b9nb/k4P4Gf9lc+Gf8A6mWg14zXs37O3/JwfwM/7K58&#10;M/8A1MtBr7Pw+/5L7hX/ALKXKv8A09TPkfEH/khuLv8Ask81/wDTEj+v6H/VRf8AXNP/AEEVJUcP&#10;+qi/65p/6CKkr/opo/wqX/XuH/pKP8Hpbv1f5hRRRWgg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Jeiiiv+Z8/6EAooooAKKKKACiiigAooooAKKKKACiiigAooooAKKKKACiiigAooooAK9m/Z&#10;2/5OD+Bn/ZXPhn/6mWg14zXs37O3/JwfwM/7K58M/wD1MtBr7Pw+/wCS+4V/7KXKv/T1M+R8Qf8A&#10;khuLv+yTzX/0xI/r+h/1UX/XNP8A0EVJUcP+qi/65p/6CKkr/opo/wAKl/17h/6Sj/B6W79X+YUU&#10;UVoI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iXooor/AJnz/oQCiiigAooooAKKKKACiiig&#10;AooooAKKKKACiiigAooooAKKKKACiiigAr2b9nb/AJOD+Bn/AGVz4Z/+ploNeM17N+zt/wAnB/Az&#10;/srnwz/9TLQa+z8Pv+S+4V/7KXKv/T1M+R8Qf+SG4u/7JPNf/TEj+v6H/VRf9c0/9BFSVHD/AKqL&#10;/rmn/oIqSv8Aopo/wqX/AF7h/wCko/welu/V/mFFFFaC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4l6KKK/5nz/AKEAooooAKKKKACiiigAooooAKKKKACiiigAooooAKKKKACiiigAooooAK9m&#10;/Z2/5OD+Bn/ZXPhn/wCploNeM17N+zt/ycH8DP8Asrnwz/8AUy0Gvs/D7/kvuFf+ylyr/wBPUz5H&#10;xB/5Ibi7/sk81/8ATEj+v6H/AFUX/XNP/QRUlRw/6qL/AK5p/wCgipK/6KaP8Kl/17h/6Sj/AAel&#10;u/V/mFFFFaC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4l6KKK/5nz/oQCiiigAooooAKKKK&#10;ACiiigAooooAKKKKACiiigAooooAKKKKACiiigAr2b9nb/k4P4Gf9lc+Gf8A6mWg14zXs37O3/Jw&#10;fwM/7K58M/8A1MtBr7Pw+/5L7hX/ALKXKv8A09TPkfEH/khuLv8Ask81/wDTEj+v6H/VRf8AXNP/&#10;AEEVJUcP+qi/65p/6CKkr/opo/wqX/XuH/pKP8Hpbv1f5hRRRWgg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Jeiiiv+Z8/6EAooooAKKKKACiiigAooooAKKKKACiiigAooooAKKKKACiiigAoo&#10;ooAK9m/Z2/5OD+Bn/ZXPhn/6mWg14zXs37O3/JwfwM/7K58M/wD1MtBr7Pw+/wCS+4V/7KXKv/T1&#10;M+R8Qf8AkhuLv+yTzX/0xI/r+h/1UX/XNP8A0EVJUcP+qi/65p/6CKkr/opo/wAKl/17h/6Sj/B6&#10;W79X+YUUUVoI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iXooor/AJnz/oQCiiigAooooAKK&#10;KKACiiigAooooAKKKKACiiigAooooAKKKKACiiigAr2b9nb/AJOD+Bn/AGVz4Z/+ploNeM17N+zt&#10;/wAnB/Az/srnwz/9TLQa+z8Pv+S+4V/7KXKv/T1M+R8Qf+SG4u/7JPNf/TEj+v6H/VRf9c0/9BFS&#10;VHD/AKqL/rmn/oIqSv8Aopo/wqX/AF7h/wCko/welu/V/mFFFFaC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4l6KKK/5nz/AKEAooooAKKKKACiiigAooooAKKKKACiiigAooooAKKKKACiiigA&#10;ooooAK9m/Z2/5OD+Bn/ZXPhn/wCploNeM17N+zt/ycH8DP8Asrnwz/8AUy0Gvs/D7/kvuFf+ylyr&#10;/wBPUz5HxB/5Ibi7/sk81/8ATEj+v6H/AFUX/XNP/QRUlRw/6qL/AK5p/wCgipK/6KaP8Kl/17h/&#10;6Sj/AAelu/V/mFFFFaC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4l6KKK/5nz/oQCiiigAo&#10;oooAKKKKACiiigAooooAKKKKACiiigAooooAKKKKACiiigAr2b9nb/k4P4Gf9lc+Gf8A6mWg14zX&#10;s37O3/JwfwM/7K58M/8A1MtBr7Pw+/5L7hX/ALKXKv8A09TPkfEH/khuLv8Ask81/wDTEj+v6H/V&#10;Rf8AXNP/AEEVJUcP+qi/65p/6CKkr/opo/wqX/XuH/pKP8Hpbv1f5hRRRWgg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Jeiiiv+Z8/6EAooooAKKKKACiiigAooooAKKKKACiiigAooooAKKKKA&#10;CiiigAooooAK9m/Z2/5OD+Bn/ZXPhn/6mWg14zXs37O3/JwfwM/7K58M/wD1MtBr7Pw+/wCS+4V/&#10;7KXKv/T1M+R8Qf8AkhuLv+yTzX/0xI/r+h/1UX/XNP8A0EVJUcP+qi/65p/6CKkr/opo/wAKl/17&#10;h/6Sj/B6W79X+YUUUVoI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iXooor/AJnz/oQCiiig&#10;AooooAKKKKACiiigAooooAKKKKACiiigAooooAKKKKACiiigAr2b9nb/AJOD+Bn/AGVz4Z/+ploN&#10;eM17N+zt/wAnB/Az/srnwz/9TLQa+z8Pv+S+4V/7KXKv/T1M+R8Qf+SG4u/7JPNf/TEj+v6H/VRf&#10;9c0/9BFSVHD/AKqL/rmn/oIqSv8Aopo/wqX/AF7h/wCko/welu/V/mFFFFaC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4l6KKK/5nz/AKEAooooAKKKKACiiigAooooAKKKKACiiigAooooAKKK&#10;KACiiigAooooAK9m/Z2/5OD+Bn/ZXPhn/wCploNeM17N+zt/ycH8DP8Asrnwz/8AUy0Gvs/D7/kv&#10;uFf+ylyr/wBPUz5HxB/5Ibi7/sk81/8ATEj+v6H/AFUX/XNP/QRUlRw/6qL/AK5p/wCgipK/6KaP&#10;8Kl/17h/6Sj/AAelu/V/mFFFFaC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4l6KKK/5nz/o&#10;QCiiigAooooAKKKKACiiigAooooAKKKKACiiigAooooAKKKKACiiigAr2b9nb/k4P4Gf9lc+Gf8A&#10;6mWg14zXs37O3/JwfwM/7K58M/8A1MtBr7Pw+/5L7hX/ALKXKv8A09TPkfEH/khuLv8Ask81/wDT&#10;Ej+v6H/VRf8AXNP/AEEVJUcP+qi/65p/6CKkr/opo/wqX/XuH/pKP8Hpbv1f5hRRRWg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Jeiiiv+Z8/6EAooooAKKKKACiiigAooooAKKKKACiiigAoo&#10;ooAKKKKACiiigAooooAK9m/Z2/5OD+Bn/ZXPhn/6mWg14zXs37O3/JwfwM/7K58M/wD1MtBr7Pw+&#10;/wCS+4V/7KXKv/T1M+R8Qf8AkhuLv+yTzX/0xI/r+h/1UX/XNP8A0EVJUcP+qi/65p/6CKkr/opo&#10;/wAKl/17h/6Sj/B6W79X+YUUUVoI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iXooor/AJnz&#10;/oQCiiigAooooAKKKKACiiigAooooAKKKKACiiigAooooAKKKKACiiigAr2b9nb/AJOD+Bn/AGVz&#10;4Z/+ploNeM17N+zt/wAnB/Az/srnwz/9TLQa+z8Pv+S+4V/7KXKv/T1M+R8Qf+SG4u/7JPNf/TEj&#10;+v6H/VRf9c0/9BFSVHD/AKqL/rmn/oIqSv8Aopo/wqX/AF7h/wCko/welu/V/mFFFFaC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4l6KKK/5nz/AKEAooooAKKKKACiiigAooooAKKKKACiiigA&#10;ooooAKKKKACiiigAooooAK9m/Z2/5OD+Bn/ZXPhn/wCploNeM17N+zt/ycH8DP8Asrnwz/8AUy0G&#10;vs/D7/kvuFf+ylyr/wBPUz5HxB/5Ibi7/sk81/8ATEj+v6H/AFUX/XNP/QRUlRw/6qL/AK5p/wCg&#10;ipK/6KaP8Kl/17h/6Sj/AAelu/V/mFFFFaC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4l6K&#10;KK/5nz/oQCiiigAooooAKKKKACiiigAooooAKKKKACiiigAooooAKKKKACiiigAr2b9nb/k4P4Gf&#10;9lc+Gf8A6mWg14zXs37O3/JwfwM/7K58M/8A1MtBr7Pw+/5L7hX/ALKXKv8A09TPkfEH/khuLv8A&#10;sk81/wDTEj+v6H/VRf8AXNP/AEEVJUcP+qi/65p/6CKkr/opo/wqX/XuH/pKP8Hpbv1f5hRRRWg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Jeiiiv+Z8/6EAooooAKKKKACiiigAooooAKKKKA&#10;CiiigAooooAKKKKACiiigAooooAK9m/Z2/5OD+Bn/ZXPhn/6mWg14zXs37O3/JwfwM/7K58M/wD1&#10;MtBr7Pw+/wCS+4V/7KXKv/T1M+R8Qf8AkhuLv+yTzX/0xI/r+h/1UX/XNP8A0EVJUcP+qi/65p/6&#10;CKkr/opo/wAKl/17h/6Sj/B6W79X+YUUUVoI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iXo&#10;oor/AJnz/oQCiiigAooooAKKKKACiiigAooooAKKKKACiiigAooooAKKKKACiiigAr2b9nb/AJOD&#10;+Bn/AGVz4Z/+ploNeM17N+zt/wAnB/Az/srnwz/9TLQa+z8Pv+S+4V/7KXKv/T1M+R8Qf+SG4u/7&#10;JPNf/TEj+v6H/VRf9c0/9BFSVHD/AKqL/rmn/oIqSv8Aopo/wqX/AF7h/wCko/welu/V/mFFFFaC&#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4l6KKK/5nz/AKEAooooAKKKKACiiigAooooAKKK&#10;KACiiigAooooAKKKKACiiigAooooAK9m/Z2/5OD+Bn/ZXPhn/wCploNeM17N+zt/ycH8DP8Asrnw&#10;z/8AUy0Gvs/D7/kvuFf+ylyr/wBPUz5HxB/5Ibi7/sk81/8ATEj+v6H/AFUX/XNP/QRUlRw/6qL/&#10;AK5p/wCgipK/6KaP8Kl/17h/6Sj/AAelu/V/mFFFFaC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4l6KKK/5nz/oQCiiigAooooAKKKKACiiigAooooAKKKKACiiigAooooAKKKKACiiigAr2b9n&#10;b/k4P4Gf9lc+Gf8A6mWg14zXs37O3/JwfwM/7K58M/8A1MtBr7Pw+/5L7hX/ALKXKv8A09TPkfEH&#10;/khuLv8Ask81/wDTEj+v6H/VRf8AXNP/AEEVJUcP+qi/65p/6CKkr/opo/wqX/XuH/pKP8Hpbv1f&#10;5hRRRWg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Jeiiiv+Z8/6EAooooAKKKKACiiigAoo&#10;ooAKKKKACiiigAooooAKKKKACiiigAooooAK9m/Z2/5OD+Bn/ZXPhn/6mWg14zXs37O3/JwfwM/7&#10;K58M/wD1MtBr7Pw+/wCS+4V/7KXKv/T1M+R8Qf8AkhuLv+yTzX/0xI/r+h/1UX/XNP8A0EVJUcP+&#10;qi/65p/6CKkr/opo/wAKl/17h/6Sj/B6W79X+YUUUVoI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iXooor/AJnz/oQCiiigAooooAKKKKACiiigAooooAKKKKACiiigAooooAKKKKACiiigAr2b&#10;9nb/AJOD+Bn/AGVz4Z/+ploNeM17N+zt/wAnB/Az/srnwz/9TLQa+z8Pv+S+4V/7KXKv/T1M+R8Q&#10;f+SG4u/7JPNf/TEj+v6H/VRf9c0/9BFSVHD/AKqL/rmn/oIqSv8Aopo/wqX/AF7h/wCko/welu/V&#10;/mFFFFaC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4l6KKK/5nz/AKEAooooAKKKKACiiigA&#10;ooooAKKKKACiiigAooooAKKKKACiiigAooooAK9m/Z2/5OD+Bn/ZXPhn/wCploNeM17N+zt/ycH8&#10;DP8Asrnwz/8AUy0Gvs/D7/kvuFf+ylyr/wBPUz5HxB/5Ibi7/sk81/8ATEj+v6H/AFUX/XNP/QRU&#10;lRw/6qL/AK5p/wCgipK/6KaP8Kl/17h/6Sj/AAelu/V/mFFFFaC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4l6KKK/5nz/oQCiiigAooooAKKKKACiiigAooooAKKKKACiiigAooooAKKKKACii&#10;igAr2b9nb/k4P4Gf9lc+Gf8A6mWg14zXs37O3/JwfwM/7K58M/8A1MtBr7Pw+/5L7hX/ALKXKv8A&#10;09TPkfEH/khuLv8Ask81/wDTEj+v6H/VRf8AXNP/AEEVJUcP+qi/65p/6CKkr/opo/wqX/XuH/pK&#10;P8Hpbv1f5hRRRWg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Jeiiiv+Z8/6EAooooAKKKKA&#10;CiiigAooooAKKKKACiiigAooooAKKKKACiiigAooooAK9m/Z2/5OD+Bn/ZXPhn/6mWg14zXs37O3&#10;/JwfwM/7K58M/wD1MtBr7Pw+/wCS+4V/7KXKv/T1M+R8Qf8AkhuLv+yTzX/0xI/r+h/1UX/XNP8A&#10;0EVJUcP+qi/65p/6CKkr/opo/wAKl/17h/6Sj/B6W79X+YUUUVoI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iXooor/AJnz/oQCiiigAooooAKKKKACiiigAooooAKKKKACiiigAooooAKKKKAC&#10;iiigAr2b9nb/AJOD+Bn/AGVz4Z/+ploNeM17N+zt/wAnB/Az/srnwz/9TLQa+z8Pv+S+4V/7KXKv&#10;/T1M+R8Qf+SG4u/7JPNf/TEj+v6H/VRf9c0/9BFSVHD/AKqL/rmn/oIqSv8Aopo/wqX/AF7h/wCk&#10;o/welu/V/mFFFFaC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4l6KKK/5nz/AKEAooooAKKK&#10;KACiiigAooooAKKKKACiiigAooooAKKKKACiiigAooooAK9m/Z2/5OD+Bn/ZXPhn/wCploNeM17N&#10;+zt/ycH8DP8Asrnwz/8AUy0Gvs/D7/kvuFf+ylyr/wBPUz5HxB/5Ibi7/sk81/8ATEj+v6H/AFUX&#10;/XNP/QRUlRw/6qL/AK5p/wCgipK/6KaP8Kl/17h/6Sj/AAelu/V/mFFFFaC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4l6KKK/5nz/oQCiiigAooooAKKKKACiiigAooooAKKKKACiiigAooooA&#10;KKKKACiiigAr2b9nb/k4P4Gf9lc+Gf8A6mWg14zXs37O3/JwfwM/7K58M/8A1MtBr7Pw+/5L7hX/&#10;ALKXKv8A09TPkfEH/khuLv8Ask81/wDTEj+v6H/VRf8AXNP/AEEVJUcP+qi/65p/6CKkr/opo/wq&#10;X/XuH/pKP8Hpbv1f5hRRRWg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Jeiiiv+Z8/6EAoo&#10;ooAKKKKACiiigAooooAKKKKACiiigAooooAKKKKACiiigAooooAK9m/Z2/5OD+Bn/ZXPhn/6mWg1&#10;4zXs37O3/JwfwM/7K58M/wD1MtBr7Pw+/wCS+4V/7KXKv/T1M+R8Qf8AkhuLv+yTzX/0xI/r+h/1&#10;UX/XNP8A0EVJUcP+qi/65p/6CKkr/opo/wAKl/17h/6Sj/B6W79X+YUUUVoI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iXooor/AJnz/oQCiiigAooooAKKKKACiiigAooooAKKKKACiiigAooo&#10;oAKKKKACiiigAr2b9nb/AJOD+Bn/AGVz4Z/+ploNeM17N+zt/wAnB/Az/srnwz/9TLQa+z8Pv+S+&#10;4V/7KXKv/T1M+R8Qf+SG4u/7JPNf/TEj+v6H/VRf9c0/9BFSVHD/AKqL/rmn/oIqSv8Aopo/wqX/&#10;AF7h/wCko/welu/V/mFFFFaC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4l6KKK/5nz/AKEA&#10;ooooAKKKKACiiigAooooAKKKKACiiigAooooAKKKKACiiigAooooAK9m/Z2/5OD+Bn/ZXPhn/wCp&#10;loNeM17N+zt/ycH8DP8Asrnwz/8AUy0Gvs/D7/kvuFf+ylyr/wBPUz5HxB/5Ibi7/sk81/8ATEj+&#10;v6H/AFUX/XNP/QRUlRw/6qL/AK5p/wCgipK/6KaP8Kl/17h/6Sj/AAelu/V/mFFFFaC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4l6KKK/5nz/oQCiiigAooooAKKKKACiiigAooooAKKKKACii&#10;igAooooAKKKKACiiigAr2b9nb/k4P4Gf9lc+Gf8A6mWg14zXs37O3/JwfwM/7K58M/8A1MtBr7Pw&#10;+/5L7hX/ALKXKv8A09TPkfEH/khuLv8Ask81/wDTEj+v6H/VRf8AXNP/AEEVJUcP+qi/65p/6CKk&#10;r/opo/wqX/XuH/pKP8Hpbv1f5hRRRWgg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Jeiiiv+&#10;Z8/6EAooooAKKKKACiiigAooooAKKKKACiiigAooooAKKKKACiiigAooooAK9m/Z2/5OD+Bn/ZXP&#10;hn/6mWg14zXs37O3/JwfwM/7K58M/wD1MtBr7Pw+/wCS+4V/7KXKv/T1M+R8Qf8AkhuLv+yTzX/0&#10;xI/r+h/1UX/XNP8A0EVJUcP+qi/65p/6CKkr/opo/wAKl/17h/6Sj/B6W79X+YUUUVoI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iXooor/AJnz/oQCiiigAooooAKKKKACiiigAooooAKKKKAC&#10;iiigAooooAKKKKACiiigAr2b9nb/AJOD+Bn/AGVz4Z/+ploNeM17N+zt/wAnB/Az/srnwz/9TLQa&#10;+z8Pv+S+4V/7KXKv/T1M+R8Qf+SG4u/7JPNf/TEj+v6H/VRf9c0/9BFSVHD/AKqL/rmn/oIqSv8A&#10;opo/wqX/AF7h/wCko/welu/V/mFFFFaC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4l6KKK/&#10;5nz/AKEAooooAKKKKACiiigAooooAKKKKACiiigAooooAKKKKACiiigAooooAK9m/Z2/5OD+Bn/Z&#10;XPhn/wCploNeM17N+zt/ycH8DP8Asrnwz/8AUy0Gvs/D7/kvuFf+ylyr/wBPUz5HxB/5Ibi7/sk8&#10;1/8ATEj+v6H/AFUX/XNP/QRUlRw/6qL/AK5p/wCgipK/6KaP8Kl/17h/6Sj/AAelu/V/mFFFFaC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4l6KKK/5nz/oQCiiigAooooAKKKKACiiigAooooA&#10;KKKKACiiigAooooAKKKKACiiigAr2b9nb/k4P4Gf9lc+Gf8A6mWg14zXs37O3/JwfwM/7K58M/8A&#10;1MtBr7Pw+/5L7hX/ALKXKv8A09TPkfEH/khuLv8Ask81/wDTEj+v6H/VRf8AXNP/AEEVJUcP+qi/&#10;65p/6CKkr/opo/wqX/XuH/pKP8Hpbv1f5hRRRWgg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Jeiiiv+Z8/6EAooooAKKKKACiiigAooooAKKKKACiiigAooooAKKKKACiiigAooooAK9m/Z2/5O&#10;D+Bn/ZXPhn/6mWg14zXs37O3/JwfwM/7K58M/wD1MtBr7Pw+/wCS+4V/7KXKv/T1M+R8Qf8AkhuL&#10;v+yTzX/0xI/r+h/1UX/XNP8A0EVJUcP+qi/65p/6CKkr/opo/wAKl/17h/6Sj/B6W79X+YUUUVoI&#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iXooor/AJnz/oQCiiigAooooAKKKKACiiigAooo&#10;oAKKKKACiiigAooooAKKKKACiiigAr2b9nb/AJOD+Bn/AGVz4Z/+ploNeM17N+zt/wAnB/Az/srn&#10;wz/9TLQa+z8Pv+S+4V/7KXKv/T1M+R8Qf+SG4u/7JPNf/TEj+v6H/VRf9c0/9BFSVHD/AKqL/rmn&#10;/oIqSv8Aopo/wqX/AF7h/wCko/welu/V/mFFFFaC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4l6KKK/5nz/AKEAooooAKKKKACiiigAooooAKKKKACiiigAooooAKKKKACiiigAooooAK9m/Z2/&#10;5OD+Bn/ZXPhn/wCploNeM17N+zt/ycH8DP8Asrnwz/8AUy0Gvs/D7/kvuFf+ylyr/wBPUz5HxB/5&#10;Ibi7/sk81/8ATEj+v6H/AFUX/XNP/QRUlRw/6qL/AK5p/wCgipK/6KaP8Kl/17h/6Sj/AAelu/V/&#10;mFFFFaC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4l6KKK/5nz/oQCiiigAooooAKKKKACii&#10;igAooooAKKKKACiiigAooooAKKKKACiiigAr2b9nb/k4P4Gf9lc+Gf8A6mWg14zXs37O3/JwfwM/&#10;7K58M/8A1MtBr7Pw+/5L7hX/ALKXKv8A09TPkfEH/khuLv8Ask81/wDTEj+v6H/VRf8AXNP/AEEV&#10;JUcP+qi/65p/6CKkr/opo/wqX/XuH/pKP8Hpbv1f5hRRRWgg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Jeiiiv+Z8/6EAooooAKKKKACiiigAooooAKKKKACiiigAooooAKKKKACiiigAooooAK&#10;9m/Z2/5OD+Bn/ZXPhn/6mWg14zXs37O3/JwfwM/7K58M/wD1MtBr7Pw+/wCS+4V/7KXKv/T1M+R8&#10;Qf8AkhuLv+yTzX/0xI/r+h/1UX/XNP8A0EVJUcP+qi/65p/6CKkr/opo/wAKl/17h/6Sj/B6W79X&#10;+YUUUVoI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iXooor/AJnz/oQCiiigAooooAKKKKAC&#10;iiigAooooAKKKKACiiigAooooAKKKKACiiigAr2b9nb/AJOD+Bn/AGVz4Z/+ploNeM17N+zt/wAn&#10;B/Az/srnwz/9TLQa+z8Pv+S+4V/7KXKv/T1M+R8Qf+SG4u/7JPNf/TEj+v6H/VRf9c0/9BFSVHD/&#10;AKqL/rmn/oIqSv8Aopo/wqX/AF7h/wCko/welu/V/mFFFFaC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4l6KKK/5nz/AKEAooooAKKKKACiiigAooooAKKKKACiiigAooooAKKKKACiiigAoooo&#10;AK9m/Z2/5OD+Bn/ZXPhn/wCploNeM17N+zt/ycH8DP8Asrnwz/8AUy0Gvs/D7/kvuFf+ylyr/wBP&#10;Uz5HxB/5Ibi7/sk81/8ATEj+v6H/AFUX/XNP/QRUlRw/6qL/AK5p/wCgipK/6KaP8Kl/17h/6Sj/&#10;AAelu/V/mFFFFaC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4l6KKK/5nz/oQCiiigAooooA&#10;KKKKACiiigAooooAKKKKACiiigAooooAKKKKACiiigAr2b9nb/k4P4Gf9lc+Gf8A6mWg14zXs37O&#10;3/JwfwM/7K58M/8A1MtBr7Pw+/5L7hX/ALKXKv8A09TPkfEH/khuLv8Ask81/wDTEj+v6H/VRf8A&#10;XNP/AEEVJUcP+qi/65p/6CKkr/opo/wqX/XuH/pKP8Hpbv1f5hRRRWgg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Jeiiiv+Z8/6EAooooAKKKKACiiigAooooAKKKKACiiigAooooAKKKKACiii&#10;gAooooAK9m/Z2/5OD+Bn/ZXPhn/6mWg14zXs37O3/JwfwM/7K58M/wD1MtBr7Pw+/wCS+4V/7KXK&#10;v/T1M+R8Qf8AkhuLv+yTzX/0xI/r+h/1UX/XNP8A0EVJUcP+qi/65p/6CKkr/opo/wAKl/17h/6S&#10;j/B6W79X+YUUUVoI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iXooor/AJnz/oQCiiigAooo&#10;oAKKKKACiiigAooooAKKKKACiiigAooooAKKKKACiiigAr2b9nb/AJOD+Bn/AGVz4Z/+ploNeM17&#10;N+zt/wAnB/Az/srnwz/9TLQa+z8Pv+S+4V/7KXKv/T1M+R8Qf+SG4u/7JPNf/TEj+v6H/VRf9c0/&#10;9BFSVHD/AKqL/rmn/oIqSv8Aopo/wqX/AF7h/wCko/welu/V/mFFFFaC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4l6KKK/5nz/AKEAooooAKKKKACiiigAooooAKKKKACiiigAooooAKKKKACi&#10;iigAooooAK9m/Z2/5OD+Bn/ZXPhn/wCploNeM17N+zt/ycH8DP8Asrnwz/8AUy0Gvs/D7/kvuFf+&#10;ylyr/wBPUz5HxB/5Ibi7/sk81/8ATEj+v6H/AFUX/XNP/QRUlRw/6qL/AK5p/wCgipK/6KaP8Kl/&#10;17h/6Sj/AAelu/V/mFFFFaC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4l6KKK/5nz/oQCii&#10;igAooooAKKKKACiiigAooooAKKKKACiiigAooooAKKKKACiiigAr2b9nb/k4P4Gf9lc+Gf8A6mWg&#10;14zXs37O3/JwfwM/7K58M/8A1MtBr7Pw+/5L7hX/ALKXKv8A09TPkfEH/khuLv8Ask81/wDTEj+v&#10;6H/VRf8AXNP/AEEVJUcP+qi/65p/6CKkr/opo/wqX/XuH/pKP8Hpbv1f5hRRRWg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Jeiiiv+Z8/6EAooooAKKKKACiiigAooooAKKKKACiiigAooooAK&#10;KKKACiiigAooooAK9m/Z2/5OD+Bn/ZXPhn/6mWg14zXs37O3/JwfwM/7K58M/wD1MtBr7Pw+/wCS&#10;+4V/7KXKv/T1M+R8Qf8AkhuLv+yTzX/0xI/r+h/1UX/XNP8A0EVJUcP+qi/65p/6CKkr/opo/wAK&#10;l/17h/6Sj/B6W79X+YUUUVoI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iXooor/AJnz/oQC&#10;iiigAooooAKKKKACiiigAooooAKKKKACiiigAooooAKKKKACiiigAr2b9nb/AJOD+Bn/AGVz4Z/+&#10;ploNeM17N+zt/wAnB/Az/srnwz/9TLQa+z8Pv+S+4V/7KXKv/T1M+R8Qf+SG4u/7JPNf/TEj+v6H&#10;/VRf9c0/9BFSVHD/AKqL/rmn/oIqSv8Aopo/wqX/AF7h/wCko/welu/V/mFFFFaC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4l6KKK/5nz/AKEAooooAKKKKACiiigAooooAKKKKACiiigAoooo&#10;AKKKKACiiigAooooAK9m/Z2/5OD+Bn/ZXPhn/wCploNeM17N+zt/ycH8DP8Asrnwz/8AUy0Gvs/D&#10;7/kvuFf+ylyr/wBPUz5HxB/5Ibi7/sk81/8ATEj+v6H/AFUX/XNP/QRUlRw/6qL/AK5p/wCgipK/&#10;6KaP8Kl/17h/6Sj/AAelu/V/mFFFFaC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4l6KKK/5&#10;nz/oQCiiigAooooAKKKKACiiigAooooAKKKKACiiigAooooAKKKKACiiigAr2b9nb/k4P4Gf9lc+&#10;Gf8A6mWg14zXs37O3/JwfwM/7K58M/8A1MtBr7Pw+/5L7hX/ALKXKv8A09TPkfEH/khuLv8Ask81&#10;/wDTEj+v6H/VRf8AXNP/AEEVJUcP+qi/65p/6CKkr/opo/wqX/XuH/pKP8Hpbv1f5hRRRWgg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Jeiiiv+Z8/6EAooooAKKKKACiiigAooooAKKKKACiii&#10;gAooooAKKKKACiiigAooooAK9m/Z2/5OD+Bn/ZXPhn/6mWg14zXs37O3/JwfwM/7K58M/wD1MtBr&#10;7Pw+/wCS+4V/7KXKv/T1M+R8Qf8AkhuLv+yTzX/0xI/r+h/1UX/XNP8A0EVJUcP+qi/65p/6CKkr&#10;/opo/wAKl/17h/6Sj/B6W79X+YUUUVoI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iXooor/&#10;AJnz/oQCiiigAooooAKKKKACiiigAooooAKKKKACiiigAooooAKKKKACiiigAr2b9nb/AJOD+Bn/&#10;AGVz4Z/+ploNeM17N+zt/wAnB/Az/srnwz/9TLQa+z8Pv+S+4V/7KXKv/T1M+R8Qf+SG4u/7JPNf&#10;/TEj+v6H/VRf9c0/9BFSVHD/AKqL/rmn/oIqSv8Aopo/wqX/AF7h/wCko/welu/V/mFFFFaC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4l6KKK/5nz/AKEAooooAKKKKACiiigAooooAKKKKACi&#10;iigAooooAKKKKACiiigAooooAK9m/Z2/5OD+Bn/ZXPhn/wCploNeM17N+zt/ycH8DP8Asrnwz/8A&#10;Uy0Gvs/D7/kvuFf+ylyr/wBPUz5HxB/5Ibi7/sk81/8ATEj+v6H/AFUX/XNP/QRUlRw/6qL/AK5p&#10;/wCgipK/6KaP8Kl/17h/6Sj/AAelu/V/mFFFFaC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4l6KKK/5nz/oQCiiigAooooAKKKKACiiigAooooAKKKKACiiigAooooAKKKKACiiigAr2b9nb/k4&#10;P4Gf9lc+Gf8A6mWg14zXs37O3/JwfwM/7K58M/8A1MtBr7Pw+/5L7hX/ALKXKv8A09TPkfEH/khu&#10;Lv8Ask81/wDTEj+v6H/VRf8AXNP/AEEVJUcP+qi/65p/6CKkr/opo/wqX/XuH/pKP8Hpbv1f5hRR&#10;RWgg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Jeiiiv+Z8/6EAooooAKKKKACiiigAooooAK&#10;KKKACiiigAooooAKKKKACiiigAooooAK9m/Z2/5OD+Bn/ZXPhn/6mWg14zXs37O3/JwfwM/7K58M&#10;/wD1MtBr7Pw+/wCS+4V/7KXKv/T1M+R8Qf8AkhuLv+yTzX/0xI/r+h/1UX/XNP8A0EVJUcP+qi/6&#10;5p/6CKkr/opo/wAKl/17h/6Sj/B6W79X+YUUUVoI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iXooor/AJnz/oQCiiigAooooAKKKKACiiigAooooAKKKKACiiigAooooAKKKKACiiigAr2b9nb/&#10;AJOD+Bn/AGVz4Z/+ploNeM17N+zt/wAnB/Az/srnwz/9TLQa+z8Pv+S+4V/7KXKv/T1M+R8Qf+SG&#10;4u/7JPNf/TEj+v6H/VRf9c0/9BFSVHD/AKqL/rmn/oIqSv8Aopo/wqX/AF7h/wCko/welu/V/mFF&#10;FFaC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4l6KKK/5nz/AKEAooooAKKKKACiiigAoooo&#10;AKKKKACiiigAooooAKKKKACiiigAooooAK9m/Z2/5OD+Bn/ZXPhn/wCploNeM17N+zt/ycH8DP8A&#10;srnwz/8AUy0Gvs/D7/kvuFf+ylyr/wBPUz5HxB/5Ibi7/sk81/8ATEj+v6H/AFUX/XNP/QRUlRw/&#10;6qL/AK5p/wCgipK/6KaP8Kl/17h/6Sj/AAelu/V/mFFFFaC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4l6KKK/5nz/oQCiiigAooooAKKKKACiiigAooooAKKKKACiiigAooooAKKKKACiiigAr&#10;2b9nb/k4P4Gf9lc+Gf8A6mWg14zXs37O3/JwfwM/7K58M/8A1MtBr7Pw+/5L7hX/ALKXKv8A09TP&#10;kfEH/khuLv8Ask81/wDTEj+v6H/VRf8AXNP/AEEVJUcP+qi/65p/6CKkr/opo/wqX/XuH/pKP8Hp&#10;bv1f5hRRRWgg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Jeiiiv+Z8/6EAooooAKKKKACiii&#10;gAooooAKKKKACiiigAooooAKKKKACiiigAooooAK9m/Z2/5OD+Bn/ZXPhn/6mWg14zXs37O3/Jwf&#10;wM/7K58M/wD1MtBr7Pw+/wCS+4V/7KXKv/T1M+R8Qf8AkhuLv+yTzX/0xI/r+h/1UX/XNP8A0EVJ&#10;UcP+qi/65p/6CKkr/opo/wAKl/17h/6Sj/B6W79X+YUUUVoI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iXooor/AJnz/oQCiiigAooooAKKKKACiiigAooooAKKKKACiiigAooooAKKKKACiiig&#10;Ar2b9nb/AJOD+Bn/AGVz4Z/+ploNeM17N+zt/wAnB/Az/srnwz/9TLQa+z8Pv+S+4V/7KXKv/T1M&#10;+R8Qf+SG4u/7JPNf/TEj+v6H/VRf9c0/9BFSVHD/AKqL/rmn/oIqSv8Aopo/wqX/AF7h/wCko/we&#10;lu/V/mFFFFaC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4l6KKK/5nz/AKEAooooAKKKKACi&#10;iigAooooAKKKKACiiigAooooAKKKKACiiigAooooAK9m/Z2/5OD+Bn/ZXPhn/wCploNeM17N+zt/&#10;ycH8DP8Asrnwz/8AUy0Gvs/D7/kvuFf+ylyr/wBPUz5HxB/5Ibi7/sk81/8ATEj+v6H/AFUX/XNP&#10;/QRUlRw/6qL/AK5p/wCgipK/6KaP8Kl/17h/6Sj/AAelu/V/mFFFFaC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4l6KKK/5nz/oQCiiigAooooAKKKKACiiigAooooAKKKKACiiigAooooAKKKK&#10;ACiiigAr2b9nb/k4P4Gf9lc+Gf8A6mWg14zXs37O3/JwfwM/7K58M/8A1MtBr7Pw+/5L7hX/ALKX&#10;Kv8A09TPkfEH/khuLv8Ask81/wDTEj+v6H/VRf8AXNP/AEEVJUcP+qi/65p/6CKkr/opo/wqX/Xu&#10;H/pKP8Hpbv1f5hRRRWg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Jeiiiv+Z8/6EAooooAK&#10;KKKACiiigAooooAKKKKACiiigAooooAKKKKACiiigAooooAK9m/Z2/5OD+Bn/ZXPhn/6mWg14zXs&#10;37O3/JwfwM/7K58M/wD1MtBr7Pw+/wCS+4V/7KXKv/T1M+R8Qf8AkhuLv+yTzX/0xI/r+h/1UX/X&#10;NP8A0EVJUcP+qi/65p/6CKkr/opo/wAKl/17h/6Sj/B6W79X+YUUUVoI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iXooor/AJnz/oQCiiigAooooAKKKKACiiigAooooAKKKKACiiigAooooAKK&#10;KKACiiigAr2b9nb/AJOD+Bn/AGVz4Z/+ploNeM17N+zt/wAnB/Az/srnwz/9TLQa+z8Pv+S+4V/7&#10;KXKv/T1M+R8Qf+SG4u/7JPNf/TEj+v6H/VRf9c0/9BFSVHD/AKqL/rmn/oIqSv8Aopo/wqX/AF7h&#10;/wCko/welu/V/mFFFFaC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4l6KKK/5nz/AKEAoooo&#10;AKKKKACiiigAooooAKKKKACiiigAooooAKKKKACiiigAooooAK9m/Z2/5OD+Bn/ZXPhn/wCploNe&#10;M17N+zt/ycH8DP8Asrnwz/8AUy0Gvs/D7/kvuFf+ylyr/wBPUz5HxB/5Ibi7/sk81/8ATEj+v6H/&#10;AFUX/XNP/QRUlRw/6qL/AK5p/wCgipK/6KaP8Kl/17h/6Sj/AAelu/V/mFFFFaC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4l6KKK/5nz/oQCiiigAooooAKKKKACiiigAooooAKKKKACiiigAo&#10;oooAKKKKACiiigAr2b9nb/k4P4Gf9lc+Gf8A6mWg14zXs37O3/JwfwM/7K58M/8A1MtBr7Pw+/5L&#10;7hX/ALKXKv8A09TPkfEH/khuLv8Ask81/wDTEj+v6H/VRf8AXNP/AEEVJUcP+qi/65p/6CKkr/op&#10;o/wqX/XuH/pKP8Hpbv1f5hRRRWg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Jeiiiv+Z8/6&#10;EAooooAKKKKACiiigAooooAKKKKACiiigAooooAKKKKACiiigAooooAK9m/Z2/5OD+Bn/ZXPhn/6&#10;mWg14zXs37O3/JwfwM/7K58M/wD1MtBr7Pw+/wCS+4V/7KXKv/T1M+R8Qf8AkhuLv+yTzX/0xI/r&#10;+h/1UX/XNP8A0EVJUcP+qi/65p/6CKkr/opo/wAKl/17h/6Sj/B6W79X+YUUUVoI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iXooor/AJnz/oQCiiigAooooAKKKKACiiigAooooAKKKKACiiig&#10;AooooAKKKKACiiigAr2b9nb/AJOD+Bn/AGVz4Z/+ploNeM17N+zt/wAnB/Az/srnwz/9TLQa+z8P&#10;v+S+4V/7KXKv/T1M+R8Qf+SG4u/7JPNf/TEj+v6H/VRf9c0/9BFSVHD/AKqL/rmn/oIqSv8Aopo/&#10;wqX/AF7h/wCko/welu/V/mFFFFaC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4l6KKK/5nz/&#10;AKEAooooAKKKKACiiigAooooAKKKKACiiigAooooAKKKKACiiigAooooAK9m/Z2/5OD+Bn/ZXPhn&#10;/wCploNeM17N+zt/ycH8DP8Asrnwz/8AUy0Gvs/D7/kvuFf+ylyr/wBPUz5HxB/5Ibi7/sk81/8A&#10;TEj+v6H/AFUX/XNP/QRUlRw/6qL/AK5p/wCgipK/6KaP8Kl/17h/6Sj/AAelu/V/mFFFFaC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4l6KKK/5nz/oQCiiigAooooAKKKKACiiigAooooAKKKK&#10;ACiiigAooooAKKKKACiiigAr2b9nb/k4P4Gf9lc+Gf8A6mWg14zXs37O3/JwfwM/7K58M/8A1MtB&#10;r7Pw+/5L7hX/ALKXKv8A09TPkfEH/khuLv8Ask81/wDTEj+v6H/VRf8AXNP/AEEVJUcP+qi/65p/&#10;6CKkr/opo/wqX/XuH/pKP8Hpbv1f5hRRRWg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Jei&#10;iiv+Z8/6EAooooAKKKKACiiigAooooAKKKKACiiigAooooAKKKKACiiigAooooAK9m/Z2/5OD+Bn&#10;/ZXPhn/6mWg14zXs37O3/JwfwM/7K58M/wD1MtBr7Pw+/wCS+4V/7KXKv/T1M+R8Qf8AkhuLv+yT&#10;zX/0xI/r+h/1UX/XNP8A0EVJUcP+qi/65p/6CKkr/opo/wAKl/17h/6Sj/B6W79X+YUUUVoI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iXooor/AJnz/oQCiiigAooooAKKKKACiiigAooooAKK&#10;KKACiiigAooooAKKKKACiiigAr2b9nb/AJOD+Bn/AGVz4Z/+ploNeM17N+zt/wAnB/Az/srnwz/9&#10;TLQa+z8Pv+S+4V/7KXKv/T1M+R8Qf+SG4u/7JPNf/TEj+v6H/VRf9c0/9BFSVHD/AKqL/rmn/oIq&#10;Sv8Aopo/wqX/AF7h/wCko/welu/V/mFFFFaC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4l6&#10;KKK/5nz/AKEAooooAKKKKACiiigAooooAKKKKACiiigAooooAKKKKACiiigAooooAK9m/Z2/5OD+&#10;Bn/ZXPhn/wCploNeM17N+zt/ycH8DP8Asrnwz/8AUy0Gvs/D7/kvuFf+ylyr/wBPUz5HxB/5Ibi7&#10;/sk81/8ATEj+v6H/AFUX/XNP/QRUlRw/6qL/AK5p/wCgipK/6KaP8Kl/17h/6Sj/AAelu/V/mFFF&#10;FaC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4l6KKK/5nz/oQCiiigAooooAKKKKACiiigAo&#10;oooAKKKKACiiigAooooAKKKKACiiigAr2b9nb/k4P4Gf9lc+Gf8A6mWg14zXs37O3/JwfwM/7K58&#10;M/8A1MtBr7Pw+/5L7hX/ALKXKv8A09TPkfEH/khuLv8Ask81/wDTEj+v6H/VRf8AXNP/AEEVJUcP&#10;+qi/65p/6CKkr/opo/wqX/XuH/pKP8Hpbv1f5hRRRWgg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Jeiiiv+Z8/6EAooooAKKKKACiiigAooooAKKKKACiiigAooooAKKKKACiiigAooooAK9m/Z&#10;2/5OD+Bn/ZXPhn/6mWg14zXs37O3/JwfwM/7K58M/wD1MtBr7Pw+/wCS+4V/7KXKv/T1M+R8Qf8A&#10;khuLv+yTzX/0xI/r+h/1UX/XNP8A0EVJUcP+qi/65p/6CKkr/opo/wAKl/17h/6Sj/B6W79X+YUU&#10;UVoI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iXooor/AJnz/oQCiiigAooooAKKKKACiiig&#10;AooooAKKKKACiiigAooooAKKKKACiiigAr2b9nb/AJOD+Bn/AGVz4Z/+ploNeM17N+zt/wAnB/Az&#10;/srnwz/9TLQa+z8Pv+S+4V/7KXKv/T1M+R8Qf+SG4u/7JPNf/TEj+v6H/VRf9c0/9BFSVHD/AKqL&#10;/rmn/oIqSv8Aopo/wqX/AF7h/wCko/welu/V/mFFFFaC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4l6KKK/5nz/AKEAooooAKKKKACiiigAooooAKKKKACiiigAooooAKKKKACiiigAooooAK9m&#10;/Z2/5OD+Bn/ZXPhn/wCploNeM17N+zt/ycH8DP8Asrnwz/8AUy0Gvs/D7/kvuFf+ylyr/wBPUz5H&#10;xB/5Ibi7/sk81/8ATEj+v6H/AFUX/XNP/QRUlRw/6qL/AK5p/wCgipK/6KaP8Kl/17h/6Sj/AAel&#10;u/V/mFFFFaC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4l6KKK/5nz/oQCiiigAooooAKKKK&#10;ACiiigAooooAKKKKACiiigAooooAKKKKACiiigAr2b9nb/k4P4Gf9lc+Gf8A6mWg14zXs37O3/Jw&#10;fwM/7K58M/8A1MtBr7Pw+/5L7hX/ALKXKv8A09TPkfEH/khuLv8Ask81/wDTEj+v6H/VRf8AXNP/&#10;AEEVJUcP+qi/65p/6CKkr/opo/wqX/XuH/pKP8Hpbv1f5hRRRWgg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Jeiiiv+Z8/6EAooooAKKKKACiiigAooooAKKKKACiiigAooooAKKKKACiiigAoo&#10;ooAK9m/Z2/5OD+Bn/ZXPhn/6mWg14zXs37O3/JwfwM/7K58M/wD1MtBr7Pw+/wCS+4V/7KXKv/T1&#10;M+R8Qf8AkhuLv+yTzX/0xI/r+h/1UX/XNP8A0EVJUcP+qi/65p/6CKkr/opo/wAKl/17h/6Sj/B6&#10;W79X+YUUUVoI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iXooor/AJnz/oQCiiigAooooAKK&#10;KKACiiigAooooAKKKKACiiigAooooAKKKKACiiigAr2b9nb/AJOD+Bn/AGVz4Z/+ploNeM17N+zt&#10;/wAnB/Az/srnwz/9TLQa+z8Pv+S+4V/7KXKv/T1M+R8Qf+SG4u/7JPNf/TEj+v6H/VRf9c0/9BFS&#10;VHD/AKqL/rmn/oIqSv8Aopo/wqX/AF7h/wCko/welu/V/mFFFFaC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4l6KKK/5nz/AKEAooooAKKKKACiiigAooooAKKKKACiiigAooooAKKKKACiiigA&#10;ooooAK9m/Z2/5OD+Bn/ZXPhn/wCploNeM17N+zt/ycH8DP8Asrnwz/8AUy0Gvs/D7/kvuFf+ylyr&#10;/wBPUz5HxB/5Ibi7/sk81/8ATEj+v6H/AFUX/XNP/QRUlRw/6qL/AK5p/wCgipK/6KaP8Kl/17h/&#10;6Sj/AAelu/V/mFFFFaC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4l6KKK/5nz/oQCiiigAo&#10;oooAKKKKACiiigAooooAKKKKACiiigAooooAKKKKACiiigAr2b9nb/k4P4Gf9lc+Gf8A6mWg14zX&#10;s37O3/JwfwM/7K58M/8A1MtBr7Pw+/5L7hX/ALKXKv8A09TPkfEH/khuLv8Ask81/wDTEj+v6H/V&#10;Rf8AXNP/AEEVJUcP+qi/65p/6CKkr/opo/wqX/XuH/pKP8Hpbv1f5hRRRWgg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Jeiiiv+Z8/6EAooooAKKKKACiiigAooooAKKKKACiiigAooooAKKKKA&#10;CiiigAooooAK9m/Z2/5OD+Bn/ZXPhn/6mWg14zXs37O3/JwfwM/7K58M/wD1MtBr7Pw+/wCS+4V/&#10;7KXKv/T1M+R8Qf8AkhuLv+yTzX/0xI/r+h/1UX/XNP8A0EVJUcP+qi/65p/6CKkr/opo/wAKl/17&#10;h/6Sj/B6W79X+YUUUVoI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iXooor/AJnz/oQCiiig&#10;AooooAKKKKACiiigAooooAKKKKACiiigAooooAKKKKACiiigAr2b9nb/AJOD+Bn/AGVz4Z/+ploN&#10;eM17N+zt/wAnB/Az/srnwz/9TLQa+z8Pv+S+4V/7KXKv/T1M+R8Qf+SG4u/7JPNf/TEj+v6H/VRf&#10;9c0/9BFSVHD/AKqL/rmn/oIqSv8Aopo/wqX/AF7h/wCko/welu/V/mFFFFaC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4l6KKK/5nz/AKEAooooAKKKKACiiigAooooAKKKKACiiigAooooAKKK&#10;KACiiigAooooAK9m/Z2/5OD+Bn/ZXPhn/wCploNeM17N+zt/ycH8DP8Asrnwz/8AUy0Gvs/D7/kv&#10;uFf+ylyr/wBPUz5HxB/5Ibi7/sk81/8ATEj+v6H/AFUX/XNP/QRUlRw/6qL/AK5p/wCgipK/6KaP&#10;8Kl/17h/6Sj/AAelu/V/mFFFFaC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4l6KKK/5nz/o&#10;QCiiigAooooAKKKKACiiigAooooAKKKKACiiigAooooAKKKKACiiigAr2b9nb/k4P4Gf9lc+Gf8A&#10;6mWg14zXs37O3/JwfwM/7K58M/8A1MtBr7Pw+/5L7hX/ALKXKv8A09TPkfEH/khuLv8Ask81/wDT&#10;Ej+v6H/VRf8AXNP/AEEVJUcP+qi/65p/6CKkr/opo/wqX/XuH/pKP8Hpbv1f5hRRRWg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Jeiiiv+Z8/6EAooooAKKKKACiiigAooooAKKKKACiiigAoo&#10;ooAKKKKACiiigAooooAK9m/Z2/5OD+Bn/ZXPhn/6mWg14zXs37O3/JwfwM/7K58M/wD1MtBr7Pw+&#10;/wCS+4V/7KXKv/T1M+R8Qf8AkhuLv+yTzX/0xI/r+h/1UX/XNP8A0EVJUcP+qi/65p/6CKkr/opo&#10;/wAKl/17h/6Sj/B6W79X+YUUUVoI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iXooor/AJnz&#10;/oQCiiigAooooAKKKKACiiigAooooAKKKKACiiigAooooAKKKKACiiigAr2b9nb/AJOD+Bn/AGVz&#10;4Z/+ploNeM17N+zt/wAnB/Az/srnwz/9TLQa+z8Pv+S+4V/7KXKv/T1M+R8Qf+SG4u/7JPNf/TEj&#10;+v6H/VRf9c0/9BFSVHD/AKqL/rmn/oIqSv8Aopo/wqX/AF7h/wCko/welu/V/mFFFFaC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4l6KKK/5nz/AKEAooooAKKKKACiiigAooooAKKKKACiiigA&#10;ooooAKKKKACiiigAooooAK9m/Z2/5OD+Bn/ZXPhn/wCploNeM17N+zt/ycH8DP8Asrnwz/8AUy0G&#10;vs/D7/kvuFf+ylyr/wBPUz5HxB/5Ibi7/sk81/8ATEj+v6H/AFUX/XNP/QRUlRw/6qL/AK5p/wCg&#10;ipK/6KaP8Kl/17h/6Sj/AAelu/V/mFFFFaC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4l6K&#10;KK/5nz/oQCiiigAooooAKKKKACiiigAooooAKKKKACiiigAooooAKKKKACiiigAr2b9nb/k4P4Gf&#10;9lc+Gf8A6mWg14zXs37O3/JwfwM/7K58M/8A1MtBr7Pw+/5L7hX/ALKXKv8A09TPkfEH/khuLv8A&#10;sk81/wDTEj+v6H/VRf8AXNP/AEEVJUcP+qi/65p/6CKkr/opo/wqX/XuH/pKP8Hpbv1f5hRRRWg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Jeiiiv+Z8/6EAooooAKKKKACiiigAooooAKKKKA&#10;CiiigAooooAKKKKACiiigAooooAK9m/Z2/5OD+Bn/ZXPhn/6mWg14zXs37O3/JwfwM/7K58M/wD1&#10;MtBr7Pw+/wCS+4V/7KXKv/T1M+R8Qf8AkhuLv+yTzX/0xI/r+h/1UX/XNP8A0EVJUcP+qi/65p/6&#10;CKkr/opo/wAKl/17h/6Sj/B6W79X+YUUUVoI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iXo&#10;oor/AJnz/oQCiiigAooooAKKKKACiiigAooooAKKKKACiiigAooooAKKKKACiiigAr2b9nb/AJOD&#10;+Bn/AGVz4Z/+ploNeM17N+zt/wAnB/Az/srnwz/9TLQa+z8Pv+S+4V/7KXKv/T1M+R8Qf+SG4u/7&#10;JPNf/TEj+v6H/VRf9c0/9BFSVHD/AKqL/rmn/oIqSv8Aopo/wqX/AF7h/wCko/welu/V/mFFFFaC&#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4l6KKK/5nz/AKEAooooAKKKKACiiigAooooAKKK&#10;KACiiigAooooAKKKKACiiigAooooAK9m/Z2/5OD+Bn/ZXPhn/wCploNeM17N+zt/ycH8DP8Asrnw&#10;z/8AUy0Gvs/D7/kvuFf+ylyr/wBPUz5HxB/5Ibi7/sk81/8ATEj+v6H/AFUX/XNP/QRUlRw/6qL/&#10;AK5p/wCgipK/6KaP8Kl/17h/6Sj/AAelu/V/mFFFFaC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4l6KKK/5nz/oQCiiigAooooAKKKKACiiigAooooAKKKKACiiigAooooAKKKKACiiigAr2b9n&#10;b/k4P4Gf9lc+Gf8A6mWg14zXs37O3/JwfwM/7K58M/8A1MtBr7Pw+/5L7hX/ALKXKv8A09TPkfEH&#10;/khuLv8Ask81/wDTEj+v6H/VRf8AXNP/AEEVJUcP+qi/65p/6CKkr/opo/wqX/XuH/pKP8Hpbv1f&#10;5hRRRWg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Jeiiiv+Z8/6EAooooAKKKKACiiigAoo&#10;ooAKKKKACiiigAooooAKKKKACiiigAooooAK9m/Z2/5OD+Bn/ZXPhn/6mWg14zXs37O3/JwfwM/7&#10;K58M/wD1MtBr7Pw+/wCS+4V/7KXKv/T1M+R8Qf8AkhuLv+yTzX/0xI/r+h/1UX/XNP8A0EVJUcP+&#10;qi/65p/6CKkr/opo/wAKl/17h/6Sj/B6W79X+YUUUVoI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iXooor/AJnz/oQCiiigAooooAKKKKACiiigAooooAKKKKACiiigAooooAKKKKACiiigAr2b&#10;9nb/AJOD+Bn/AGVz4Z/+ploNeM17N+zt/wAnB/Az/srnwz/9TLQa+z8Pv+S+4V/7KXKv/T1M+R8Q&#10;f+SG4u/7JPNf/TEj+v6H/VRf9c0/9BFSVHD/AKqL/rmn/oIqSv8Aopo/wqX/AF7h/wCko/welu/V&#10;/mFFFFaC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4l6KKK/5nz/AKEAooooAKKKKACiiigA&#10;ooooAKKKKACiiigAooooAKKKKACiiigAooooAK9m/Z2/5OD+Bn/ZXPhn/wCploNeM17N+zt/ycH8&#10;DP8Asrnwz/8AUy0Gvs/D7/kvuFf+ylyr/wBPUz5HxB/5Ibi7/sk81/8ATEj+v6H/AFUX/XNP/QRU&#10;lRw/6qL/AK5p/wCgipK/6KaP8Kl/17h/6Sj/AAelu/V/mFFFFaC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4l6KKK/5nz/oQCiiigAooooAKKKKACiiigAooooAKKKKACiiigAooooAKKKKACii&#10;igAr2b9nb/k4P4Gf9lc+Gf8A6mWg14zXs37O3/JwfwM/7K58M/8A1MtBr7Pw+/5L7hX/ALKXKv8A&#10;09TPkfEH/khuLv8Ask81/wDTEj+v6H/VRf8AXNP/AEEVJUcP+qi/65p/6CKkr/opo/wqX/XuH/pK&#10;P8Hpbv1f5hRRRWg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Jeiiiv+Z8/6EAooooAKKKKA&#10;CiiigAooooAKKKKACiiigAooooAKKKKACiiigAooooAK9m/Z2/5OD+Bn/ZXPhn/6mWg14zXs37O3&#10;/JwfwM/7K58M/wD1MtBr7Pw+/wCS+4V/7KXKv/T1M+R8Qf8AkhuLv+yTzX/0xI/r+h/1UX/XNP8A&#10;0EVJUcP+qi/65p/6CKkr/opo/wAKl/17h/6Sj/B6W79X+YUUUVoI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iXooor/AJnz/oQCiiigAooooAKKKKACiiigAooooAKKKKACiiigAooooAKKKKAC&#10;iiigAr2b9nb/AJOD+Bn/AGVz4Z/+ploNeM17N+zt/wAnB/Az/srnwz/9TLQa+z8Pv+S+4V/7KXKv&#10;/T1M+R8Qf+SG4u/7JPNf/TEj+v6H/VRf9c0/9BFSVHD/AKqL/rmn/oIqSv8Aopo/wqX/AF7h/wCk&#10;o/welu/V/mFFFFaC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4l6KKK/5nz/AKEAooooAKKK&#10;KACiiigAooooAKKKKACiiigAooooAKKKKACiiigAooooAK9m/Z2/5OD+Bn/ZXPhn/wCploNeM17N&#10;+zt/ycH8DP8Asrnwz/8AUy0Gvs/D7/kvuFf+ylyr/wBPUz5HxB/5Ibi7/sk81/8ATEj+v6H/AFUX&#10;/XNP/QRUlRw/6qL/AK5p/wCgipK/6KaP8Kl/17h/6Sj/AAelu/V/mFFFFaC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4l6KKK/5nz/oQCiiigAooooAKKKKACiiigAooooAKKKKACiiigAooooA&#10;KKKKACiiigAr2b9nb/k4P4Gf9lc+Gf8A6mWg14zXs37O3/JwfwM/7K58M/8A1MtBr7Pw+/5L7hX/&#10;ALKXKv8A09TPkfEH/khuLv8Ask81/wDTEj+v6H/VRf8AXNP/AEEVJUcP+qi/65p/6CKkr/opo/wq&#10;X/XuH/pKP8Hpbv1f5hRRRWg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Jeiiiv+Z8/6EAoo&#10;ooAKKKKACiiigAooooAKKKKACiiigAooooAKKKKACiiigAooooAK9m/Z2/5OD+Bn/ZXPhn/6mWg1&#10;4zXs37O3/JwfwM/7K58M/wD1MtBr7Pw+/wCS+4V/7KXKv/T1M+R8Qf8AkhuLv+yTzX/0xI/r+h/1&#10;UX/XNP8A0EVJUcP+qi/65p/6CKkr/opo/wAKl/17h/6Sj/B6W79X+YUUUVoI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iXooor/AJnz/oQCiiigAooooAKKKKACiiigAooooAKKKKACiiigAooo&#10;oAKKKKACiiigAr2b9nb/AJOD+Bn/AGVz4Z/+ploNeM17N+zt/wAnB/Az/srnwz/9TLQa+z8Pv+S+&#10;4V/7KXKv/T1M+R8Qf+SG4u/7JPNf/TEj+v6H/VRf9c0/9BFSVHD/AKqL/rmn/oIqSv8Aopo/wqX/&#10;AF7h/wCko/welu/V/mFFFFaC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4l6KKK/5nz/AKEA&#10;ooooAKKKKACiiigAooooAKKKKACiiigAooooAKKKKACiiigAooooAK9m/Z2/5OD+Bn/ZXPhn/wCp&#10;loNeM17N+zt/ycH8DP8Asrnwz/8AUy0Gvs/D7/kvuFf+ylyr/wBPUz5HxB/5Ibi7/sk81/8ATEj+&#10;v6H/AFUX/XNP/QRUlRw/6qL/AK5p/wCgipK/6KaP8Kl/17h/6Sj/AAelu/V/mFFFFaC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4l6KKK/5nz/oQCiiigAooooAKKKKACiiigAooooAKKKKACii&#10;igAooooAKKKKACiiigAr2b9nb/k4P4Gf9lc+Gf8A6mWg14zXs37O3/JwfwM/7K58M/8A1MtBr7Pw&#10;+/5L7hX/ALKXKv8A09TPkfEH/khuLv8Ask81/wDTEj+v6H/VRf8AXNP/AEEVJUcP+qi/65p/6CKk&#10;r/opo/wqX/XuH/pKP8Hpbv1f5hRRRWgg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Jeiiiv+&#10;Z8/6EAooooAKKKKACiiigAooooAKKKKACiiigAooooAKKKKACiiigAooooAK9m/Z2/5OD+Bn/ZXP&#10;hn/6mWg14zXs37O3/JwfwM/7K58M/wD1MtBr7Pw+/wCS+4V/7KXKv/T1M+R8Qf8AkhuLv+yTzX/0&#10;xI/r+h/1UX/XNP8A0EVJUcP+qi/65p/6CKkr/opo/wAKl/17h/6Sj/B6W79X+YUUUVoI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iXooor/AJnz/oQCiiigAooooAKKKKACiiigAooooAKKKKAC&#10;iiigAooooAKKKKACiiigAr2b9nb/AJOD+Bn/AGVz4Z/+ploNeM17N+zt/wAnB/Az/srnwz/9TLQa&#10;+z8Pv+S+4V/7KXKv/T1M+R8Qf+SG4u/7JPNf/TEj+v6H/VRf9c0/9BFSVHD/AKqL/rmn/oIqSv8A&#10;opo/wqX/AF7h/wCko/welu/V/mFFFFaC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4l6KKK/&#10;5nz/AKEAooooAKKKKACiiigAooooAKKKKACiiigAooooAKKKKACiiigAooooAK9m/Z2/5OD+Bn/Z&#10;XPhn/wCploNeM17N+zt/ycH8DP8Asrnwz/8AUy0Gvs/D7/kvuFf+ylyr/wBPUz5HxB/5Ibi7/sk8&#10;1/8ATEj+v6H/AFUX/XNP/QRUlRw/6qL/AK5p/wCgipK/6KaP8Kl/17h/6Sj/AAelu/V/mFFFFaC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4l6KKK/5nz/oQCiiigAooooAKKKKACiiigAooooA&#10;KKKKACiiigAooooAKKKKACiiigAr2b9nb/k4P4Gf9lc+Gf8A6mWg14zXs37O3/JwfwM/7K58M/8A&#10;1MtBr7Pw+/5L7hX/ALKXKv8A09TPkfEH/khuLv8Ask81/wDTEj+v6H/VRf8AXNP/AEEVJUcP+qi/&#10;65p/6CKkr/opo/wqX/XuH/pKP8Hpbv1f5hRRRWgg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Jeiiiv+Z8/6EAooooAKKKKACiiigAooooAKKKKACiiigAooooAKKKKACiiigAooooAK9m/Z2/5O&#10;D+Bn/ZXPhn/6mWg14zXs37O3/JwfwM/7K58M/wD1MtBr7Pw+/wCS+4V/7KXKv/T1M+R8Qf8AkhuL&#10;v+yTzX/0xI/r+h/1UX/XNP8A0EVJUcP+qi/65p/6CKkr/opo/wAKl/17h/6Sj/B6W79X+YUUUVoI&#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iXooor/AJnz/oQCiiigAooooAKKKKACiiigAooo&#10;oAKKKKACiiigAooooAKKKKACiiigAr2b9nb/AJOD+Bn/AGVz4Z/+ploNeM17N+zt/wAnB/Az/srn&#10;wz/9TLQa+z8Pv+S+4V/7KXKv/T1M+R8Qf+SG4u/7JPNf/TEj+v6H/VRf9c0/9BFSVHD/AKqL/rmn&#10;/oIqSv8Aopo/wqX/AF7h/wCko/welu/V/mFFFFaC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4l6KKK/5nz/AKEAooooAKKKKACiiigAooooAKKKKACiiigAooooAKKKKACiiigAooooAK9m/Z2/&#10;5OD+Bn/ZXPhn/wCploNeM17N+zt/ycH8DP8Asrnwz/8AUy0Gvs/D7/kvuFf+ylyr/wBPUz5HxB/5&#10;Ibi7/sk81/8ATEj+v6H/AFUX/XNP/QRUlRw/6qL/AK5p/wCgipK/6KaP8Kl/17h/6Sj/AAelu/V/&#10;mFFFFaC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4l6KKK/5nz/oQCiiigAooooAKKKKACii&#10;igAooooAKKKKACiiigAooooAKKKKACiiigAr2b9nb/k4P4Gf9lc+Gf8A6mWg14zXs37O3/JwfwM/&#10;7K58M/8A1MtBr7Pw+/5L7hX/ALKXKv8A09TPkfEH/khuLv8Ask81/wDTEj+v6H/VRf8AXNP/AEEV&#10;JUcP+qi/65p/6CKkr/opo/wqX/XuH/pKP8Hpbv1f5hRRRWgg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Jeiiiv+Z8/6EAooooAKKKKACiiigAooooAKKKKACiiigAooooAKKKKACiiigAooooAK&#10;9m/Z2/5OD+Bn/ZXPhn/6mWg14zXs37O3/JwfwM/7K58M/wD1MtBr7Pw+/wCS+4V/7KXKv/T1M+R8&#10;Qf8AkhuLv+yTzX/0xI/r+h/1UX/XNP8A0EVJUcP+qi/65p/6CKkr/opo/wAKl/17h/6Sj/B6W79X&#10;+YUUUVoI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iXooor/AJnz/oQCiiigAooooAKKKKAC&#10;iiigAooooAKKKKACiiigAooooAKKKKACiiigAr2b9nb/AJOD+Bn/AGVz4Z/+ploNeM17N+zt/wAn&#10;B/Az/srnwz/9TLQa+z8Pv+S+4V/7KXKv/T1M+R8Qf+SG4u/7JPNf/TEj+v6H/VRf9c0/9BFSVHD/&#10;AKqL/rmn/oIqSv8Aopo/wqX/AF7h/wCko/welu/V/mFFFFaC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4l6KKK/5nz/AKEAooooAKKKKACiiigAooooAKKKKACiiigAooooAKKKKACiiigAoooo&#10;AK9m/Z2/5OD+Bn/ZXPhn/wCploNeM17N+zt/ycH8DP8Asrnwz/8AUy0Gvs/D7/kvuFf+ylyr/wBP&#10;Uz5HxB/5Ibi7/sk81/8ATEj+v6H/AFUX/XNP/QRUlRw/6qL/AK5p/wCgipK/6KaP8Kl/17h/6Sj/&#10;AAelu/V/mFFFFaC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4l6KKK/5nz/oQCiiigAooooA&#10;KKKKACiiigAooooAKKKKACiiigAooooAKKKKACiiigAr2b9nb/k4P4Gf9lc+Gf8A6mWg14zXs37O&#10;3/JwfwM/7K58M/8A1MtBr7Pw+/5L7hX/ALKXKv8A09TPkfEH/khuLv8Ask81/wDTEj+v6H/VRf8A&#10;XNP/AEEVJUcP+qi/65p/6CKkr/opo/wqX/XuH/pKP8Hpbv1f5hRRRWgg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Jeiiiv+Z8/6EAooooAKKKKACiiigAooooAKKKKACiiigAooooAKKKKACiii&#10;gAooooAK9m/Z2/5OD+Bn/ZXPhn/6mWg14zXs37O3/JwfwM/7K58M/wD1MtBr7Pw+/wCS+4V/7KXK&#10;v/T1M+R8Qf8AkhuLv+yTzX/0xI/r+h/1UX/XNP8A0EVJUcP+qi/65p/6CKkr/opo/wAKl/17h/6S&#10;j/B6W79X+YUUUVoI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iXooor/AJnz/oQCiiigAooo&#10;oAKKKKACiiigAooooAKKKKACiiigAooooAKKKKACiiigAr2b9nb/AJOD+Bn/AGVz4Z/+ploNeM17&#10;N+zt/wAnB/Az/srnwz/9TLQa+z8Pv+S+4V/7KXKv/T1M+R8Qf+SG4u/7JPNf/TEj+v6H/VRf9c0/&#10;9BFSVHD/AKqL/rmn/oIqSv8Aopo/wqX/AF7h/wCko/welu/V/mFFFFaC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4l6KKK/5nz/AKEAooooAKKKKACiiigAooooAKKKKACiiigAooooAKKKKACi&#10;iigAooooAK9m/Z2/5OD+Bn/ZXPhn/wCploNeM17N+zt/ycH8DP8Asrnwz/8AUy0Gvs/D7/kvuFf+&#10;ylyr/wBPUz5HxB/5Ibi7/sk81/8ATEj+v6H/AFUX/XNP/QRUlRw/6qL/AK5p/wCgipK/6KaP8Kl/&#10;17h/6Sj/AAelu/V/mFFFFaC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4l6KKK/5nz/oQCii&#10;igAooooAKKKKACiiigAooooAKKKKACiiigAooooAKKKKACiiigAr2b9nb/k4P4Gf9lc+Gf8A6mWg&#10;14zXs37O3/JwfwM/7K58M/8A1MtBr7Pw+/5L7hX/ALKXKv8A09TPkfEH/khuLv8Ask81/wDTEj+v&#10;6H/VRf8AXNP/AEEVJUcP+qi/65p/6CKkr/opo/wqX/XuH/pKP8Hpbv1f5hRRRWg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Jeiiiv+Z8/6EAooooAKKKKACiiigAooooAKKKKACiiigAooooAK&#10;KKKACiiigAooooAK9m/Z2/5OD+Bn/ZXPhn/6mWg14zXs37O3/JwfwM/7K58M/wD1MtBr7Pw+/wCS&#10;+4V/7KXKv/T1M+R8Qf8AkhuLv+yTzX/0xI/r+h/1UX/XNP8A0EVJUcP+qi/65p/6CKkr/opo/wAK&#10;l/17h/6Sj/B6W79X+YUUUVoI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iXooor/AJnz/oQC&#10;iiigAooooAKKKKACiiigAooooAKKKKACiiigAooooAKKKKACiiigAr2b9nb/AJOD+Bn/AGVz4Z/+&#10;ploNeM17N+zt/wAnB/Az/srnwz/9TLQa+z8Pv+S+4V/7KXKv/T1M+R8Qf+SG4u/7JPNf/TEj+v6H&#10;/VRf9c0/9BFSVHD/AKqL/rmn/oIqSv8Aopo/wqX/AF7h/wCko/welu/V/mFFFFaC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H8S9FFFf8z5/0IBRRRQAUUUU&#10;AFFFFABRRRQAUUUUAFFFFABRRRQAUUUUAFFFFABRRRQAV7N+zt/ycH8DP+yufDP/ANTLQa8Zr2b9&#10;nb/k4P4Gf9lc+Gf/AKmWg19n4ff8l9wr/wBlLlX/AKepnyPiD/yQ3F3/AGSea/8ApiR/X9D/AKqL&#10;/rmn/oIqSo4f9VF/1zT/ANBFSV/0U0f4VL/r3D/0lH+D0t36v8wooorQ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EvRRRX/M+f9CAUUUUAFFFFABRRRQAUUUUAFFFFABRRRQAUUUUAFFFFABRR&#10;RQAUUUUAFezfs7f8nB/Az/srnwz/APUy0GvGa9m/Z2/5OD+Bn/ZXPhn/AOploNfZ+H3/ACX3Cv8A&#10;2UuVf+nqZ8j4g/8AJDcXf9knmv8A6Ykf1/Q/6qL/AK5p/wCgipKjh/1UX/XNP/QRUlf9FNH+FS/6&#10;9w/9JR/g9Ld+r/MKKKK0E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xL0UUV/wAz5/0IBRRR&#10;QAUUUUAFFFFABRRRQAUUUUAFFFFABRRRQAUUUUAFFFFABRRRQAV7N+zt/wAnB/Az/srnwz/9TLQa&#10;8Zr2b9nb/k4P4Gf9lc+Gf/qZaDX2fh9/yX3Cv/ZS5V/6epnyPiD/AMkNxd/2Sea/+mJH9f0P+qi/&#10;65p/6CKkqOH/AFUX/XNP/QRUlf8ARTR/hUv+vcP/AElH+D0t36v8wooorQQ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K67oKKKKBhRRRQ&#10;AUUUUAFFFFABRRRQAUUEgdSB9aKAP4l6KKK/5nz/AKEAooooAKKKKACiiigAooooAKKKKACiiigA&#10;ooooAKKKKACiiigAooooAK9m/Z2/5OD+Bn/ZXPhn/wCploNeM17N+zt/ycH8DP8Asrnwz/8AUy0G&#10;vs/D7/kvuFf+ylyr/wBPUz5HxB/5Ibi7/sk81/8ATEj+v6H/AFUX/XNP/QRUlRw/6qL/AK5p/wCg&#10;ipK/6KaP8Kl/17h/6Sj/AAelu/V/mFFFFaC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" strokecolor="white [3212]">
              <v:fill r:id="rId5" o:title="templates offerte-projecten voorkant" recolor="t" type="frame"/>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04715" w14:textId="78D71B72" w:rsidR="005F344E" w:rsidRDefault="005F344E" w:rsidP="00F36F0D">
    <w:pPr>
      <w:pStyle w:val="Header"/>
      <w:spacing w:after="2722"/>
    </w:pPr>
    <w:r>
      <w:rPr>
        <w:noProof/>
      </w:rPr>
      <w:drawing>
        <wp:anchor distT="0" distB="0" distL="114300" distR="114300" simplePos="0" relativeHeight="251658244" behindDoc="1" locked="0" layoutInCell="1" allowOverlap="1" wp14:anchorId="202E308F" wp14:editId="1E3658EA">
          <wp:simplePos x="0" y="0"/>
          <wp:positionH relativeFrom="page">
            <wp:posOffset>0</wp:posOffset>
          </wp:positionH>
          <wp:positionV relativeFrom="margin">
            <wp:posOffset>-2319020</wp:posOffset>
          </wp:positionV>
          <wp:extent cx="7560000" cy="10692000"/>
          <wp:effectExtent l="0" t="0" r="3175"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51BF3"/>
    <w:multiLevelType w:val="hybridMultilevel"/>
    <w:tmpl w:val="E4064926"/>
    <w:lvl w:ilvl="0" w:tplc="04130005">
      <w:start w:val="1"/>
      <w:numFmt w:val="bullet"/>
      <w:lvlText w:val=""/>
      <w:lvlJc w:val="left"/>
      <w:pPr>
        <w:ind w:left="360" w:hanging="360"/>
      </w:pPr>
      <w:rPr>
        <w:rFonts w:ascii="Wingdings" w:hAnsi="Wingdings"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 w15:restartNumberingAfterBreak="0">
    <w:nsid w:val="0756135C"/>
    <w:multiLevelType w:val="hybridMultilevel"/>
    <w:tmpl w:val="00286EDE"/>
    <w:lvl w:ilvl="0" w:tplc="9C865B34">
      <w:start w:val="1"/>
      <w:numFmt w:val="bullet"/>
      <w:pStyle w:val="ListParagraph"/>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08205517"/>
    <w:multiLevelType w:val="multilevel"/>
    <w:tmpl w:val="270C65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5F65A5"/>
    <w:multiLevelType w:val="multilevel"/>
    <w:tmpl w:val="93CCA0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F20830"/>
    <w:multiLevelType w:val="hybridMultilevel"/>
    <w:tmpl w:val="AA18CE68"/>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5" w15:restartNumberingAfterBreak="0">
    <w:nsid w:val="1D2A1AEF"/>
    <w:multiLevelType w:val="multilevel"/>
    <w:tmpl w:val="D46CB75C"/>
    <w:lvl w:ilvl="0">
      <w:start w:val="5"/>
      <w:numFmt w:val="decimal"/>
      <w:lvlText w:val="%1."/>
      <w:lvlJc w:val="left"/>
      <w:pPr>
        <w:tabs>
          <w:tab w:val="num" w:pos="540"/>
        </w:tabs>
        <w:ind w:left="540" w:hanging="540"/>
      </w:pPr>
      <w:rPr>
        <w:rFonts w:hint="default"/>
      </w:rPr>
    </w:lvl>
    <w:lvl w:ilvl="1">
      <w:start w:val="1"/>
      <w:numFmt w:val="bullet"/>
      <w:lvlText w:val=""/>
      <w:lvlJc w:val="left"/>
      <w:pPr>
        <w:tabs>
          <w:tab w:val="num" w:pos="540"/>
        </w:tabs>
        <w:ind w:left="540" w:hanging="540"/>
      </w:pPr>
      <w:rPr>
        <w:rFonts w:ascii="Wingdings" w:hAnsi="Wingding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60"/>
        </w:tabs>
        <w:ind w:left="126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980"/>
        </w:tabs>
        <w:ind w:left="1980" w:hanging="1080"/>
      </w:pPr>
      <w:rPr>
        <w:rFonts w:hint="default"/>
      </w:rPr>
    </w:lvl>
    <w:lvl w:ilvl="6">
      <w:start w:val="1"/>
      <w:numFmt w:val="decimal"/>
      <w:lvlText w:val="%1.%2.%3.%4.%5.%6.%7."/>
      <w:lvlJc w:val="left"/>
      <w:pPr>
        <w:tabs>
          <w:tab w:val="num" w:pos="2160"/>
        </w:tabs>
        <w:ind w:left="2160" w:hanging="1080"/>
      </w:pPr>
      <w:rPr>
        <w:rFonts w:hint="default"/>
      </w:rPr>
    </w:lvl>
    <w:lvl w:ilvl="7">
      <w:start w:val="1"/>
      <w:numFmt w:val="decimal"/>
      <w:lvlText w:val="%1.%2.%3.%4.%5.%6.%7.%8."/>
      <w:lvlJc w:val="left"/>
      <w:pPr>
        <w:tabs>
          <w:tab w:val="num" w:pos="2700"/>
        </w:tabs>
        <w:ind w:left="2700" w:hanging="1440"/>
      </w:pPr>
      <w:rPr>
        <w:rFonts w:hint="default"/>
      </w:rPr>
    </w:lvl>
    <w:lvl w:ilvl="8">
      <w:start w:val="1"/>
      <w:numFmt w:val="decimal"/>
      <w:lvlText w:val="%1.%2.%3.%4.%5.%6.%7.%8.%9."/>
      <w:lvlJc w:val="left"/>
      <w:pPr>
        <w:tabs>
          <w:tab w:val="num" w:pos="2880"/>
        </w:tabs>
        <w:ind w:left="2880" w:hanging="1440"/>
      </w:pPr>
      <w:rPr>
        <w:rFonts w:hint="default"/>
      </w:rPr>
    </w:lvl>
  </w:abstractNum>
  <w:abstractNum w:abstractNumId="6" w15:restartNumberingAfterBreak="0">
    <w:nsid w:val="1E305E9C"/>
    <w:multiLevelType w:val="hybridMultilevel"/>
    <w:tmpl w:val="812ABCE4"/>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7" w15:restartNumberingAfterBreak="0">
    <w:nsid w:val="20B27B23"/>
    <w:multiLevelType w:val="hybridMultilevel"/>
    <w:tmpl w:val="80DCF7A4"/>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8" w15:restartNumberingAfterBreak="0">
    <w:nsid w:val="212A073A"/>
    <w:multiLevelType w:val="hybridMultilevel"/>
    <w:tmpl w:val="DA7C5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8A70B3"/>
    <w:multiLevelType w:val="hybridMultilevel"/>
    <w:tmpl w:val="C84A5326"/>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23727A19"/>
    <w:multiLevelType w:val="hybridMultilevel"/>
    <w:tmpl w:val="C58E676A"/>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11" w15:restartNumberingAfterBreak="0">
    <w:nsid w:val="23AF3365"/>
    <w:multiLevelType w:val="hybridMultilevel"/>
    <w:tmpl w:val="F410CE5E"/>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12" w15:restartNumberingAfterBreak="0">
    <w:nsid w:val="284E6E8A"/>
    <w:multiLevelType w:val="multilevel"/>
    <w:tmpl w:val="DE04D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707606"/>
    <w:multiLevelType w:val="hybridMultilevel"/>
    <w:tmpl w:val="30940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497766"/>
    <w:multiLevelType w:val="hybridMultilevel"/>
    <w:tmpl w:val="A218DE04"/>
    <w:lvl w:ilvl="0" w:tplc="04130005">
      <w:start w:val="1"/>
      <w:numFmt w:val="bullet"/>
      <w:lvlText w:val=""/>
      <w:lvlJc w:val="left"/>
      <w:pPr>
        <w:ind w:left="360" w:hanging="360"/>
      </w:pPr>
      <w:rPr>
        <w:rFonts w:ascii="Wingdings" w:hAnsi="Wingdings"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15:restartNumberingAfterBreak="0">
    <w:nsid w:val="2ECA3DC3"/>
    <w:multiLevelType w:val="hybridMultilevel"/>
    <w:tmpl w:val="61B61596"/>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16" w15:restartNumberingAfterBreak="0">
    <w:nsid w:val="38E2627B"/>
    <w:multiLevelType w:val="hybridMultilevel"/>
    <w:tmpl w:val="A99C49A0"/>
    <w:lvl w:ilvl="0" w:tplc="DC1C9D50">
      <w:start w:val="1"/>
      <w:numFmt w:val="bullet"/>
      <w:lvlText w:val="-"/>
      <w:lvlJc w:val="left"/>
      <w:pPr>
        <w:ind w:left="1080" w:hanging="360"/>
      </w:pPr>
      <w:rPr>
        <w:rFonts w:ascii="Verdana" w:hAnsi="Verdana" w:hint="default"/>
      </w:rPr>
    </w:lvl>
    <w:lvl w:ilvl="1" w:tplc="04130003">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7" w15:restartNumberingAfterBreak="0">
    <w:nsid w:val="3A7D0963"/>
    <w:multiLevelType w:val="multilevel"/>
    <w:tmpl w:val="7582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167959"/>
    <w:multiLevelType w:val="multilevel"/>
    <w:tmpl w:val="52865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FE5560"/>
    <w:multiLevelType w:val="multilevel"/>
    <w:tmpl w:val="265AC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B07511"/>
    <w:multiLevelType w:val="multilevel"/>
    <w:tmpl w:val="C5C25B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D05AD6"/>
    <w:multiLevelType w:val="multilevel"/>
    <w:tmpl w:val="19D41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07301F"/>
    <w:multiLevelType w:val="hybridMultilevel"/>
    <w:tmpl w:val="C6DC8036"/>
    <w:lvl w:ilvl="0" w:tplc="FC76C8FC">
      <w:start w:val="1"/>
      <w:numFmt w:val="bullet"/>
      <w:lvlText w:val="-"/>
      <w:lvlJc w:val="left"/>
      <w:pPr>
        <w:ind w:left="7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0B5AE558">
      <w:start w:val="1"/>
      <w:numFmt w:val="bullet"/>
      <w:lvlText w:val="o"/>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1C4CCF32">
      <w:start w:val="1"/>
      <w:numFmt w:val="bullet"/>
      <w:lvlText w:val="▪"/>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6DA487A2">
      <w:start w:val="1"/>
      <w:numFmt w:val="bullet"/>
      <w:lvlText w:val="•"/>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B128B97C">
      <w:start w:val="1"/>
      <w:numFmt w:val="bullet"/>
      <w:lvlText w:val="o"/>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532AC394">
      <w:start w:val="1"/>
      <w:numFmt w:val="bullet"/>
      <w:lvlText w:val="▪"/>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83B081F6">
      <w:start w:val="1"/>
      <w:numFmt w:val="bullet"/>
      <w:lvlText w:val="•"/>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2FC4EB08">
      <w:start w:val="1"/>
      <w:numFmt w:val="bullet"/>
      <w:lvlText w:val="o"/>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12A216EC">
      <w:start w:val="1"/>
      <w:numFmt w:val="bullet"/>
      <w:lvlText w:val="▪"/>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55224243"/>
    <w:multiLevelType w:val="multilevel"/>
    <w:tmpl w:val="0413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59C10397"/>
    <w:multiLevelType w:val="multilevel"/>
    <w:tmpl w:val="AEF44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465B59"/>
    <w:multiLevelType w:val="multilevel"/>
    <w:tmpl w:val="42EA9F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C71CFC"/>
    <w:multiLevelType w:val="multilevel"/>
    <w:tmpl w:val="40E6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F4486C"/>
    <w:multiLevelType w:val="multilevel"/>
    <w:tmpl w:val="2B58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2878A1"/>
    <w:multiLevelType w:val="hybridMultilevel"/>
    <w:tmpl w:val="FA6A6CD8"/>
    <w:lvl w:ilvl="0" w:tplc="395E4758">
      <w:start w:val="1"/>
      <w:numFmt w:val="decimal"/>
      <w:lvlText w:val="%1."/>
      <w:lvlJc w:val="left"/>
      <w:pPr>
        <w:ind w:left="734"/>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80747DAA">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51DA67F6">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C37CDECC">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E59066EA">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8814D882">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93E0A5E0">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0944B800">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69D8F4AA">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6C8C7F1D"/>
    <w:multiLevelType w:val="hybridMultilevel"/>
    <w:tmpl w:val="7A90582E"/>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0" w15:restartNumberingAfterBreak="0">
    <w:nsid w:val="6E242162"/>
    <w:multiLevelType w:val="multilevel"/>
    <w:tmpl w:val="D63C6A72"/>
    <w:lvl w:ilvl="0">
      <w:start w:val="1"/>
      <w:numFmt w:val="bullet"/>
      <w:lvlText w:val=""/>
      <w:lvlJc w:val="left"/>
      <w:pPr>
        <w:tabs>
          <w:tab w:val="num" w:pos="540"/>
        </w:tabs>
        <w:ind w:left="540" w:hanging="540"/>
      </w:pPr>
      <w:rPr>
        <w:rFonts w:ascii="Wingdings" w:hAnsi="Wingdings" w:hint="default"/>
      </w:rPr>
    </w:lvl>
    <w:lvl w:ilvl="1">
      <w:start w:val="1"/>
      <w:numFmt w:val="bullet"/>
      <w:lvlText w:val=""/>
      <w:lvlJc w:val="left"/>
      <w:pPr>
        <w:tabs>
          <w:tab w:val="num" w:pos="540"/>
        </w:tabs>
        <w:ind w:left="540" w:hanging="540"/>
      </w:pPr>
      <w:rPr>
        <w:rFonts w:ascii="Symbol" w:hAnsi="Symbol"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60"/>
        </w:tabs>
        <w:ind w:left="126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980"/>
        </w:tabs>
        <w:ind w:left="1980" w:hanging="1080"/>
      </w:pPr>
      <w:rPr>
        <w:rFonts w:hint="default"/>
      </w:rPr>
    </w:lvl>
    <w:lvl w:ilvl="6">
      <w:start w:val="1"/>
      <w:numFmt w:val="decimal"/>
      <w:lvlText w:val="%1.%2.%3.%4.%5.%6.%7."/>
      <w:lvlJc w:val="left"/>
      <w:pPr>
        <w:tabs>
          <w:tab w:val="num" w:pos="2160"/>
        </w:tabs>
        <w:ind w:left="2160" w:hanging="1080"/>
      </w:pPr>
      <w:rPr>
        <w:rFonts w:hint="default"/>
      </w:rPr>
    </w:lvl>
    <w:lvl w:ilvl="7">
      <w:start w:val="1"/>
      <w:numFmt w:val="decimal"/>
      <w:lvlText w:val="%1.%2.%3.%4.%5.%6.%7.%8."/>
      <w:lvlJc w:val="left"/>
      <w:pPr>
        <w:tabs>
          <w:tab w:val="num" w:pos="2700"/>
        </w:tabs>
        <w:ind w:left="2700" w:hanging="1440"/>
      </w:pPr>
      <w:rPr>
        <w:rFonts w:hint="default"/>
      </w:rPr>
    </w:lvl>
    <w:lvl w:ilvl="8">
      <w:start w:val="1"/>
      <w:numFmt w:val="decimal"/>
      <w:lvlText w:val="%1.%2.%3.%4.%5.%6.%7.%8.%9."/>
      <w:lvlJc w:val="left"/>
      <w:pPr>
        <w:tabs>
          <w:tab w:val="num" w:pos="2880"/>
        </w:tabs>
        <w:ind w:left="2880" w:hanging="1440"/>
      </w:pPr>
      <w:rPr>
        <w:rFonts w:hint="default"/>
      </w:rPr>
    </w:lvl>
  </w:abstractNum>
  <w:abstractNum w:abstractNumId="31" w15:restartNumberingAfterBreak="0">
    <w:nsid w:val="704C6D77"/>
    <w:multiLevelType w:val="hybridMultilevel"/>
    <w:tmpl w:val="89E6B5D8"/>
    <w:lvl w:ilvl="0" w:tplc="04130005">
      <w:start w:val="1"/>
      <w:numFmt w:val="bullet"/>
      <w:lvlText w:val=""/>
      <w:lvlJc w:val="left"/>
      <w:pPr>
        <w:ind w:left="360" w:hanging="360"/>
      </w:pPr>
      <w:rPr>
        <w:rFonts w:ascii="Wingdings" w:hAnsi="Wingdings"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2" w15:restartNumberingAfterBreak="0">
    <w:nsid w:val="72771222"/>
    <w:multiLevelType w:val="hybridMultilevel"/>
    <w:tmpl w:val="A7D2AB6E"/>
    <w:lvl w:ilvl="0" w:tplc="DC1C9D50">
      <w:start w:val="1"/>
      <w:numFmt w:val="bullet"/>
      <w:lvlText w:val="-"/>
      <w:lvlJc w:val="left"/>
      <w:pPr>
        <w:ind w:left="720" w:hanging="360"/>
      </w:pPr>
      <w:rPr>
        <w:rFonts w:ascii="Verdana" w:hAnsi="Verdana"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75AD387B"/>
    <w:multiLevelType w:val="multilevel"/>
    <w:tmpl w:val="2A1C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E47328"/>
    <w:multiLevelType w:val="hybridMultilevel"/>
    <w:tmpl w:val="4B489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4B000C"/>
    <w:multiLevelType w:val="hybridMultilevel"/>
    <w:tmpl w:val="D062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343048"/>
    <w:multiLevelType w:val="multilevel"/>
    <w:tmpl w:val="D93A1E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5A5673"/>
    <w:multiLevelType w:val="multilevel"/>
    <w:tmpl w:val="840C30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817FCE"/>
    <w:multiLevelType w:val="multilevel"/>
    <w:tmpl w:val="8D3A7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7E69AB"/>
    <w:multiLevelType w:val="hybridMultilevel"/>
    <w:tmpl w:val="322418A0"/>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num w:numId="1" w16cid:durableId="1393773032">
    <w:abstractNumId w:val="23"/>
  </w:num>
  <w:num w:numId="2" w16cid:durableId="256989512">
    <w:abstractNumId w:val="1"/>
  </w:num>
  <w:num w:numId="3" w16cid:durableId="1675835804">
    <w:abstractNumId w:val="30"/>
  </w:num>
  <w:num w:numId="4" w16cid:durableId="1867909969">
    <w:abstractNumId w:val="0"/>
  </w:num>
  <w:num w:numId="5" w16cid:durableId="55202173">
    <w:abstractNumId w:val="14"/>
  </w:num>
  <w:num w:numId="6" w16cid:durableId="1735279560">
    <w:abstractNumId w:val="31"/>
  </w:num>
  <w:num w:numId="7" w16cid:durableId="1139424035">
    <w:abstractNumId w:val="5"/>
  </w:num>
  <w:num w:numId="8" w16cid:durableId="1784766579">
    <w:abstractNumId w:val="16"/>
  </w:num>
  <w:num w:numId="9" w16cid:durableId="498933606">
    <w:abstractNumId w:val="32"/>
  </w:num>
  <w:num w:numId="10" w16cid:durableId="1021668969">
    <w:abstractNumId w:val="9"/>
  </w:num>
  <w:num w:numId="11" w16cid:durableId="392777443">
    <w:abstractNumId w:val="29"/>
  </w:num>
  <w:num w:numId="12" w16cid:durableId="1224944847">
    <w:abstractNumId w:val="28"/>
  </w:num>
  <w:num w:numId="13" w16cid:durableId="425810538">
    <w:abstractNumId w:val="22"/>
  </w:num>
  <w:num w:numId="14" w16cid:durableId="1376537919">
    <w:abstractNumId w:val="11"/>
  </w:num>
  <w:num w:numId="15" w16cid:durableId="1810004142">
    <w:abstractNumId w:val="39"/>
  </w:num>
  <w:num w:numId="16" w16cid:durableId="442463100">
    <w:abstractNumId w:val="10"/>
  </w:num>
  <w:num w:numId="17" w16cid:durableId="426997515">
    <w:abstractNumId w:val="7"/>
  </w:num>
  <w:num w:numId="18" w16cid:durableId="724109182">
    <w:abstractNumId w:val="6"/>
  </w:num>
  <w:num w:numId="19" w16cid:durableId="1055734157">
    <w:abstractNumId w:val="4"/>
  </w:num>
  <w:num w:numId="20" w16cid:durableId="532422635">
    <w:abstractNumId w:val="15"/>
  </w:num>
  <w:num w:numId="21" w16cid:durableId="635985827">
    <w:abstractNumId w:val="13"/>
  </w:num>
  <w:num w:numId="22" w16cid:durableId="62530594">
    <w:abstractNumId w:val="34"/>
  </w:num>
  <w:num w:numId="23" w16cid:durableId="1133518402">
    <w:abstractNumId w:val="35"/>
  </w:num>
  <w:num w:numId="24" w16cid:durableId="2092922615">
    <w:abstractNumId w:val="8"/>
  </w:num>
  <w:num w:numId="25" w16cid:durableId="1590767736">
    <w:abstractNumId w:val="20"/>
  </w:num>
  <w:num w:numId="26" w16cid:durableId="153181873">
    <w:abstractNumId w:val="3"/>
  </w:num>
  <w:num w:numId="27" w16cid:durableId="84157335">
    <w:abstractNumId w:val="37"/>
  </w:num>
  <w:num w:numId="28" w16cid:durableId="767240907">
    <w:abstractNumId w:val="2"/>
  </w:num>
  <w:num w:numId="29" w16cid:durableId="835727635">
    <w:abstractNumId w:val="25"/>
  </w:num>
  <w:num w:numId="30" w16cid:durableId="341051842">
    <w:abstractNumId w:val="21"/>
  </w:num>
  <w:num w:numId="31" w16cid:durableId="1525632203">
    <w:abstractNumId w:val="27"/>
  </w:num>
  <w:num w:numId="32" w16cid:durableId="1024480107">
    <w:abstractNumId w:val="19"/>
  </w:num>
  <w:num w:numId="33" w16cid:durableId="441993364">
    <w:abstractNumId w:val="36"/>
  </w:num>
  <w:num w:numId="34" w16cid:durableId="294987526">
    <w:abstractNumId w:val="33"/>
  </w:num>
  <w:num w:numId="35" w16cid:durableId="772751450">
    <w:abstractNumId w:val="17"/>
  </w:num>
  <w:num w:numId="36" w16cid:durableId="1041245668">
    <w:abstractNumId w:val="38"/>
  </w:num>
  <w:num w:numId="37" w16cid:durableId="1333333714">
    <w:abstractNumId w:val="26"/>
  </w:num>
  <w:num w:numId="38" w16cid:durableId="1761291655">
    <w:abstractNumId w:val="18"/>
  </w:num>
  <w:num w:numId="39" w16cid:durableId="977146991">
    <w:abstractNumId w:val="24"/>
  </w:num>
  <w:num w:numId="40" w16cid:durableId="512839275">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7F06" w:allStyles="0" w:customStyles="1"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09"/>
  <w:hyphenationZone w:val="425"/>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1C86"/>
    <w:rsid w:val="00001E12"/>
    <w:rsid w:val="000042F9"/>
    <w:rsid w:val="00004B7B"/>
    <w:rsid w:val="00015F1F"/>
    <w:rsid w:val="0002400E"/>
    <w:rsid w:val="0003556B"/>
    <w:rsid w:val="00035B9F"/>
    <w:rsid w:val="00040C55"/>
    <w:rsid w:val="000421F8"/>
    <w:rsid w:val="000438AC"/>
    <w:rsid w:val="0005107D"/>
    <w:rsid w:val="00060C09"/>
    <w:rsid w:val="000610C2"/>
    <w:rsid w:val="00064FCA"/>
    <w:rsid w:val="000654F9"/>
    <w:rsid w:val="0007227B"/>
    <w:rsid w:val="000722D4"/>
    <w:rsid w:val="00073226"/>
    <w:rsid w:val="00074D4C"/>
    <w:rsid w:val="00076993"/>
    <w:rsid w:val="00077ECE"/>
    <w:rsid w:val="000910E6"/>
    <w:rsid w:val="0009745A"/>
    <w:rsid w:val="00097E68"/>
    <w:rsid w:val="000A651E"/>
    <w:rsid w:val="000B673B"/>
    <w:rsid w:val="000C5D68"/>
    <w:rsid w:val="000D19F9"/>
    <w:rsid w:val="000D39CA"/>
    <w:rsid w:val="000D6ED4"/>
    <w:rsid w:val="000E05AA"/>
    <w:rsid w:val="000E4A88"/>
    <w:rsid w:val="000E53FA"/>
    <w:rsid w:val="000E5A76"/>
    <w:rsid w:val="000F0DBD"/>
    <w:rsid w:val="000F44D5"/>
    <w:rsid w:val="000F5167"/>
    <w:rsid w:val="001010B3"/>
    <w:rsid w:val="00106DB6"/>
    <w:rsid w:val="001075F4"/>
    <w:rsid w:val="001135BE"/>
    <w:rsid w:val="0011513C"/>
    <w:rsid w:val="0012317A"/>
    <w:rsid w:val="001279AE"/>
    <w:rsid w:val="0013390B"/>
    <w:rsid w:val="001400B7"/>
    <w:rsid w:val="00143C48"/>
    <w:rsid w:val="00147899"/>
    <w:rsid w:val="0015318D"/>
    <w:rsid w:val="00157E88"/>
    <w:rsid w:val="00161460"/>
    <w:rsid w:val="00165905"/>
    <w:rsid w:val="00166F11"/>
    <w:rsid w:val="00171D2A"/>
    <w:rsid w:val="001721F3"/>
    <w:rsid w:val="00173543"/>
    <w:rsid w:val="0017624F"/>
    <w:rsid w:val="00183255"/>
    <w:rsid w:val="00186CD6"/>
    <w:rsid w:val="00191C86"/>
    <w:rsid w:val="001A0F89"/>
    <w:rsid w:val="001A433C"/>
    <w:rsid w:val="001A5503"/>
    <w:rsid w:val="001B0615"/>
    <w:rsid w:val="001B4B2C"/>
    <w:rsid w:val="001B7B76"/>
    <w:rsid w:val="001C0C8C"/>
    <w:rsid w:val="001C41E9"/>
    <w:rsid w:val="001C529B"/>
    <w:rsid w:val="001C60C4"/>
    <w:rsid w:val="001D22C1"/>
    <w:rsid w:val="001E055C"/>
    <w:rsid w:val="001E6E95"/>
    <w:rsid w:val="001E7541"/>
    <w:rsid w:val="002027AD"/>
    <w:rsid w:val="00202939"/>
    <w:rsid w:val="00216230"/>
    <w:rsid w:val="00236559"/>
    <w:rsid w:val="00246254"/>
    <w:rsid w:val="0024729F"/>
    <w:rsid w:val="002514CE"/>
    <w:rsid w:val="00252A20"/>
    <w:rsid w:val="00256742"/>
    <w:rsid w:val="00266926"/>
    <w:rsid w:val="00271425"/>
    <w:rsid w:val="00275020"/>
    <w:rsid w:val="002869C7"/>
    <w:rsid w:val="002917E3"/>
    <w:rsid w:val="002943D9"/>
    <w:rsid w:val="002C4A85"/>
    <w:rsid w:val="002D1BF5"/>
    <w:rsid w:val="002D1EE8"/>
    <w:rsid w:val="002D2F1E"/>
    <w:rsid w:val="002D5EB3"/>
    <w:rsid w:val="002D6047"/>
    <w:rsid w:val="002E0C09"/>
    <w:rsid w:val="002E17BC"/>
    <w:rsid w:val="002E6138"/>
    <w:rsid w:val="002F7E92"/>
    <w:rsid w:val="003056EE"/>
    <w:rsid w:val="00314526"/>
    <w:rsid w:val="00315014"/>
    <w:rsid w:val="00327A45"/>
    <w:rsid w:val="00330C8E"/>
    <w:rsid w:val="0033504C"/>
    <w:rsid w:val="00347EF8"/>
    <w:rsid w:val="00350E85"/>
    <w:rsid w:val="003566AA"/>
    <w:rsid w:val="003578C7"/>
    <w:rsid w:val="003618D5"/>
    <w:rsid w:val="00365F03"/>
    <w:rsid w:val="00382D02"/>
    <w:rsid w:val="0038451A"/>
    <w:rsid w:val="00396A5F"/>
    <w:rsid w:val="003A0928"/>
    <w:rsid w:val="003A3D5E"/>
    <w:rsid w:val="003A6332"/>
    <w:rsid w:val="003B6C35"/>
    <w:rsid w:val="003C66BF"/>
    <w:rsid w:val="003C763B"/>
    <w:rsid w:val="003D22DF"/>
    <w:rsid w:val="003E0491"/>
    <w:rsid w:val="003E174E"/>
    <w:rsid w:val="003E2D8B"/>
    <w:rsid w:val="00403F1D"/>
    <w:rsid w:val="00414A4B"/>
    <w:rsid w:val="0041514C"/>
    <w:rsid w:val="00415405"/>
    <w:rsid w:val="0041544B"/>
    <w:rsid w:val="004251C5"/>
    <w:rsid w:val="00434F03"/>
    <w:rsid w:val="0043555F"/>
    <w:rsid w:val="00436D0A"/>
    <w:rsid w:val="00451483"/>
    <w:rsid w:val="00461A4C"/>
    <w:rsid w:val="00465D8B"/>
    <w:rsid w:val="00467A66"/>
    <w:rsid w:val="0048470B"/>
    <w:rsid w:val="00484A01"/>
    <w:rsid w:val="00495556"/>
    <w:rsid w:val="004A3272"/>
    <w:rsid w:val="004A3FED"/>
    <w:rsid w:val="004B7CF7"/>
    <w:rsid w:val="004C3FA9"/>
    <w:rsid w:val="004C6645"/>
    <w:rsid w:val="004C6BE3"/>
    <w:rsid w:val="004D2C0F"/>
    <w:rsid w:val="004D3962"/>
    <w:rsid w:val="004D5226"/>
    <w:rsid w:val="004F223B"/>
    <w:rsid w:val="004F4353"/>
    <w:rsid w:val="004F61BD"/>
    <w:rsid w:val="00502DE3"/>
    <w:rsid w:val="00511046"/>
    <w:rsid w:val="0051332F"/>
    <w:rsid w:val="0051356A"/>
    <w:rsid w:val="0053259C"/>
    <w:rsid w:val="00532EEC"/>
    <w:rsid w:val="0053395E"/>
    <w:rsid w:val="005341CA"/>
    <w:rsid w:val="00546F80"/>
    <w:rsid w:val="00571AFA"/>
    <w:rsid w:val="00582C24"/>
    <w:rsid w:val="005966FF"/>
    <w:rsid w:val="005A3552"/>
    <w:rsid w:val="005B1FAA"/>
    <w:rsid w:val="005C59D4"/>
    <w:rsid w:val="005D32C7"/>
    <w:rsid w:val="005D775F"/>
    <w:rsid w:val="005D7C11"/>
    <w:rsid w:val="005E1018"/>
    <w:rsid w:val="005E1067"/>
    <w:rsid w:val="005F344E"/>
    <w:rsid w:val="005F4CE4"/>
    <w:rsid w:val="005F55C6"/>
    <w:rsid w:val="005F5AE9"/>
    <w:rsid w:val="00605B49"/>
    <w:rsid w:val="00621262"/>
    <w:rsid w:val="00642163"/>
    <w:rsid w:val="006438EC"/>
    <w:rsid w:val="006460D2"/>
    <w:rsid w:val="006478B4"/>
    <w:rsid w:val="00655739"/>
    <w:rsid w:val="00664289"/>
    <w:rsid w:val="0066547F"/>
    <w:rsid w:val="00685E35"/>
    <w:rsid w:val="006912C4"/>
    <w:rsid w:val="006A4FEF"/>
    <w:rsid w:val="006A75CE"/>
    <w:rsid w:val="006B7BBA"/>
    <w:rsid w:val="006C1284"/>
    <w:rsid w:val="006C3FA7"/>
    <w:rsid w:val="006C7183"/>
    <w:rsid w:val="006E3BA9"/>
    <w:rsid w:val="006F0405"/>
    <w:rsid w:val="006F3888"/>
    <w:rsid w:val="00705CE9"/>
    <w:rsid w:val="00712F87"/>
    <w:rsid w:val="0071355F"/>
    <w:rsid w:val="0071378F"/>
    <w:rsid w:val="007207A9"/>
    <w:rsid w:val="00720A14"/>
    <w:rsid w:val="00722E28"/>
    <w:rsid w:val="007231A8"/>
    <w:rsid w:val="00727F6C"/>
    <w:rsid w:val="0075003F"/>
    <w:rsid w:val="00761A71"/>
    <w:rsid w:val="00761F5A"/>
    <w:rsid w:val="007820FA"/>
    <w:rsid w:val="00790089"/>
    <w:rsid w:val="00796550"/>
    <w:rsid w:val="007A32D3"/>
    <w:rsid w:val="007A413D"/>
    <w:rsid w:val="007A48F9"/>
    <w:rsid w:val="007A540A"/>
    <w:rsid w:val="007C1792"/>
    <w:rsid w:val="007D380C"/>
    <w:rsid w:val="007F0BCC"/>
    <w:rsid w:val="007F58BB"/>
    <w:rsid w:val="007F7A08"/>
    <w:rsid w:val="008038AB"/>
    <w:rsid w:val="008047F7"/>
    <w:rsid w:val="008055E6"/>
    <w:rsid w:val="00816EE4"/>
    <w:rsid w:val="00823C02"/>
    <w:rsid w:val="00826BD4"/>
    <w:rsid w:val="008337F4"/>
    <w:rsid w:val="00833E30"/>
    <w:rsid w:val="008367EB"/>
    <w:rsid w:val="00841702"/>
    <w:rsid w:val="00841B66"/>
    <w:rsid w:val="00843631"/>
    <w:rsid w:val="008437BF"/>
    <w:rsid w:val="008457F6"/>
    <w:rsid w:val="00851501"/>
    <w:rsid w:val="008567A9"/>
    <w:rsid w:val="00861776"/>
    <w:rsid w:val="0086291C"/>
    <w:rsid w:val="00863504"/>
    <w:rsid w:val="00863C8B"/>
    <w:rsid w:val="0086421D"/>
    <w:rsid w:val="0086676D"/>
    <w:rsid w:val="00873BB7"/>
    <w:rsid w:val="00874866"/>
    <w:rsid w:val="00877F9A"/>
    <w:rsid w:val="008A2917"/>
    <w:rsid w:val="008A3375"/>
    <w:rsid w:val="008B5DA3"/>
    <w:rsid w:val="008C0028"/>
    <w:rsid w:val="008C0E7B"/>
    <w:rsid w:val="008C24D3"/>
    <w:rsid w:val="008D4D1F"/>
    <w:rsid w:val="0090391F"/>
    <w:rsid w:val="00904885"/>
    <w:rsid w:val="009066DD"/>
    <w:rsid w:val="0090736A"/>
    <w:rsid w:val="00911DC7"/>
    <w:rsid w:val="00912463"/>
    <w:rsid w:val="0092032E"/>
    <w:rsid w:val="0092255A"/>
    <w:rsid w:val="00926166"/>
    <w:rsid w:val="00933F5D"/>
    <w:rsid w:val="009378F4"/>
    <w:rsid w:val="00940F00"/>
    <w:rsid w:val="00950450"/>
    <w:rsid w:val="00953FD0"/>
    <w:rsid w:val="00956C59"/>
    <w:rsid w:val="00972E6A"/>
    <w:rsid w:val="0097382D"/>
    <w:rsid w:val="00981EE1"/>
    <w:rsid w:val="00983FAC"/>
    <w:rsid w:val="009A33C6"/>
    <w:rsid w:val="009B392F"/>
    <w:rsid w:val="009B51CD"/>
    <w:rsid w:val="009C2334"/>
    <w:rsid w:val="009C2543"/>
    <w:rsid w:val="009C66B6"/>
    <w:rsid w:val="009D2745"/>
    <w:rsid w:val="009E1831"/>
    <w:rsid w:val="009E1D5D"/>
    <w:rsid w:val="009F4604"/>
    <w:rsid w:val="00A04933"/>
    <w:rsid w:val="00A07F45"/>
    <w:rsid w:val="00A1147B"/>
    <w:rsid w:val="00A12987"/>
    <w:rsid w:val="00A222AA"/>
    <w:rsid w:val="00A30FF2"/>
    <w:rsid w:val="00A45F08"/>
    <w:rsid w:val="00A45F7B"/>
    <w:rsid w:val="00A52D6A"/>
    <w:rsid w:val="00A5704F"/>
    <w:rsid w:val="00A60ACA"/>
    <w:rsid w:val="00A6633F"/>
    <w:rsid w:val="00A70C79"/>
    <w:rsid w:val="00A74F86"/>
    <w:rsid w:val="00A8201A"/>
    <w:rsid w:val="00A84797"/>
    <w:rsid w:val="00A929EF"/>
    <w:rsid w:val="00A9329D"/>
    <w:rsid w:val="00A94B9E"/>
    <w:rsid w:val="00A9689C"/>
    <w:rsid w:val="00A969B8"/>
    <w:rsid w:val="00AA330A"/>
    <w:rsid w:val="00AA5BBC"/>
    <w:rsid w:val="00AB09CE"/>
    <w:rsid w:val="00AB6363"/>
    <w:rsid w:val="00AC4BDF"/>
    <w:rsid w:val="00AC522F"/>
    <w:rsid w:val="00AE2DDC"/>
    <w:rsid w:val="00AF208C"/>
    <w:rsid w:val="00AF2451"/>
    <w:rsid w:val="00AF482F"/>
    <w:rsid w:val="00AF7E7C"/>
    <w:rsid w:val="00B07094"/>
    <w:rsid w:val="00B105FC"/>
    <w:rsid w:val="00B264B2"/>
    <w:rsid w:val="00B37927"/>
    <w:rsid w:val="00B42600"/>
    <w:rsid w:val="00B43DBB"/>
    <w:rsid w:val="00B6645C"/>
    <w:rsid w:val="00B80255"/>
    <w:rsid w:val="00B83D81"/>
    <w:rsid w:val="00B84F9E"/>
    <w:rsid w:val="00B86908"/>
    <w:rsid w:val="00B91947"/>
    <w:rsid w:val="00BA5C80"/>
    <w:rsid w:val="00BC19BC"/>
    <w:rsid w:val="00BC2592"/>
    <w:rsid w:val="00BC2717"/>
    <w:rsid w:val="00BC4FA0"/>
    <w:rsid w:val="00BC5DFA"/>
    <w:rsid w:val="00BD3448"/>
    <w:rsid w:val="00BD41AA"/>
    <w:rsid w:val="00BD56A5"/>
    <w:rsid w:val="00BE16C1"/>
    <w:rsid w:val="00C01AC9"/>
    <w:rsid w:val="00C04B09"/>
    <w:rsid w:val="00C12DDD"/>
    <w:rsid w:val="00C20262"/>
    <w:rsid w:val="00C23E99"/>
    <w:rsid w:val="00C32E85"/>
    <w:rsid w:val="00C33985"/>
    <w:rsid w:val="00C36444"/>
    <w:rsid w:val="00C36A2B"/>
    <w:rsid w:val="00C37FA1"/>
    <w:rsid w:val="00C40DF7"/>
    <w:rsid w:val="00C44A63"/>
    <w:rsid w:val="00C479C2"/>
    <w:rsid w:val="00C502DC"/>
    <w:rsid w:val="00C5665A"/>
    <w:rsid w:val="00C61D9C"/>
    <w:rsid w:val="00C65729"/>
    <w:rsid w:val="00C71CBD"/>
    <w:rsid w:val="00C81E2D"/>
    <w:rsid w:val="00C85689"/>
    <w:rsid w:val="00C90176"/>
    <w:rsid w:val="00CA49D7"/>
    <w:rsid w:val="00CC3E1A"/>
    <w:rsid w:val="00CD2399"/>
    <w:rsid w:val="00CE5336"/>
    <w:rsid w:val="00CE6F1B"/>
    <w:rsid w:val="00CF3641"/>
    <w:rsid w:val="00CF475B"/>
    <w:rsid w:val="00D000B8"/>
    <w:rsid w:val="00D125BF"/>
    <w:rsid w:val="00D13937"/>
    <w:rsid w:val="00D256E2"/>
    <w:rsid w:val="00D272C0"/>
    <w:rsid w:val="00D62A8A"/>
    <w:rsid w:val="00D632E4"/>
    <w:rsid w:val="00D63B4D"/>
    <w:rsid w:val="00D83372"/>
    <w:rsid w:val="00D849F3"/>
    <w:rsid w:val="00D853E9"/>
    <w:rsid w:val="00D85636"/>
    <w:rsid w:val="00DA4E7D"/>
    <w:rsid w:val="00DB1678"/>
    <w:rsid w:val="00DB52C5"/>
    <w:rsid w:val="00DB7ED3"/>
    <w:rsid w:val="00DC0582"/>
    <w:rsid w:val="00DC07C3"/>
    <w:rsid w:val="00DC5A3C"/>
    <w:rsid w:val="00DE0B8A"/>
    <w:rsid w:val="00DE3C43"/>
    <w:rsid w:val="00DE7B1B"/>
    <w:rsid w:val="00DF3AA4"/>
    <w:rsid w:val="00DF3F7B"/>
    <w:rsid w:val="00DF700E"/>
    <w:rsid w:val="00E015BC"/>
    <w:rsid w:val="00E17465"/>
    <w:rsid w:val="00E17608"/>
    <w:rsid w:val="00E246CB"/>
    <w:rsid w:val="00E31C1E"/>
    <w:rsid w:val="00E34F36"/>
    <w:rsid w:val="00E407AD"/>
    <w:rsid w:val="00E41AA0"/>
    <w:rsid w:val="00E44AE5"/>
    <w:rsid w:val="00E4597C"/>
    <w:rsid w:val="00E47243"/>
    <w:rsid w:val="00E514CB"/>
    <w:rsid w:val="00E6465D"/>
    <w:rsid w:val="00E66AE5"/>
    <w:rsid w:val="00E70378"/>
    <w:rsid w:val="00E719C5"/>
    <w:rsid w:val="00E804C1"/>
    <w:rsid w:val="00E804F8"/>
    <w:rsid w:val="00E9124B"/>
    <w:rsid w:val="00EA0B21"/>
    <w:rsid w:val="00EA2EE1"/>
    <w:rsid w:val="00EB006E"/>
    <w:rsid w:val="00EB4FD9"/>
    <w:rsid w:val="00EB7259"/>
    <w:rsid w:val="00ED137D"/>
    <w:rsid w:val="00EE3AAA"/>
    <w:rsid w:val="00EE7AEC"/>
    <w:rsid w:val="00EF272A"/>
    <w:rsid w:val="00EF7B85"/>
    <w:rsid w:val="00F0142D"/>
    <w:rsid w:val="00F03618"/>
    <w:rsid w:val="00F05BE7"/>
    <w:rsid w:val="00F12190"/>
    <w:rsid w:val="00F12BA3"/>
    <w:rsid w:val="00F13665"/>
    <w:rsid w:val="00F23E48"/>
    <w:rsid w:val="00F24CA5"/>
    <w:rsid w:val="00F24F5B"/>
    <w:rsid w:val="00F27A6A"/>
    <w:rsid w:val="00F349AE"/>
    <w:rsid w:val="00F36F0D"/>
    <w:rsid w:val="00F45838"/>
    <w:rsid w:val="00F45F4F"/>
    <w:rsid w:val="00F460D6"/>
    <w:rsid w:val="00F462E2"/>
    <w:rsid w:val="00F479F0"/>
    <w:rsid w:val="00F5191F"/>
    <w:rsid w:val="00F63AA4"/>
    <w:rsid w:val="00F63C3C"/>
    <w:rsid w:val="00F75E4C"/>
    <w:rsid w:val="00F818C9"/>
    <w:rsid w:val="00F830A8"/>
    <w:rsid w:val="00F83A25"/>
    <w:rsid w:val="00F91426"/>
    <w:rsid w:val="00F91CA9"/>
    <w:rsid w:val="00FA534B"/>
    <w:rsid w:val="00FA5820"/>
    <w:rsid w:val="00FB645E"/>
    <w:rsid w:val="00FC5983"/>
    <w:rsid w:val="00FD523D"/>
    <w:rsid w:val="00FE309C"/>
    <w:rsid w:val="00FF198F"/>
    <w:rsid w:val="00FF24A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3CE04601"/>
  <w15:docId w15:val="{A2D24288-1BF3-4281-866A-9936B000D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nl-NL" w:eastAsia="nl-NL" w:bidi="ar-SA"/>
      </w:rPr>
    </w:rPrDefault>
    <w:pPrDefault>
      <w:pPr>
        <w:ind w:left="2127" w:hanging="1418"/>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5"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5"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semiHidden="1" w:uiPriority="21" w:unhideWhenUsed="1" w:qFormat="1"/>
    <w:lsdException w:name="Subtle Reference" w:uiPriority="31"/>
    <w:lsdException w:name="Intense Reference" w:semiHidden="1" w:uiPriority="32" w:unhideWhenUsed="1"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D6047"/>
    <w:pPr>
      <w:ind w:left="0" w:firstLine="0"/>
    </w:pPr>
    <w:rPr>
      <w:rFonts w:ascii="Verdana" w:hAnsi="Verdana"/>
      <w:sz w:val="18"/>
    </w:rPr>
  </w:style>
  <w:style w:type="paragraph" w:styleId="Heading1">
    <w:name w:val="heading 1"/>
    <w:next w:val="Normal"/>
    <w:qFormat/>
    <w:rsid w:val="00D85636"/>
    <w:pPr>
      <w:keepNext/>
      <w:pageBreakBefore/>
      <w:numPr>
        <w:numId w:val="1"/>
      </w:numPr>
      <w:tabs>
        <w:tab w:val="left" w:pos="425"/>
      </w:tabs>
      <w:spacing w:after="480"/>
      <w:outlineLvl w:val="0"/>
    </w:pPr>
    <w:rPr>
      <w:rFonts w:ascii="Verdana" w:hAnsi="Verdana"/>
      <w:b/>
      <w:caps/>
      <w:kern w:val="28"/>
    </w:rPr>
  </w:style>
  <w:style w:type="paragraph" w:styleId="Heading2">
    <w:name w:val="heading 2"/>
    <w:next w:val="Normal"/>
    <w:link w:val="Heading2Char"/>
    <w:qFormat/>
    <w:rsid w:val="00001E12"/>
    <w:pPr>
      <w:keepNext/>
      <w:numPr>
        <w:ilvl w:val="1"/>
        <w:numId w:val="1"/>
      </w:numPr>
      <w:spacing w:before="240" w:after="120"/>
      <w:outlineLvl w:val="1"/>
    </w:pPr>
    <w:rPr>
      <w:rFonts w:ascii="Verdana" w:hAnsi="Verdana"/>
      <w:b/>
    </w:rPr>
  </w:style>
  <w:style w:type="paragraph" w:styleId="Heading3">
    <w:name w:val="heading 3"/>
    <w:next w:val="Normal"/>
    <w:qFormat/>
    <w:rsid w:val="00015F1F"/>
    <w:pPr>
      <w:keepNext/>
      <w:keepLines/>
      <w:numPr>
        <w:ilvl w:val="2"/>
        <w:numId w:val="1"/>
      </w:numPr>
      <w:spacing w:before="240" w:after="60"/>
      <w:outlineLvl w:val="2"/>
    </w:pPr>
    <w:rPr>
      <w:rFonts w:ascii="Verdana" w:hAnsi="Verdana"/>
      <w:i/>
      <w:sz w:val="18"/>
      <w:lang w:val="nl"/>
    </w:rPr>
  </w:style>
  <w:style w:type="paragraph" w:styleId="Heading4">
    <w:name w:val="heading 4"/>
    <w:basedOn w:val="Normal"/>
    <w:next w:val="Normal"/>
    <w:link w:val="Heading4Char"/>
    <w:unhideWhenUsed/>
    <w:qFormat/>
    <w:rsid w:val="00350E85"/>
    <w:pPr>
      <w:keepNext/>
      <w:numPr>
        <w:ilvl w:val="3"/>
        <w:numId w:val="1"/>
      </w:numPr>
      <w:spacing w:before="240" w:after="60"/>
      <w:outlineLvl w:val="3"/>
    </w:pPr>
    <w:rPr>
      <w:bCs/>
      <w:i/>
      <w:szCs w:val="28"/>
      <w:lang w:eastAsia="en-US"/>
    </w:rPr>
  </w:style>
  <w:style w:type="paragraph" w:styleId="Heading5">
    <w:name w:val="heading 5"/>
    <w:basedOn w:val="Normal"/>
    <w:next w:val="Normal"/>
    <w:link w:val="Heading5Char"/>
    <w:unhideWhenUsed/>
    <w:qFormat/>
    <w:rsid w:val="00350E85"/>
    <w:pPr>
      <w:numPr>
        <w:ilvl w:val="4"/>
        <w:numId w:val="1"/>
      </w:numPr>
      <w:spacing w:before="240" w:after="60"/>
      <w:outlineLvl w:val="4"/>
    </w:pPr>
    <w:rPr>
      <w:bCs/>
      <w:i/>
      <w:iCs/>
      <w:szCs w:val="26"/>
      <w:lang w:eastAsia="en-US"/>
    </w:rPr>
  </w:style>
  <w:style w:type="paragraph" w:styleId="Heading6">
    <w:name w:val="heading 6"/>
    <w:basedOn w:val="Normal"/>
    <w:next w:val="Normal"/>
    <w:link w:val="Heading6Char"/>
    <w:unhideWhenUsed/>
    <w:qFormat/>
    <w:rsid w:val="00350E85"/>
    <w:pPr>
      <w:numPr>
        <w:ilvl w:val="5"/>
        <w:numId w:val="1"/>
      </w:numPr>
      <w:spacing w:before="240" w:after="60"/>
      <w:outlineLvl w:val="5"/>
    </w:pPr>
    <w:rPr>
      <w:bCs/>
      <w:i/>
      <w:szCs w:val="22"/>
      <w:lang w:eastAsia="en-US"/>
    </w:rPr>
  </w:style>
  <w:style w:type="paragraph" w:styleId="Heading7">
    <w:name w:val="heading 7"/>
    <w:basedOn w:val="Normal"/>
    <w:next w:val="Normal"/>
    <w:link w:val="Heading7Char"/>
    <w:semiHidden/>
    <w:unhideWhenUsed/>
    <w:qFormat/>
    <w:rsid w:val="00001E12"/>
    <w:pPr>
      <w:numPr>
        <w:ilvl w:val="6"/>
        <w:numId w:val="1"/>
      </w:numPr>
      <w:spacing w:before="240" w:after="60"/>
      <w:outlineLvl w:val="6"/>
    </w:pPr>
    <w:rPr>
      <w:rFonts w:ascii="Times New Roman" w:hAnsi="Times New Roman"/>
      <w:sz w:val="24"/>
      <w:szCs w:val="24"/>
      <w:lang w:eastAsia="en-US"/>
    </w:rPr>
  </w:style>
  <w:style w:type="paragraph" w:styleId="Heading8">
    <w:name w:val="heading 8"/>
    <w:basedOn w:val="Normal"/>
    <w:next w:val="Normal"/>
    <w:link w:val="Heading8Char"/>
    <w:semiHidden/>
    <w:unhideWhenUsed/>
    <w:qFormat/>
    <w:rsid w:val="00001E12"/>
    <w:pPr>
      <w:numPr>
        <w:ilvl w:val="7"/>
        <w:numId w:val="1"/>
      </w:numPr>
      <w:spacing w:before="240" w:after="60"/>
      <w:outlineLvl w:val="7"/>
    </w:pPr>
    <w:rPr>
      <w:rFonts w:ascii="Times New Roman" w:hAnsi="Times New Roman"/>
      <w:i/>
      <w:iCs/>
      <w:sz w:val="24"/>
      <w:szCs w:val="24"/>
      <w:lang w:eastAsia="en-US"/>
    </w:rPr>
  </w:style>
  <w:style w:type="paragraph" w:styleId="Heading9">
    <w:name w:val="heading 9"/>
    <w:basedOn w:val="Normal"/>
    <w:next w:val="Normal"/>
    <w:link w:val="Heading9Char"/>
    <w:semiHidden/>
    <w:unhideWhenUsed/>
    <w:qFormat/>
    <w:rsid w:val="00001E12"/>
    <w:pPr>
      <w:numPr>
        <w:ilvl w:val="8"/>
        <w:numId w:val="1"/>
      </w:numPr>
      <w:spacing w:before="240" w:after="60"/>
      <w:outlineLvl w:val="8"/>
    </w:pPr>
    <w:rPr>
      <w:rFonts w:ascii="Arial"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5"/>
    <w:rsid w:val="0086291C"/>
    <w:pPr>
      <w:jc w:val="right"/>
    </w:pPr>
    <w:rPr>
      <w:sz w:val="16"/>
    </w:rPr>
  </w:style>
  <w:style w:type="character" w:customStyle="1" w:styleId="HeaderChar">
    <w:name w:val="Header Char"/>
    <w:basedOn w:val="DefaultParagraphFont"/>
    <w:link w:val="Header"/>
    <w:uiPriority w:val="5"/>
    <w:rsid w:val="002D6047"/>
    <w:rPr>
      <w:rFonts w:ascii="Verdana" w:hAnsi="Verdana"/>
      <w:sz w:val="16"/>
    </w:rPr>
  </w:style>
  <w:style w:type="paragraph" w:styleId="Footer">
    <w:name w:val="footer"/>
    <w:basedOn w:val="Normal"/>
    <w:link w:val="FooterChar"/>
    <w:uiPriority w:val="99"/>
    <w:rsid w:val="00C71CBD"/>
    <w:pPr>
      <w:tabs>
        <w:tab w:val="left" w:pos="3686"/>
        <w:tab w:val="right" w:pos="8505"/>
      </w:tabs>
      <w:ind w:left="397"/>
    </w:pPr>
    <w:rPr>
      <w:sz w:val="16"/>
    </w:rPr>
  </w:style>
  <w:style w:type="character" w:customStyle="1" w:styleId="FooterChar">
    <w:name w:val="Footer Char"/>
    <w:basedOn w:val="DefaultParagraphFont"/>
    <w:link w:val="Footer"/>
    <w:uiPriority w:val="99"/>
    <w:rsid w:val="002D6047"/>
    <w:rPr>
      <w:rFonts w:ascii="Verdana" w:hAnsi="Verdana"/>
      <w:sz w:val="16"/>
    </w:rPr>
  </w:style>
  <w:style w:type="paragraph" w:styleId="BalloonText">
    <w:name w:val="Balloon Text"/>
    <w:basedOn w:val="Normal"/>
    <w:link w:val="BalloonTextChar"/>
    <w:rsid w:val="000B673B"/>
    <w:rPr>
      <w:rFonts w:ascii="Tahoma" w:hAnsi="Tahoma" w:cs="Tahoma"/>
      <w:sz w:val="16"/>
      <w:szCs w:val="16"/>
    </w:rPr>
  </w:style>
  <w:style w:type="character" w:customStyle="1" w:styleId="BalloonTextChar">
    <w:name w:val="Balloon Text Char"/>
    <w:basedOn w:val="DefaultParagraphFont"/>
    <w:link w:val="BalloonText"/>
    <w:rsid w:val="000B673B"/>
    <w:rPr>
      <w:rFonts w:ascii="Tahoma" w:hAnsi="Tahoma" w:cs="Tahoma"/>
      <w:sz w:val="16"/>
      <w:szCs w:val="16"/>
    </w:rPr>
  </w:style>
  <w:style w:type="paragraph" w:customStyle="1" w:styleId="Documentkop">
    <w:name w:val="Documentkop"/>
    <w:basedOn w:val="Normal"/>
    <w:next w:val="Normal"/>
    <w:rsid w:val="0043555F"/>
    <w:pPr>
      <w:spacing w:after="600"/>
      <w:ind w:left="680"/>
    </w:pPr>
    <w:rPr>
      <w:b/>
      <w:sz w:val="52"/>
    </w:rPr>
  </w:style>
  <w:style w:type="paragraph" w:customStyle="1" w:styleId="OnderwerpenOpdrachtgever">
    <w:name w:val="Onderwerp en Opdrachtgever"/>
    <w:basedOn w:val="Normal"/>
    <w:next w:val="Normal"/>
    <w:rsid w:val="0043555F"/>
    <w:pPr>
      <w:ind w:left="680"/>
    </w:pPr>
    <w:rPr>
      <w:sz w:val="24"/>
    </w:rPr>
  </w:style>
  <w:style w:type="paragraph" w:customStyle="1" w:styleId="Auteursgegevens">
    <w:name w:val="Auteursgegevens"/>
    <w:basedOn w:val="Normal"/>
    <w:next w:val="Normal"/>
    <w:rsid w:val="00EA0B21"/>
    <w:pPr>
      <w:tabs>
        <w:tab w:val="left" w:pos="1985"/>
        <w:tab w:val="left" w:pos="2098"/>
      </w:tabs>
      <w:spacing w:line="360" w:lineRule="auto"/>
      <w:ind w:left="2098" w:hanging="2098"/>
    </w:pPr>
    <w:rPr>
      <w:b/>
    </w:rPr>
  </w:style>
  <w:style w:type="character" w:customStyle="1" w:styleId="Payoff">
    <w:name w:val="Payoff"/>
    <w:basedOn w:val="DefaultParagraphFont"/>
    <w:uiPriority w:val="1"/>
    <w:rsid w:val="006478B4"/>
    <w:rPr>
      <w:rFonts w:ascii="Verdana" w:hAnsi="Verdana"/>
      <w:b/>
      <w:noProof/>
      <w:color w:val="E58B00"/>
      <w:sz w:val="13"/>
      <w:lang w:val="en-GB"/>
    </w:rPr>
  </w:style>
  <w:style w:type="paragraph" w:customStyle="1" w:styleId="Kopje">
    <w:name w:val="Kopje"/>
    <w:basedOn w:val="Normal"/>
    <w:next w:val="Normal"/>
    <w:rsid w:val="0090391F"/>
    <w:pPr>
      <w:pageBreakBefore/>
      <w:spacing w:after="200"/>
    </w:pPr>
    <w:rPr>
      <w:b/>
      <w:caps/>
      <w:sz w:val="20"/>
    </w:rPr>
  </w:style>
  <w:style w:type="paragraph" w:customStyle="1" w:styleId="Offertegegeven">
    <w:name w:val="Offerte gegeven"/>
    <w:basedOn w:val="Normal"/>
    <w:rsid w:val="00A929EF"/>
    <w:pPr>
      <w:tabs>
        <w:tab w:val="left" w:pos="3119"/>
        <w:tab w:val="left" w:pos="3232"/>
      </w:tabs>
      <w:spacing w:before="400"/>
      <w:ind w:left="3260" w:hanging="3260"/>
    </w:pPr>
  </w:style>
  <w:style w:type="character" w:customStyle="1" w:styleId="Heading4Char">
    <w:name w:val="Heading 4 Char"/>
    <w:basedOn w:val="DefaultParagraphFont"/>
    <w:link w:val="Heading4"/>
    <w:rsid w:val="00350E85"/>
    <w:rPr>
      <w:rFonts w:ascii="Verdana" w:hAnsi="Verdana"/>
      <w:bCs/>
      <w:i/>
      <w:sz w:val="18"/>
      <w:szCs w:val="28"/>
      <w:lang w:eastAsia="en-US"/>
    </w:rPr>
  </w:style>
  <w:style w:type="character" w:customStyle="1" w:styleId="Heading5Char">
    <w:name w:val="Heading 5 Char"/>
    <w:basedOn w:val="DefaultParagraphFont"/>
    <w:link w:val="Heading5"/>
    <w:rsid w:val="00350E85"/>
    <w:rPr>
      <w:rFonts w:ascii="Verdana" w:hAnsi="Verdana"/>
      <w:bCs/>
      <w:i/>
      <w:iCs/>
      <w:sz w:val="18"/>
      <w:szCs w:val="26"/>
      <w:lang w:eastAsia="en-US"/>
    </w:rPr>
  </w:style>
  <w:style w:type="character" w:customStyle="1" w:styleId="Heading6Char">
    <w:name w:val="Heading 6 Char"/>
    <w:basedOn w:val="DefaultParagraphFont"/>
    <w:link w:val="Heading6"/>
    <w:rsid w:val="00350E85"/>
    <w:rPr>
      <w:rFonts w:ascii="Verdana" w:hAnsi="Verdana"/>
      <w:bCs/>
      <w:i/>
      <w:sz w:val="18"/>
      <w:szCs w:val="22"/>
      <w:lang w:eastAsia="en-US"/>
    </w:rPr>
  </w:style>
  <w:style w:type="character" w:customStyle="1" w:styleId="Heading7Char">
    <w:name w:val="Heading 7 Char"/>
    <w:basedOn w:val="DefaultParagraphFont"/>
    <w:link w:val="Heading7"/>
    <w:semiHidden/>
    <w:rsid w:val="002D6047"/>
    <w:rPr>
      <w:sz w:val="24"/>
      <w:szCs w:val="24"/>
      <w:lang w:eastAsia="en-US"/>
    </w:rPr>
  </w:style>
  <w:style w:type="character" w:customStyle="1" w:styleId="Heading8Char">
    <w:name w:val="Heading 8 Char"/>
    <w:basedOn w:val="DefaultParagraphFont"/>
    <w:link w:val="Heading8"/>
    <w:semiHidden/>
    <w:rsid w:val="002D6047"/>
    <w:rPr>
      <w:i/>
      <w:iCs/>
      <w:sz w:val="24"/>
      <w:szCs w:val="24"/>
      <w:lang w:eastAsia="en-US"/>
    </w:rPr>
  </w:style>
  <w:style w:type="character" w:customStyle="1" w:styleId="Heading9Char">
    <w:name w:val="Heading 9 Char"/>
    <w:basedOn w:val="DefaultParagraphFont"/>
    <w:link w:val="Heading9"/>
    <w:semiHidden/>
    <w:rsid w:val="002D6047"/>
    <w:rPr>
      <w:rFonts w:ascii="Arial" w:hAnsi="Arial" w:cs="Arial"/>
      <w:sz w:val="22"/>
      <w:szCs w:val="22"/>
      <w:lang w:eastAsia="en-US"/>
    </w:rPr>
  </w:style>
  <w:style w:type="paragraph" w:styleId="ListParagraph">
    <w:name w:val="List Paragraph"/>
    <w:basedOn w:val="Normal"/>
    <w:uiPriority w:val="1"/>
    <w:qFormat/>
    <w:rsid w:val="002D6047"/>
    <w:pPr>
      <w:numPr>
        <w:numId w:val="2"/>
      </w:numPr>
      <w:contextualSpacing/>
    </w:pPr>
  </w:style>
  <w:style w:type="paragraph" w:customStyle="1" w:styleId="Tabs">
    <w:name w:val="Tabs"/>
    <w:basedOn w:val="Normal"/>
    <w:next w:val="Normal"/>
    <w:rsid w:val="00A94B9E"/>
    <w:pPr>
      <w:tabs>
        <w:tab w:val="left" w:pos="1701"/>
      </w:tabs>
    </w:pPr>
  </w:style>
  <w:style w:type="table" w:styleId="TableGrid">
    <w:name w:val="Table Grid"/>
    <w:basedOn w:val="TableNormal"/>
    <w:rsid w:val="00A94B9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uiPriority w:val="39"/>
    <w:rsid w:val="00AF208C"/>
    <w:pPr>
      <w:tabs>
        <w:tab w:val="left" w:pos="709"/>
        <w:tab w:val="right" w:leader="dot" w:pos="8494"/>
      </w:tabs>
      <w:spacing w:before="240" w:after="240"/>
      <w:ind w:left="709" w:hanging="709"/>
    </w:pPr>
    <w:rPr>
      <w:b/>
      <w:caps/>
      <w:sz w:val="20"/>
    </w:rPr>
  </w:style>
  <w:style w:type="paragraph" w:styleId="TOC2">
    <w:name w:val="toc 2"/>
    <w:basedOn w:val="Normal"/>
    <w:next w:val="Normal"/>
    <w:uiPriority w:val="39"/>
    <w:rsid w:val="00AF208C"/>
    <w:pPr>
      <w:tabs>
        <w:tab w:val="left" w:pos="1418"/>
        <w:tab w:val="right" w:leader="dot" w:pos="8494"/>
      </w:tabs>
      <w:ind w:left="1418" w:hanging="709"/>
    </w:pPr>
  </w:style>
  <w:style w:type="paragraph" w:styleId="TOC3">
    <w:name w:val="toc 3"/>
    <w:basedOn w:val="Normal"/>
    <w:next w:val="Normal"/>
    <w:uiPriority w:val="39"/>
    <w:rsid w:val="00AF208C"/>
    <w:pPr>
      <w:tabs>
        <w:tab w:val="left" w:pos="2268"/>
        <w:tab w:val="right" w:pos="8494"/>
      </w:tabs>
      <w:ind w:left="2269" w:hanging="851"/>
    </w:pPr>
  </w:style>
  <w:style w:type="character" w:styleId="Hyperlink">
    <w:name w:val="Hyperlink"/>
    <w:basedOn w:val="DefaultParagraphFont"/>
    <w:uiPriority w:val="99"/>
    <w:unhideWhenUsed/>
    <w:rsid w:val="00F36F0D"/>
    <w:rPr>
      <w:color w:val="0000FF" w:themeColor="hyperlink"/>
      <w:u w:val="single"/>
    </w:rPr>
  </w:style>
  <w:style w:type="character" w:customStyle="1" w:styleId="Geenspellingscontrole">
    <w:name w:val="Geen spellingscontrole"/>
    <w:basedOn w:val="DefaultParagraphFont"/>
    <w:uiPriority w:val="1"/>
    <w:rsid w:val="001A5503"/>
    <w:rPr>
      <w:noProof/>
      <w:lang w:val="nl-NL"/>
    </w:rPr>
  </w:style>
  <w:style w:type="paragraph" w:styleId="TOC4">
    <w:name w:val="toc 4"/>
    <w:basedOn w:val="Normal"/>
    <w:next w:val="Normal"/>
    <w:uiPriority w:val="39"/>
    <w:rsid w:val="00AF208C"/>
    <w:pPr>
      <w:tabs>
        <w:tab w:val="left" w:pos="2268"/>
        <w:tab w:val="right" w:leader="dot" w:pos="8494"/>
      </w:tabs>
      <w:ind w:left="2269" w:hanging="851"/>
    </w:pPr>
  </w:style>
  <w:style w:type="paragraph" w:styleId="TOC5">
    <w:name w:val="toc 5"/>
    <w:basedOn w:val="Normal"/>
    <w:next w:val="Normal"/>
    <w:uiPriority w:val="39"/>
    <w:rsid w:val="00AF208C"/>
    <w:pPr>
      <w:tabs>
        <w:tab w:val="left" w:pos="2552"/>
        <w:tab w:val="right" w:leader="dot" w:pos="8494"/>
      </w:tabs>
      <w:ind w:left="2552" w:hanging="1134"/>
    </w:pPr>
  </w:style>
  <w:style w:type="paragraph" w:styleId="TOC6">
    <w:name w:val="toc 6"/>
    <w:basedOn w:val="Normal"/>
    <w:next w:val="Normal"/>
    <w:uiPriority w:val="39"/>
    <w:rsid w:val="00AF208C"/>
    <w:pPr>
      <w:tabs>
        <w:tab w:val="left" w:pos="2552"/>
        <w:tab w:val="right" w:leader="dot" w:pos="8494"/>
      </w:tabs>
      <w:ind w:left="2552" w:hanging="1134"/>
    </w:pPr>
  </w:style>
  <w:style w:type="paragraph" w:customStyle="1" w:styleId="Opsteldatum">
    <w:name w:val="Opsteldatum"/>
    <w:basedOn w:val="Normal"/>
    <w:qFormat/>
    <w:rsid w:val="0043555F"/>
    <w:pPr>
      <w:ind w:left="680"/>
    </w:pPr>
    <w:rPr>
      <w:sz w:val="32"/>
    </w:rPr>
  </w:style>
  <w:style w:type="paragraph" w:customStyle="1" w:styleId="Klantlogo">
    <w:name w:val="Klantlogo"/>
    <w:basedOn w:val="Normal"/>
    <w:qFormat/>
    <w:rsid w:val="008038AB"/>
    <w:pPr>
      <w:spacing w:before="240" w:after="720"/>
      <w:ind w:left="680"/>
    </w:pPr>
  </w:style>
  <w:style w:type="table" w:styleId="LightList-Accent6">
    <w:name w:val="Light List Accent 6"/>
    <w:basedOn w:val="TableNormal"/>
    <w:uiPriority w:val="61"/>
    <w:rsid w:val="002D1BF5"/>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Heading2Char">
    <w:name w:val="Heading 2 Char"/>
    <w:basedOn w:val="DefaultParagraphFont"/>
    <w:link w:val="Heading2"/>
    <w:rsid w:val="006460D2"/>
    <w:rPr>
      <w:rFonts w:ascii="Verdana" w:hAnsi="Verdana"/>
      <w:b/>
    </w:rPr>
  </w:style>
  <w:style w:type="paragraph" w:styleId="FootnoteText">
    <w:name w:val="footnote text"/>
    <w:basedOn w:val="Normal"/>
    <w:link w:val="FootnoteTextChar"/>
    <w:semiHidden/>
    <w:unhideWhenUsed/>
    <w:rsid w:val="00415405"/>
    <w:rPr>
      <w:sz w:val="20"/>
    </w:rPr>
  </w:style>
  <w:style w:type="character" w:customStyle="1" w:styleId="FootnoteTextChar">
    <w:name w:val="Footnote Text Char"/>
    <w:basedOn w:val="DefaultParagraphFont"/>
    <w:link w:val="FootnoteText"/>
    <w:semiHidden/>
    <w:rsid w:val="00415405"/>
    <w:rPr>
      <w:rFonts w:ascii="Verdana" w:hAnsi="Verdana"/>
    </w:rPr>
  </w:style>
  <w:style w:type="character" w:styleId="FootnoteReference">
    <w:name w:val="footnote reference"/>
    <w:basedOn w:val="DefaultParagraphFont"/>
    <w:semiHidden/>
    <w:unhideWhenUsed/>
    <w:rsid w:val="00415405"/>
    <w:rPr>
      <w:vertAlign w:val="superscript"/>
    </w:rPr>
  </w:style>
  <w:style w:type="paragraph" w:customStyle="1" w:styleId="footnotedescription">
    <w:name w:val="footnote description"/>
    <w:next w:val="Normal"/>
    <w:link w:val="footnotedescriptionChar"/>
    <w:hidden/>
    <w:rsid w:val="007F7A08"/>
    <w:pPr>
      <w:spacing w:line="236" w:lineRule="auto"/>
      <w:ind w:left="14" w:firstLine="0"/>
    </w:pPr>
    <w:rPr>
      <w:rFonts w:ascii="Segoe UI" w:eastAsia="Segoe UI" w:hAnsi="Segoe UI" w:cs="Segoe UI"/>
      <w:color w:val="000000"/>
      <w:sz w:val="16"/>
      <w:szCs w:val="22"/>
    </w:rPr>
  </w:style>
  <w:style w:type="character" w:customStyle="1" w:styleId="footnotedescriptionChar">
    <w:name w:val="footnote description Char"/>
    <w:link w:val="footnotedescription"/>
    <w:rsid w:val="007F7A08"/>
    <w:rPr>
      <w:rFonts w:ascii="Segoe UI" w:eastAsia="Segoe UI" w:hAnsi="Segoe UI" w:cs="Segoe UI"/>
      <w:color w:val="000000"/>
      <w:sz w:val="16"/>
      <w:szCs w:val="22"/>
    </w:rPr>
  </w:style>
  <w:style w:type="character" w:customStyle="1" w:styleId="footnotemark">
    <w:name w:val="footnote mark"/>
    <w:hidden/>
    <w:rsid w:val="007F7A08"/>
    <w:rPr>
      <w:rFonts w:ascii="Segoe UI" w:eastAsia="Segoe UI" w:hAnsi="Segoe UI" w:cs="Segoe UI"/>
      <w:color w:val="000000"/>
      <w:sz w:val="20"/>
      <w:vertAlign w:val="superscript"/>
    </w:rPr>
  </w:style>
  <w:style w:type="character" w:styleId="UnresolvedMention">
    <w:name w:val="Unresolved Mention"/>
    <w:basedOn w:val="DefaultParagraphFont"/>
    <w:uiPriority w:val="99"/>
    <w:semiHidden/>
    <w:unhideWhenUsed/>
    <w:rsid w:val="00A45F08"/>
    <w:rPr>
      <w:color w:val="605E5C"/>
      <w:shd w:val="clear" w:color="auto" w:fill="E1DFDD"/>
    </w:rPr>
  </w:style>
  <w:style w:type="character" w:styleId="CommentReference">
    <w:name w:val="annotation reference"/>
    <w:basedOn w:val="DefaultParagraphFont"/>
    <w:semiHidden/>
    <w:unhideWhenUsed/>
    <w:rsid w:val="00252A20"/>
    <w:rPr>
      <w:sz w:val="16"/>
      <w:szCs w:val="16"/>
    </w:rPr>
  </w:style>
  <w:style w:type="paragraph" w:styleId="CommentText">
    <w:name w:val="annotation text"/>
    <w:basedOn w:val="Normal"/>
    <w:link w:val="CommentTextChar"/>
    <w:semiHidden/>
    <w:unhideWhenUsed/>
    <w:rsid w:val="00252A20"/>
    <w:rPr>
      <w:sz w:val="20"/>
    </w:rPr>
  </w:style>
  <w:style w:type="character" w:customStyle="1" w:styleId="CommentTextChar">
    <w:name w:val="Comment Text Char"/>
    <w:basedOn w:val="DefaultParagraphFont"/>
    <w:link w:val="CommentText"/>
    <w:semiHidden/>
    <w:rsid w:val="00252A20"/>
    <w:rPr>
      <w:rFonts w:ascii="Verdana" w:hAnsi="Verdana"/>
    </w:rPr>
  </w:style>
  <w:style w:type="paragraph" w:styleId="CommentSubject">
    <w:name w:val="annotation subject"/>
    <w:basedOn w:val="CommentText"/>
    <w:next w:val="CommentText"/>
    <w:link w:val="CommentSubjectChar"/>
    <w:semiHidden/>
    <w:unhideWhenUsed/>
    <w:rsid w:val="00252A20"/>
    <w:rPr>
      <w:b/>
      <w:bCs/>
    </w:rPr>
  </w:style>
  <w:style w:type="character" w:customStyle="1" w:styleId="CommentSubjectChar">
    <w:name w:val="Comment Subject Char"/>
    <w:basedOn w:val="CommentTextChar"/>
    <w:link w:val="CommentSubject"/>
    <w:semiHidden/>
    <w:rsid w:val="00252A20"/>
    <w:rPr>
      <w:rFonts w:ascii="Verdana" w:hAnsi="Verdana"/>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475303">
      <w:bodyDiv w:val="1"/>
      <w:marLeft w:val="0"/>
      <w:marRight w:val="0"/>
      <w:marTop w:val="0"/>
      <w:marBottom w:val="0"/>
      <w:divBdr>
        <w:top w:val="none" w:sz="0" w:space="0" w:color="auto"/>
        <w:left w:val="none" w:sz="0" w:space="0" w:color="auto"/>
        <w:bottom w:val="none" w:sz="0" w:space="0" w:color="auto"/>
        <w:right w:val="none" w:sz="0" w:space="0" w:color="auto"/>
      </w:divBdr>
    </w:div>
    <w:div w:id="248734150">
      <w:bodyDiv w:val="1"/>
      <w:marLeft w:val="0"/>
      <w:marRight w:val="0"/>
      <w:marTop w:val="0"/>
      <w:marBottom w:val="0"/>
      <w:divBdr>
        <w:top w:val="none" w:sz="0" w:space="0" w:color="auto"/>
        <w:left w:val="none" w:sz="0" w:space="0" w:color="auto"/>
        <w:bottom w:val="none" w:sz="0" w:space="0" w:color="auto"/>
        <w:right w:val="none" w:sz="0" w:space="0" w:color="auto"/>
      </w:divBdr>
    </w:div>
    <w:div w:id="731347307">
      <w:bodyDiv w:val="1"/>
      <w:marLeft w:val="0"/>
      <w:marRight w:val="0"/>
      <w:marTop w:val="0"/>
      <w:marBottom w:val="0"/>
      <w:divBdr>
        <w:top w:val="none" w:sz="0" w:space="0" w:color="auto"/>
        <w:left w:val="none" w:sz="0" w:space="0" w:color="auto"/>
        <w:bottom w:val="none" w:sz="0" w:space="0" w:color="auto"/>
        <w:right w:val="none" w:sz="0" w:space="0" w:color="auto"/>
      </w:divBdr>
      <w:divsChild>
        <w:div w:id="757678667">
          <w:marLeft w:val="0"/>
          <w:marRight w:val="0"/>
          <w:marTop w:val="0"/>
          <w:marBottom w:val="0"/>
          <w:divBdr>
            <w:top w:val="none" w:sz="0" w:space="0" w:color="auto"/>
            <w:left w:val="none" w:sz="0" w:space="0" w:color="auto"/>
            <w:bottom w:val="none" w:sz="0" w:space="0" w:color="auto"/>
            <w:right w:val="none" w:sz="0" w:space="0" w:color="auto"/>
          </w:divBdr>
          <w:divsChild>
            <w:div w:id="945162194">
              <w:marLeft w:val="0"/>
              <w:marRight w:val="0"/>
              <w:marTop w:val="0"/>
              <w:marBottom w:val="0"/>
              <w:divBdr>
                <w:top w:val="none" w:sz="0" w:space="0" w:color="auto"/>
                <w:left w:val="none" w:sz="0" w:space="0" w:color="auto"/>
                <w:bottom w:val="none" w:sz="0" w:space="0" w:color="auto"/>
                <w:right w:val="none" w:sz="0" w:space="0" w:color="auto"/>
              </w:divBdr>
            </w:div>
            <w:div w:id="355009897">
              <w:marLeft w:val="0"/>
              <w:marRight w:val="0"/>
              <w:marTop w:val="0"/>
              <w:marBottom w:val="0"/>
              <w:divBdr>
                <w:top w:val="none" w:sz="0" w:space="0" w:color="auto"/>
                <w:left w:val="none" w:sz="0" w:space="0" w:color="auto"/>
                <w:bottom w:val="none" w:sz="0" w:space="0" w:color="auto"/>
                <w:right w:val="none" w:sz="0" w:space="0" w:color="auto"/>
              </w:divBdr>
              <w:divsChild>
                <w:div w:id="935601091">
                  <w:marLeft w:val="0"/>
                  <w:marRight w:val="0"/>
                  <w:marTop w:val="0"/>
                  <w:marBottom w:val="0"/>
                  <w:divBdr>
                    <w:top w:val="none" w:sz="0" w:space="0" w:color="auto"/>
                    <w:left w:val="none" w:sz="0" w:space="0" w:color="auto"/>
                    <w:bottom w:val="none" w:sz="0" w:space="0" w:color="auto"/>
                    <w:right w:val="none" w:sz="0" w:space="0" w:color="auto"/>
                  </w:divBdr>
                  <w:divsChild>
                    <w:div w:id="51311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6004">
              <w:marLeft w:val="0"/>
              <w:marRight w:val="0"/>
              <w:marTop w:val="0"/>
              <w:marBottom w:val="0"/>
              <w:divBdr>
                <w:top w:val="none" w:sz="0" w:space="0" w:color="auto"/>
                <w:left w:val="none" w:sz="0" w:space="0" w:color="auto"/>
                <w:bottom w:val="none" w:sz="0" w:space="0" w:color="auto"/>
                <w:right w:val="none" w:sz="0" w:space="0" w:color="auto"/>
              </w:divBdr>
            </w:div>
          </w:divsChild>
        </w:div>
        <w:div w:id="904266384">
          <w:marLeft w:val="0"/>
          <w:marRight w:val="0"/>
          <w:marTop w:val="0"/>
          <w:marBottom w:val="0"/>
          <w:divBdr>
            <w:top w:val="none" w:sz="0" w:space="0" w:color="auto"/>
            <w:left w:val="none" w:sz="0" w:space="0" w:color="auto"/>
            <w:bottom w:val="none" w:sz="0" w:space="0" w:color="auto"/>
            <w:right w:val="none" w:sz="0" w:space="0" w:color="auto"/>
          </w:divBdr>
          <w:divsChild>
            <w:div w:id="491726770">
              <w:marLeft w:val="0"/>
              <w:marRight w:val="0"/>
              <w:marTop w:val="0"/>
              <w:marBottom w:val="0"/>
              <w:divBdr>
                <w:top w:val="none" w:sz="0" w:space="0" w:color="auto"/>
                <w:left w:val="none" w:sz="0" w:space="0" w:color="auto"/>
                <w:bottom w:val="none" w:sz="0" w:space="0" w:color="auto"/>
                <w:right w:val="none" w:sz="0" w:space="0" w:color="auto"/>
              </w:divBdr>
            </w:div>
            <w:div w:id="63767688">
              <w:marLeft w:val="0"/>
              <w:marRight w:val="0"/>
              <w:marTop w:val="0"/>
              <w:marBottom w:val="0"/>
              <w:divBdr>
                <w:top w:val="none" w:sz="0" w:space="0" w:color="auto"/>
                <w:left w:val="none" w:sz="0" w:space="0" w:color="auto"/>
                <w:bottom w:val="none" w:sz="0" w:space="0" w:color="auto"/>
                <w:right w:val="none" w:sz="0" w:space="0" w:color="auto"/>
              </w:divBdr>
              <w:divsChild>
                <w:div w:id="1687366082">
                  <w:marLeft w:val="0"/>
                  <w:marRight w:val="0"/>
                  <w:marTop w:val="0"/>
                  <w:marBottom w:val="0"/>
                  <w:divBdr>
                    <w:top w:val="none" w:sz="0" w:space="0" w:color="auto"/>
                    <w:left w:val="none" w:sz="0" w:space="0" w:color="auto"/>
                    <w:bottom w:val="none" w:sz="0" w:space="0" w:color="auto"/>
                    <w:right w:val="none" w:sz="0" w:space="0" w:color="auto"/>
                  </w:divBdr>
                  <w:divsChild>
                    <w:div w:id="18071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4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5541">
      <w:bodyDiv w:val="1"/>
      <w:marLeft w:val="0"/>
      <w:marRight w:val="0"/>
      <w:marTop w:val="0"/>
      <w:marBottom w:val="0"/>
      <w:divBdr>
        <w:top w:val="none" w:sz="0" w:space="0" w:color="auto"/>
        <w:left w:val="none" w:sz="0" w:space="0" w:color="auto"/>
        <w:bottom w:val="none" w:sz="0" w:space="0" w:color="auto"/>
        <w:right w:val="none" w:sz="0" w:space="0" w:color="auto"/>
      </w:divBdr>
    </w:div>
    <w:div w:id="897126386">
      <w:bodyDiv w:val="1"/>
      <w:marLeft w:val="0"/>
      <w:marRight w:val="0"/>
      <w:marTop w:val="0"/>
      <w:marBottom w:val="0"/>
      <w:divBdr>
        <w:top w:val="none" w:sz="0" w:space="0" w:color="auto"/>
        <w:left w:val="none" w:sz="0" w:space="0" w:color="auto"/>
        <w:bottom w:val="none" w:sz="0" w:space="0" w:color="auto"/>
        <w:right w:val="none" w:sz="0" w:space="0" w:color="auto"/>
      </w:divBdr>
    </w:div>
    <w:div w:id="931165341">
      <w:bodyDiv w:val="1"/>
      <w:marLeft w:val="0"/>
      <w:marRight w:val="0"/>
      <w:marTop w:val="0"/>
      <w:marBottom w:val="0"/>
      <w:divBdr>
        <w:top w:val="none" w:sz="0" w:space="0" w:color="auto"/>
        <w:left w:val="none" w:sz="0" w:space="0" w:color="auto"/>
        <w:bottom w:val="none" w:sz="0" w:space="0" w:color="auto"/>
        <w:right w:val="none" w:sz="0" w:space="0" w:color="auto"/>
      </w:divBdr>
    </w:div>
    <w:div w:id="1054696100">
      <w:bodyDiv w:val="1"/>
      <w:marLeft w:val="0"/>
      <w:marRight w:val="0"/>
      <w:marTop w:val="0"/>
      <w:marBottom w:val="0"/>
      <w:divBdr>
        <w:top w:val="none" w:sz="0" w:space="0" w:color="auto"/>
        <w:left w:val="none" w:sz="0" w:space="0" w:color="auto"/>
        <w:bottom w:val="none" w:sz="0" w:space="0" w:color="auto"/>
        <w:right w:val="none" w:sz="0" w:space="0" w:color="auto"/>
      </w:divBdr>
      <w:divsChild>
        <w:div w:id="1679043994">
          <w:marLeft w:val="0"/>
          <w:marRight w:val="0"/>
          <w:marTop w:val="0"/>
          <w:marBottom w:val="0"/>
          <w:divBdr>
            <w:top w:val="none" w:sz="0" w:space="0" w:color="auto"/>
            <w:left w:val="none" w:sz="0" w:space="0" w:color="auto"/>
            <w:bottom w:val="none" w:sz="0" w:space="0" w:color="auto"/>
            <w:right w:val="none" w:sz="0" w:space="0" w:color="auto"/>
          </w:divBdr>
          <w:divsChild>
            <w:div w:id="1887640847">
              <w:marLeft w:val="0"/>
              <w:marRight w:val="0"/>
              <w:marTop w:val="0"/>
              <w:marBottom w:val="0"/>
              <w:divBdr>
                <w:top w:val="none" w:sz="0" w:space="0" w:color="auto"/>
                <w:left w:val="none" w:sz="0" w:space="0" w:color="auto"/>
                <w:bottom w:val="none" w:sz="0" w:space="0" w:color="auto"/>
                <w:right w:val="none" w:sz="0" w:space="0" w:color="auto"/>
              </w:divBdr>
            </w:div>
            <w:div w:id="1669165598">
              <w:marLeft w:val="0"/>
              <w:marRight w:val="0"/>
              <w:marTop w:val="0"/>
              <w:marBottom w:val="0"/>
              <w:divBdr>
                <w:top w:val="none" w:sz="0" w:space="0" w:color="auto"/>
                <w:left w:val="none" w:sz="0" w:space="0" w:color="auto"/>
                <w:bottom w:val="none" w:sz="0" w:space="0" w:color="auto"/>
                <w:right w:val="none" w:sz="0" w:space="0" w:color="auto"/>
              </w:divBdr>
              <w:divsChild>
                <w:div w:id="1875338586">
                  <w:marLeft w:val="0"/>
                  <w:marRight w:val="0"/>
                  <w:marTop w:val="0"/>
                  <w:marBottom w:val="0"/>
                  <w:divBdr>
                    <w:top w:val="none" w:sz="0" w:space="0" w:color="auto"/>
                    <w:left w:val="none" w:sz="0" w:space="0" w:color="auto"/>
                    <w:bottom w:val="none" w:sz="0" w:space="0" w:color="auto"/>
                    <w:right w:val="none" w:sz="0" w:space="0" w:color="auto"/>
                  </w:divBdr>
                  <w:divsChild>
                    <w:div w:id="11846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143143">
              <w:marLeft w:val="0"/>
              <w:marRight w:val="0"/>
              <w:marTop w:val="0"/>
              <w:marBottom w:val="0"/>
              <w:divBdr>
                <w:top w:val="none" w:sz="0" w:space="0" w:color="auto"/>
                <w:left w:val="none" w:sz="0" w:space="0" w:color="auto"/>
                <w:bottom w:val="none" w:sz="0" w:space="0" w:color="auto"/>
                <w:right w:val="none" w:sz="0" w:space="0" w:color="auto"/>
              </w:divBdr>
            </w:div>
          </w:divsChild>
        </w:div>
        <w:div w:id="1107968728">
          <w:marLeft w:val="0"/>
          <w:marRight w:val="0"/>
          <w:marTop w:val="0"/>
          <w:marBottom w:val="0"/>
          <w:divBdr>
            <w:top w:val="none" w:sz="0" w:space="0" w:color="auto"/>
            <w:left w:val="none" w:sz="0" w:space="0" w:color="auto"/>
            <w:bottom w:val="none" w:sz="0" w:space="0" w:color="auto"/>
            <w:right w:val="none" w:sz="0" w:space="0" w:color="auto"/>
          </w:divBdr>
          <w:divsChild>
            <w:div w:id="113838809">
              <w:marLeft w:val="0"/>
              <w:marRight w:val="0"/>
              <w:marTop w:val="0"/>
              <w:marBottom w:val="0"/>
              <w:divBdr>
                <w:top w:val="none" w:sz="0" w:space="0" w:color="auto"/>
                <w:left w:val="none" w:sz="0" w:space="0" w:color="auto"/>
                <w:bottom w:val="none" w:sz="0" w:space="0" w:color="auto"/>
                <w:right w:val="none" w:sz="0" w:space="0" w:color="auto"/>
              </w:divBdr>
            </w:div>
            <w:div w:id="292058178">
              <w:marLeft w:val="0"/>
              <w:marRight w:val="0"/>
              <w:marTop w:val="0"/>
              <w:marBottom w:val="0"/>
              <w:divBdr>
                <w:top w:val="none" w:sz="0" w:space="0" w:color="auto"/>
                <w:left w:val="none" w:sz="0" w:space="0" w:color="auto"/>
                <w:bottom w:val="none" w:sz="0" w:space="0" w:color="auto"/>
                <w:right w:val="none" w:sz="0" w:space="0" w:color="auto"/>
              </w:divBdr>
              <w:divsChild>
                <w:div w:id="638147487">
                  <w:marLeft w:val="0"/>
                  <w:marRight w:val="0"/>
                  <w:marTop w:val="0"/>
                  <w:marBottom w:val="0"/>
                  <w:divBdr>
                    <w:top w:val="none" w:sz="0" w:space="0" w:color="auto"/>
                    <w:left w:val="none" w:sz="0" w:space="0" w:color="auto"/>
                    <w:bottom w:val="none" w:sz="0" w:space="0" w:color="auto"/>
                    <w:right w:val="none" w:sz="0" w:space="0" w:color="auto"/>
                  </w:divBdr>
                  <w:divsChild>
                    <w:div w:id="11288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3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1313">
      <w:bodyDiv w:val="1"/>
      <w:marLeft w:val="0"/>
      <w:marRight w:val="0"/>
      <w:marTop w:val="0"/>
      <w:marBottom w:val="0"/>
      <w:divBdr>
        <w:top w:val="none" w:sz="0" w:space="0" w:color="auto"/>
        <w:left w:val="none" w:sz="0" w:space="0" w:color="auto"/>
        <w:bottom w:val="none" w:sz="0" w:space="0" w:color="auto"/>
        <w:right w:val="none" w:sz="0" w:space="0" w:color="auto"/>
      </w:divBdr>
      <w:divsChild>
        <w:div w:id="184440950">
          <w:marLeft w:val="0"/>
          <w:marRight w:val="0"/>
          <w:marTop w:val="0"/>
          <w:marBottom w:val="0"/>
          <w:divBdr>
            <w:top w:val="none" w:sz="0" w:space="0" w:color="auto"/>
            <w:left w:val="none" w:sz="0" w:space="0" w:color="auto"/>
            <w:bottom w:val="none" w:sz="0" w:space="0" w:color="auto"/>
            <w:right w:val="none" w:sz="0" w:space="0" w:color="auto"/>
          </w:divBdr>
          <w:divsChild>
            <w:div w:id="2121601123">
              <w:marLeft w:val="0"/>
              <w:marRight w:val="0"/>
              <w:marTop w:val="0"/>
              <w:marBottom w:val="0"/>
              <w:divBdr>
                <w:top w:val="none" w:sz="0" w:space="0" w:color="auto"/>
                <w:left w:val="none" w:sz="0" w:space="0" w:color="auto"/>
                <w:bottom w:val="none" w:sz="0" w:space="0" w:color="auto"/>
                <w:right w:val="none" w:sz="0" w:space="0" w:color="auto"/>
              </w:divBdr>
            </w:div>
            <w:div w:id="1506243609">
              <w:marLeft w:val="0"/>
              <w:marRight w:val="0"/>
              <w:marTop w:val="0"/>
              <w:marBottom w:val="0"/>
              <w:divBdr>
                <w:top w:val="none" w:sz="0" w:space="0" w:color="auto"/>
                <w:left w:val="none" w:sz="0" w:space="0" w:color="auto"/>
                <w:bottom w:val="none" w:sz="0" w:space="0" w:color="auto"/>
                <w:right w:val="none" w:sz="0" w:space="0" w:color="auto"/>
              </w:divBdr>
              <w:divsChild>
                <w:div w:id="977414202">
                  <w:marLeft w:val="0"/>
                  <w:marRight w:val="0"/>
                  <w:marTop w:val="0"/>
                  <w:marBottom w:val="0"/>
                  <w:divBdr>
                    <w:top w:val="none" w:sz="0" w:space="0" w:color="auto"/>
                    <w:left w:val="none" w:sz="0" w:space="0" w:color="auto"/>
                    <w:bottom w:val="none" w:sz="0" w:space="0" w:color="auto"/>
                    <w:right w:val="none" w:sz="0" w:space="0" w:color="auto"/>
                  </w:divBdr>
                  <w:divsChild>
                    <w:div w:id="60785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08507">
              <w:marLeft w:val="0"/>
              <w:marRight w:val="0"/>
              <w:marTop w:val="0"/>
              <w:marBottom w:val="0"/>
              <w:divBdr>
                <w:top w:val="none" w:sz="0" w:space="0" w:color="auto"/>
                <w:left w:val="none" w:sz="0" w:space="0" w:color="auto"/>
                <w:bottom w:val="none" w:sz="0" w:space="0" w:color="auto"/>
                <w:right w:val="none" w:sz="0" w:space="0" w:color="auto"/>
              </w:divBdr>
            </w:div>
          </w:divsChild>
        </w:div>
        <w:div w:id="1024749487">
          <w:marLeft w:val="0"/>
          <w:marRight w:val="0"/>
          <w:marTop w:val="0"/>
          <w:marBottom w:val="0"/>
          <w:divBdr>
            <w:top w:val="none" w:sz="0" w:space="0" w:color="auto"/>
            <w:left w:val="none" w:sz="0" w:space="0" w:color="auto"/>
            <w:bottom w:val="none" w:sz="0" w:space="0" w:color="auto"/>
            <w:right w:val="none" w:sz="0" w:space="0" w:color="auto"/>
          </w:divBdr>
          <w:divsChild>
            <w:div w:id="1555041638">
              <w:marLeft w:val="0"/>
              <w:marRight w:val="0"/>
              <w:marTop w:val="0"/>
              <w:marBottom w:val="0"/>
              <w:divBdr>
                <w:top w:val="none" w:sz="0" w:space="0" w:color="auto"/>
                <w:left w:val="none" w:sz="0" w:space="0" w:color="auto"/>
                <w:bottom w:val="none" w:sz="0" w:space="0" w:color="auto"/>
                <w:right w:val="none" w:sz="0" w:space="0" w:color="auto"/>
              </w:divBdr>
            </w:div>
            <w:div w:id="1879930677">
              <w:marLeft w:val="0"/>
              <w:marRight w:val="0"/>
              <w:marTop w:val="0"/>
              <w:marBottom w:val="0"/>
              <w:divBdr>
                <w:top w:val="none" w:sz="0" w:space="0" w:color="auto"/>
                <w:left w:val="none" w:sz="0" w:space="0" w:color="auto"/>
                <w:bottom w:val="none" w:sz="0" w:space="0" w:color="auto"/>
                <w:right w:val="none" w:sz="0" w:space="0" w:color="auto"/>
              </w:divBdr>
              <w:divsChild>
                <w:div w:id="1423065669">
                  <w:marLeft w:val="0"/>
                  <w:marRight w:val="0"/>
                  <w:marTop w:val="0"/>
                  <w:marBottom w:val="0"/>
                  <w:divBdr>
                    <w:top w:val="none" w:sz="0" w:space="0" w:color="auto"/>
                    <w:left w:val="none" w:sz="0" w:space="0" w:color="auto"/>
                    <w:bottom w:val="none" w:sz="0" w:space="0" w:color="auto"/>
                    <w:right w:val="none" w:sz="0" w:space="0" w:color="auto"/>
                  </w:divBdr>
                  <w:divsChild>
                    <w:div w:id="11031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3.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1.jpg"/><Relationship Id="rId5"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rgarn\Desktop\Rubicon%20Offerte%20template.dotm"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_dlc_DocId xmlns="c158342d-4be6-4a8e-90c5-0186711e97d4">TMKZZDEW22HY-1651628945-11</_dlc_DocId>
    <_dlc_DocIdUrl xmlns="c158342d-4be6-4a8e-90c5-0186711e97d4">
      <Url>https://rubiconict.sharepoint.com/sites/teams/algemeen/_layouts/15/DocIdRedir.aspx?ID=TMKZZDEW22HY-1651628945-11</Url>
      <Description>TMKZZDEW22HY-1651628945-11</Description>
    </_dlc_DocIdUrl>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ct:contentTypeSchema xmlns:ct="http://schemas.microsoft.com/office/2006/metadata/contentType" xmlns:ma="http://schemas.microsoft.com/office/2006/metadata/properties/metaAttributes" ct:_="" ma:_="" ma:contentTypeName="Document" ma:contentTypeID="0x01010060F9B3974432354594619142417598BB" ma:contentTypeVersion="12" ma:contentTypeDescription="Create a new document." ma:contentTypeScope="" ma:versionID="71b8deb6af45fdb2b5d49d81925ecb2c">
  <xsd:schema xmlns:xsd="http://www.w3.org/2001/XMLSchema" xmlns:xs="http://www.w3.org/2001/XMLSchema" xmlns:p="http://schemas.microsoft.com/office/2006/metadata/properties" xmlns:ns2="c158342d-4be6-4a8e-90c5-0186711e97d4" xmlns:ns3="150032e3-0e3c-4611-b10b-23fde9b1b96f" targetNamespace="http://schemas.microsoft.com/office/2006/metadata/properties" ma:root="true" ma:fieldsID="2b8c76f10959e294bf0042bee85ba018" ns2:_="" ns3:_="">
    <xsd:import namespace="c158342d-4be6-4a8e-90c5-0186711e97d4"/>
    <xsd:import namespace="150032e3-0e3c-4611-b10b-23fde9b1b96f"/>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58342d-4be6-4a8e-90c5-0186711e97d4"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element name="LastSharedByUser" ma:index="13" nillable="true" ma:displayName="Last Shared By User" ma:description="" ma:internalName="LastSharedByUser" ma:readOnly="true">
      <xsd:simpleType>
        <xsd:restriction base="dms:Note">
          <xsd:maxLength value="255"/>
        </xsd:restriction>
      </xsd:simpleType>
    </xsd:element>
    <xsd:element name="LastSharedByTime" ma:index="14"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150032e3-0e3c-4611-b10b-23fde9b1b96f" elementFormDefault="qualified">
    <xsd:import namespace="http://schemas.microsoft.com/office/2006/documentManagement/types"/>
    <xsd:import namespace="http://schemas.microsoft.com/office/infopath/2007/PartnerControls"/>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DateTaken" ma:index="17" nillable="true" ma:displayName="MediaServiceDateTaken" ma:description="" ma:hidden="true" ma:internalName="MediaServiceDateTaken" ma:readOnly="true">
      <xsd:simpleType>
        <xsd:restriction base="dms:Text"/>
      </xsd:simpleType>
    </xsd:element>
    <xsd:element name="MediaServiceAutoTags" ma:index="18" nillable="true" ma:displayName="MediaServiceAutoTags" ma:description="" ma:internalName="MediaServiceAutoTags" ma:readOnly="true">
      <xsd:simpleType>
        <xsd:restriction base="dms:Text"/>
      </xsd:simpleType>
    </xsd:element>
    <xsd:element name="MediaServiceLocation" ma:index="19" nillable="true" ma:displayName="MediaServiceLocation" ma:internalName="MediaServiceLocation" ma:readOnly="true">
      <xsd:simpleType>
        <xsd:restriction base="dms:Text"/>
      </xsd:simpleType>
    </xsd:element>
    <xsd:element name="MediaServiceOCR" ma:index="20" nillable="true" ma:displayName="MediaServiceOCR"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D46727F-C020-4CA7-9EEF-9F96838FBE42}">
  <ds:schemaRefs>
    <ds:schemaRef ds:uri="http://schemas.openxmlformats.org/officeDocument/2006/bibliography"/>
  </ds:schemaRefs>
</ds:datastoreItem>
</file>

<file path=customXml/itemProps2.xml><?xml version="1.0" encoding="utf-8"?>
<ds:datastoreItem xmlns:ds="http://schemas.openxmlformats.org/officeDocument/2006/customXml" ds:itemID="{19B81A78-1A5F-4CBF-AE7B-2A947DA90CDD}">
  <ds:schemaRefs>
    <ds:schemaRef ds:uri="http://schemas.microsoft.com/sharepoint/v3/contenttype/forms"/>
  </ds:schemaRefs>
</ds:datastoreItem>
</file>

<file path=customXml/itemProps3.xml><?xml version="1.0" encoding="utf-8"?>
<ds:datastoreItem xmlns:ds="http://schemas.openxmlformats.org/officeDocument/2006/customXml" ds:itemID="{80B76F74-292F-41D8-B673-1B3A30196A8A}">
  <ds:schemaRefs>
    <ds:schemaRef ds:uri="http://schemas.microsoft.com/office/2006/metadata/properties"/>
    <ds:schemaRef ds:uri="c158342d-4be6-4a8e-90c5-0186711e97d4"/>
  </ds:schemaRefs>
</ds:datastoreItem>
</file>

<file path=customXml/itemProps4.xml><?xml version="1.0" encoding="utf-8"?>
<ds:datastoreItem xmlns:ds="http://schemas.openxmlformats.org/officeDocument/2006/customXml" ds:itemID="{A9F5F01D-8BF6-4987-B1A2-61A737E16F90}">
  <ds:schemaRefs>
    <ds:schemaRef ds:uri="http://schemas.microsoft.com/sharepoint/events"/>
  </ds:schemaRefs>
</ds:datastoreItem>
</file>

<file path=customXml/itemProps5.xml><?xml version="1.0" encoding="utf-8"?>
<ds:datastoreItem xmlns:ds="http://schemas.openxmlformats.org/officeDocument/2006/customXml" ds:itemID="{83F87F67-07FE-48AD-BF78-A1D4D9B4D2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58342d-4be6-4a8e-90c5-0186711e97d4"/>
    <ds:schemaRef ds:uri="150032e3-0e3c-4611-b10b-23fde9b1b9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Rubicon Offerte template.dotm</Template>
  <TotalTime>384</TotalTime>
  <Pages>11</Pages>
  <Words>757</Words>
  <Characters>5190</Characters>
  <Application>Microsoft Office Word</Application>
  <DocSecurity>0</DocSecurity>
  <Lines>43</Lines>
  <Paragraphs>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Rubicon Offerte 64bits</vt:lpstr>
      <vt:lpstr/>
    </vt:vector>
  </TitlesOfParts>
  <Company/>
  <LinksUpToDate>false</LinksUpToDate>
  <CharactersWithSpaces>5936</CharactersWithSpaces>
  <SharedDoc>false</SharedDoc>
  <HLinks>
    <vt:vector size="246" baseType="variant">
      <vt:variant>
        <vt:i4>4522058</vt:i4>
      </vt:variant>
      <vt:variant>
        <vt:i4>213</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210</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207</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204</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201</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198</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195</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192</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189</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186</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183</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180</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177</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174</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171</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168</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165</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162</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159</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156</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153</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150</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147</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144</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141</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138</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135</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132</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129</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126</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123</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120</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117</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114</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111</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108</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105</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102</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99</vt:i4>
      </vt:variant>
      <vt:variant>
        <vt:i4>0</vt:i4>
      </vt:variant>
      <vt:variant>
        <vt:i4>5</vt:i4>
      </vt:variant>
      <vt:variant>
        <vt:lpwstr>https://support.office.com/en-in/article/Manage-lists-and-libraries-with-many-items-b8588dae-9387-48c2-9248-c24122f07c59</vt:lpwstr>
      </vt:variant>
      <vt:variant>
        <vt:lpwstr/>
      </vt:variant>
      <vt:variant>
        <vt:i4>4522058</vt:i4>
      </vt:variant>
      <vt:variant>
        <vt:i4>96</vt:i4>
      </vt:variant>
      <vt:variant>
        <vt:i4>0</vt:i4>
      </vt:variant>
      <vt:variant>
        <vt:i4>5</vt:i4>
      </vt:variant>
      <vt:variant>
        <vt:lpwstr>https://support.office.com/en-in/article/Manage-lists-and-libraries-with-many-items-b8588dae-9387-48c2-9248-c24122f07c59</vt:lpwstr>
      </vt:variant>
      <vt:variant>
        <vt:lpwstr/>
      </vt:variant>
      <vt:variant>
        <vt:i4>7798881</vt:i4>
      </vt:variant>
      <vt:variant>
        <vt:i4>93</vt:i4>
      </vt:variant>
      <vt:variant>
        <vt:i4>0</vt:i4>
      </vt:variant>
      <vt:variant>
        <vt:i4>5</vt:i4>
      </vt:variant>
      <vt:variant>
        <vt:lpwstr>http://www.rubicon.nl/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FIDO richtlijnen</dc:title>
  <dc:subject/>
  <dc:creator>Paul Erlings</dc:creator>
  <cp:keywords/>
  <cp:lastModifiedBy>Paul Erlings</cp:lastModifiedBy>
  <cp:revision>193</cp:revision>
  <cp:lastPrinted>2012-08-13T23:52:00Z</cp:lastPrinted>
  <dcterms:created xsi:type="dcterms:W3CDTF">2015-01-21T00:15:00Z</dcterms:created>
  <dcterms:modified xsi:type="dcterms:W3CDTF">2024-11-15T10:38:00Z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umGewijzigd">
    <vt:lpwstr>100406 12:12</vt:lpwstr>
  </property>
  <property fmtid="{D5CDD505-2E9C-101B-9397-08002B2CF9AE}" pid="3" name="ContentTypeId">
    <vt:lpwstr>0x01010060F9B3974432354594619142417598BB</vt:lpwstr>
  </property>
  <property fmtid="{D5CDD505-2E9C-101B-9397-08002B2CF9AE}" pid="4" name="OfferteOnderwerp">
    <vt:lpwstr> </vt:lpwstr>
  </property>
  <property fmtid="{D5CDD505-2E9C-101B-9397-08002B2CF9AE}" pid="5" name="NaamOpdrachtgever">
    <vt:lpwstr> </vt:lpwstr>
  </property>
  <property fmtid="{D5CDD505-2E9C-101B-9397-08002B2CF9AE}" pid="6" name="NaamAuteur">
    <vt:lpwstr> </vt:lpwstr>
  </property>
  <property fmtid="{D5CDD505-2E9C-101B-9397-08002B2CF9AE}" pid="7" name="FunctieAuteur">
    <vt:lpwstr> </vt:lpwstr>
  </property>
  <property fmtid="{D5CDD505-2E9C-101B-9397-08002B2CF9AE}" pid="8" name="OpstelDatum">
    <vt:lpwstr>1 april 2012</vt:lpwstr>
  </property>
  <property fmtid="{D5CDD505-2E9C-101B-9397-08002B2CF9AE}" pid="9" name="Versie">
    <vt:lpwstr> </vt:lpwstr>
  </property>
  <property fmtid="{D5CDD505-2E9C-101B-9397-08002B2CF9AE}" pid="10" name="Status">
    <vt:lpwstr> </vt:lpwstr>
  </property>
  <property fmtid="{D5CDD505-2E9C-101B-9397-08002B2CF9AE}" pid="11" name="MobielRubicon">
    <vt:lpwstr> </vt:lpwstr>
  </property>
  <property fmtid="{D5CDD505-2E9C-101B-9397-08002B2CF9AE}" pid="12" name="CPRubicon">
    <vt:lpwstr> </vt:lpwstr>
  </property>
  <property fmtid="{D5CDD505-2E9C-101B-9397-08002B2CF9AE}" pid="13" name="EmailRubicon">
    <vt:lpwstr> </vt:lpwstr>
  </property>
  <property fmtid="{D5CDD505-2E9C-101B-9397-08002B2CF9AE}" pid="14" name="CPOpdrachtgever">
    <vt:lpwstr> </vt:lpwstr>
  </property>
  <property fmtid="{D5CDD505-2E9C-101B-9397-08002B2CF9AE}" pid="15" name="Ondertekenaar">
    <vt:lpwstr> </vt:lpwstr>
  </property>
  <property fmtid="{D5CDD505-2E9C-101B-9397-08002B2CF9AE}" pid="16" name="GeldigTot">
    <vt:lpwstr> </vt:lpwstr>
  </property>
  <property fmtid="{D5CDD505-2E9C-101B-9397-08002B2CF9AE}" pid="17" name="FunctieOndertekenaar">
    <vt:lpwstr> </vt:lpwstr>
  </property>
  <property fmtid="{D5CDD505-2E9C-101B-9397-08002B2CF9AE}" pid="18" name="OndertekenaarRubicon">
    <vt:lpwstr> </vt:lpwstr>
  </property>
  <property fmtid="{D5CDD505-2E9C-101B-9397-08002B2CF9AE}" pid="19" name="OndertekenaarFunctieRubicon">
    <vt:lpwstr> </vt:lpwstr>
  </property>
  <property fmtid="{D5CDD505-2E9C-101B-9397-08002B2CF9AE}" pid="20" name="AdresOpdrachtgever">
    <vt:lpwstr> </vt:lpwstr>
  </property>
  <property fmtid="{D5CDD505-2E9C-101B-9397-08002B2CF9AE}" pid="21" name="PCOpdrachtgever">
    <vt:lpwstr> </vt:lpwstr>
  </property>
  <property fmtid="{D5CDD505-2E9C-101B-9397-08002B2CF9AE}" pid="22" name="TelCP">
    <vt:lpwstr> </vt:lpwstr>
  </property>
  <property fmtid="{D5CDD505-2E9C-101B-9397-08002B2CF9AE}" pid="23" name="MobielCP">
    <vt:lpwstr> </vt:lpwstr>
  </property>
  <property fmtid="{D5CDD505-2E9C-101B-9397-08002B2CF9AE}" pid="24" name="EmailCP">
    <vt:lpwstr> </vt:lpwstr>
  </property>
  <property fmtid="{D5CDD505-2E9C-101B-9397-08002B2CF9AE}" pid="25" name="VolledigCPOpdrachtgever">
    <vt:lpwstr> </vt:lpwstr>
  </property>
  <property fmtid="{D5CDD505-2E9C-101B-9397-08002B2CF9AE}" pid="26" name="PlaatsOpdrachtgever">
    <vt:lpwstr> </vt:lpwstr>
  </property>
  <property fmtid="{D5CDD505-2E9C-101B-9397-08002B2CF9AE}" pid="27" name="FunctieCP">
    <vt:lpwstr> </vt:lpwstr>
  </property>
  <property fmtid="{D5CDD505-2E9C-101B-9397-08002B2CF9AE}" pid="28" name="FunctieRubicon">
    <vt:lpwstr> </vt:lpwstr>
  </property>
  <property fmtid="{D5CDD505-2E9C-101B-9397-08002B2CF9AE}" pid="29" name="PostbusOpdrachtgever">
    <vt:lpwstr> </vt:lpwstr>
  </property>
  <property fmtid="{D5CDD505-2E9C-101B-9397-08002B2CF9AE}" pid="30" name="VolledigAdresOpdrachtgever">
    <vt:lpwstr> </vt:lpwstr>
  </property>
  <property fmtid="{D5CDD505-2E9C-101B-9397-08002B2CF9AE}" pid="31" name="VolledigCPRubicon">
    <vt:lpwstr> </vt:lpwstr>
  </property>
  <property fmtid="{D5CDD505-2E9C-101B-9397-08002B2CF9AE}" pid="32" name="Rubicon">
    <vt:lpwstr>Rubicon</vt:lpwstr>
  </property>
  <property fmtid="{D5CDD505-2E9C-101B-9397-08002B2CF9AE}" pid="33" name="_dlc_DocIdItemGuid">
    <vt:lpwstr>f1a74551-b78b-4c66-be3e-ad55b159d4ba</vt:lpwstr>
  </property>
</Properties>
</file>