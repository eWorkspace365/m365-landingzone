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04602" w14:textId="3902A73D" w:rsidR="00AA330A" w:rsidRPr="00720A14" w:rsidRDefault="0013390B" w:rsidP="00D632E4">
      <w:pPr>
        <w:pStyle w:val="Documentkop"/>
        <w:rPr>
          <w:rFonts w:ascii="Arial Nova Light" w:hAnsi="Arial Nova Light"/>
        </w:rPr>
      </w:pPr>
      <w:r w:rsidRPr="00720A14">
        <w:rPr>
          <w:rFonts w:ascii="Arial Nova Light" w:hAnsi="Arial Nova Light"/>
        </w:rPr>
        <w:t>IMPLEMENTATIEPLAN VOOR PHISHING-RESISTANT MFA IN AZURE</w:t>
      </w:r>
    </w:p>
    <w:p w14:paraId="3CE04603" w14:textId="77777777" w:rsidR="002F7E92" w:rsidRPr="00720A14" w:rsidRDefault="002F7E92" w:rsidP="00D632E4">
      <w:pPr>
        <w:rPr>
          <w:rFonts w:ascii="Arial Nova Light" w:hAnsi="Arial Nova Light"/>
        </w:rPr>
      </w:pPr>
    </w:p>
    <w:p w14:paraId="3CE04604" w14:textId="77777777" w:rsidR="002F7E92" w:rsidRPr="00720A14" w:rsidRDefault="002F7E92" w:rsidP="00D632E4">
      <w:pPr>
        <w:rPr>
          <w:rFonts w:ascii="Arial Nova Light" w:hAnsi="Arial Nova Light"/>
        </w:rPr>
      </w:pPr>
    </w:p>
    <w:p w14:paraId="3CE04605" w14:textId="77777777" w:rsidR="002F7E92" w:rsidRPr="00720A14" w:rsidRDefault="00191C86" w:rsidP="00D632E4">
      <w:pPr>
        <w:pStyle w:val="OnderwerpenOpdrachtgever"/>
        <w:rPr>
          <w:rFonts w:ascii="Arial Nova Light" w:hAnsi="Arial Nova Light"/>
        </w:rPr>
      </w:pPr>
      <w:bookmarkStart w:id="0" w:name="OfferteOnderwerp"/>
      <w:r w:rsidRPr="00720A14">
        <w:rPr>
          <w:rFonts w:ascii="Arial Nova Light" w:hAnsi="Arial Nova Light"/>
        </w:rPr>
        <w:t xml:space="preserve"> </w:t>
      </w:r>
      <w:bookmarkEnd w:id="0"/>
    </w:p>
    <w:p w14:paraId="3CE04606" w14:textId="4C883F1A" w:rsidR="008038AB" w:rsidRPr="00720A14" w:rsidRDefault="008038AB" w:rsidP="00D632E4">
      <w:pPr>
        <w:pStyle w:val="OnderwerpenOpdrachtgever"/>
        <w:rPr>
          <w:rFonts w:ascii="Arial Nova Light" w:hAnsi="Arial Nova Light"/>
        </w:rPr>
      </w:pPr>
    </w:p>
    <w:p w14:paraId="3CE04607" w14:textId="77777777" w:rsidR="002F7E92" w:rsidRPr="00720A14" w:rsidRDefault="002F7E92" w:rsidP="00D632E4">
      <w:pPr>
        <w:pStyle w:val="Opsteldatum"/>
        <w:rPr>
          <w:rFonts w:ascii="Arial Nova Light" w:hAnsi="Arial Nova Light"/>
        </w:rPr>
      </w:pPr>
      <w:bookmarkStart w:id="1" w:name="OpstelDatum"/>
    </w:p>
    <w:p w14:paraId="3CE04608" w14:textId="77777777" w:rsidR="002F7E92" w:rsidRPr="00720A14" w:rsidRDefault="002F7E92" w:rsidP="00D632E4">
      <w:pPr>
        <w:pStyle w:val="Opsteldatum"/>
        <w:rPr>
          <w:rFonts w:ascii="Arial Nova Light" w:hAnsi="Arial Nova Light"/>
        </w:rPr>
      </w:pPr>
    </w:p>
    <w:p w14:paraId="4AFAB693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64E324C1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74052F17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5B656C5F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317BEDE5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22BF87C9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3E0B559E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6339BBC3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460AF009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2D836FFB" w14:textId="77777777" w:rsidR="00C44A63" w:rsidRPr="00720A14" w:rsidRDefault="00C44A63" w:rsidP="00D632E4">
      <w:pPr>
        <w:pStyle w:val="Opsteldatum"/>
        <w:rPr>
          <w:rFonts w:ascii="Arial Nova Light" w:hAnsi="Arial Nova Light"/>
        </w:rPr>
      </w:pPr>
    </w:p>
    <w:p w14:paraId="3CE04609" w14:textId="2D493074" w:rsidR="0043555F" w:rsidRPr="00720A14" w:rsidRDefault="00720A14" w:rsidP="00D632E4">
      <w:pPr>
        <w:pStyle w:val="Opsteldatum"/>
        <w:rPr>
          <w:rFonts w:ascii="Arial Nova Light" w:hAnsi="Arial Nova Light"/>
        </w:rPr>
      </w:pPr>
      <w:r>
        <w:rPr>
          <w:rFonts w:ascii="Arial Nova Light" w:hAnsi="Arial Nova Light"/>
        </w:rPr>
        <w:t>15</w:t>
      </w:r>
      <w:r w:rsidR="00FF24A0" w:rsidRPr="00720A14">
        <w:rPr>
          <w:rFonts w:ascii="Arial Nova Light" w:hAnsi="Arial Nova Light"/>
        </w:rPr>
        <w:t xml:space="preserve"> </w:t>
      </w:r>
      <w:r>
        <w:rPr>
          <w:rFonts w:ascii="Arial Nova Light" w:hAnsi="Arial Nova Light"/>
        </w:rPr>
        <w:t>november</w:t>
      </w:r>
      <w:r w:rsidR="00191C86" w:rsidRPr="00720A14">
        <w:rPr>
          <w:rFonts w:ascii="Arial Nova Light" w:hAnsi="Arial Nova Light"/>
        </w:rPr>
        <w:t xml:space="preserve"> </w:t>
      </w:r>
      <w:bookmarkEnd w:id="1"/>
      <w:r w:rsidR="00933F5D" w:rsidRPr="00720A14">
        <w:rPr>
          <w:rFonts w:ascii="Arial Nova Light" w:hAnsi="Arial Nova Light"/>
        </w:rPr>
        <w:t>2024</w:t>
      </w:r>
    </w:p>
    <w:p w14:paraId="3CE0460A" w14:textId="77777777" w:rsidR="002F7E92" w:rsidRPr="00720A14" w:rsidRDefault="002F7E92" w:rsidP="00D632E4">
      <w:pPr>
        <w:pStyle w:val="Opsteldatum"/>
        <w:rPr>
          <w:rFonts w:ascii="Arial Nova Light" w:hAnsi="Arial Nova Light"/>
        </w:rPr>
      </w:pPr>
    </w:p>
    <w:p w14:paraId="3CE0460B" w14:textId="4558648D" w:rsidR="0043555F" w:rsidRPr="00720A14" w:rsidRDefault="0043555F" w:rsidP="00D632E4">
      <w:pPr>
        <w:pStyle w:val="Opsteldatum"/>
        <w:rPr>
          <w:rFonts w:ascii="Arial Nova Light" w:hAnsi="Arial Nova Light"/>
        </w:rPr>
      </w:pPr>
      <w:r w:rsidRPr="00720A14">
        <w:rPr>
          <w:rFonts w:ascii="Arial Nova Light" w:hAnsi="Arial Nova Light"/>
        </w:rPr>
        <w:t xml:space="preserve">versie </w:t>
      </w:r>
      <w:bookmarkStart w:id="2" w:name="Versie"/>
      <w:r w:rsidR="00933F5D" w:rsidRPr="00720A14">
        <w:rPr>
          <w:rFonts w:ascii="Arial Nova Light" w:hAnsi="Arial Nova Light"/>
        </w:rPr>
        <w:t>0</w:t>
      </w:r>
      <w:r w:rsidR="00D000B8" w:rsidRPr="00720A14">
        <w:rPr>
          <w:rFonts w:ascii="Arial Nova Light" w:hAnsi="Arial Nova Light"/>
        </w:rPr>
        <w:t>.</w:t>
      </w:r>
      <w:r w:rsidR="00933F5D" w:rsidRPr="00720A14">
        <w:rPr>
          <w:rFonts w:ascii="Arial Nova Light" w:hAnsi="Arial Nova Light"/>
        </w:rPr>
        <w:t>1</w:t>
      </w:r>
      <w:r w:rsidR="00191C86" w:rsidRPr="00720A14">
        <w:rPr>
          <w:rFonts w:ascii="Arial Nova Light" w:hAnsi="Arial Nova Light"/>
        </w:rPr>
        <w:t xml:space="preserve"> </w:t>
      </w:r>
      <w:bookmarkEnd w:id="2"/>
    </w:p>
    <w:p w14:paraId="3CE04619" w14:textId="77777777" w:rsidR="0090391F" w:rsidRPr="00720A14" w:rsidRDefault="0090391F" w:rsidP="00D632E4">
      <w:pPr>
        <w:pStyle w:val="Kopje"/>
        <w:rPr>
          <w:rFonts w:ascii="Arial Nova Light" w:hAnsi="Arial Nova Light"/>
        </w:rPr>
      </w:pPr>
      <w:r w:rsidRPr="00720A14">
        <w:rPr>
          <w:rFonts w:ascii="Arial Nova Light" w:hAnsi="Arial Nova Light"/>
        </w:rPr>
        <w:lastRenderedPageBreak/>
        <w:t>Inhoudsopgave</w:t>
      </w:r>
    </w:p>
    <w:p w14:paraId="56D4A4A2" w14:textId="7B8B3080" w:rsidR="00720A14" w:rsidRPr="00720A14" w:rsidRDefault="00816EE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</w:pPr>
      <w:r w:rsidRPr="00720A14">
        <w:rPr>
          <w:rFonts w:ascii="Arial Nova Light" w:hAnsi="Arial Nova Light"/>
        </w:rPr>
        <w:fldChar w:fldCharType="begin"/>
      </w:r>
      <w:r w:rsidR="00BD3448" w:rsidRPr="00720A14">
        <w:rPr>
          <w:rFonts w:ascii="Arial Nova Light" w:hAnsi="Arial Nova Light"/>
        </w:rPr>
        <w:instrText xml:space="preserve"> TOC \o "1-</w:instrText>
      </w:r>
      <w:r w:rsidR="00350E85" w:rsidRPr="00720A14">
        <w:rPr>
          <w:rFonts w:ascii="Arial Nova Light" w:hAnsi="Arial Nova Light"/>
        </w:rPr>
        <w:instrText>6</w:instrText>
      </w:r>
      <w:r w:rsidR="00BD3448" w:rsidRPr="00720A14">
        <w:rPr>
          <w:rFonts w:ascii="Arial Nova Light" w:hAnsi="Arial Nova Light"/>
        </w:rPr>
        <w:instrText xml:space="preserve">" \u </w:instrText>
      </w:r>
      <w:r w:rsidRPr="00720A14">
        <w:rPr>
          <w:rFonts w:ascii="Arial Nova Light" w:hAnsi="Arial Nova Light"/>
        </w:rPr>
        <w:fldChar w:fldCharType="separate"/>
      </w:r>
      <w:r w:rsidR="00720A14" w:rsidRPr="00720A14">
        <w:rPr>
          <w:rFonts w:ascii="Arial Nova Light" w:hAnsi="Arial Nova Light"/>
          <w:noProof/>
          <w:lang w:eastAsia="en-US"/>
        </w:rPr>
        <w:t>1</w:t>
      </w:r>
      <w:r w:rsidR="00720A14" w:rsidRPr="00720A14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  <w:tab/>
      </w:r>
      <w:r w:rsidR="00720A14" w:rsidRPr="00720A14">
        <w:rPr>
          <w:rFonts w:ascii="Arial Nova Light" w:hAnsi="Arial Nova Light"/>
          <w:noProof/>
          <w:lang w:eastAsia="en-US"/>
        </w:rPr>
        <w:t>Inleiding</w:t>
      </w:r>
      <w:r w:rsidR="00720A14">
        <w:rPr>
          <w:noProof/>
        </w:rPr>
        <w:tab/>
      </w:r>
      <w:r w:rsidR="00720A14">
        <w:rPr>
          <w:noProof/>
        </w:rPr>
        <w:fldChar w:fldCharType="begin"/>
      </w:r>
      <w:r w:rsidR="00720A14">
        <w:rPr>
          <w:noProof/>
        </w:rPr>
        <w:instrText xml:space="preserve"> PAGEREF _Toc182562561 \h </w:instrText>
      </w:r>
      <w:r w:rsidR="00720A14">
        <w:rPr>
          <w:noProof/>
        </w:rPr>
      </w:r>
      <w:r w:rsidR="00720A14">
        <w:rPr>
          <w:noProof/>
        </w:rPr>
        <w:fldChar w:fldCharType="separate"/>
      </w:r>
      <w:r w:rsidR="00720A14">
        <w:rPr>
          <w:noProof/>
        </w:rPr>
        <w:t>3</w:t>
      </w:r>
      <w:r w:rsidR="00720A14">
        <w:rPr>
          <w:noProof/>
        </w:rPr>
        <w:fldChar w:fldCharType="end"/>
      </w:r>
    </w:p>
    <w:p w14:paraId="36BCCADF" w14:textId="57275595" w:rsidR="00720A14" w:rsidRPr="00720A14" w:rsidRDefault="00720A1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</w:pPr>
      <w:r w:rsidRPr="00720A14">
        <w:rPr>
          <w:rFonts w:ascii="Arial Nova Light" w:hAnsi="Arial Nova Light"/>
          <w:noProof/>
          <w:lang w:eastAsia="en-US"/>
        </w:rPr>
        <w:t>2</w:t>
      </w:r>
      <w:r w:rsidRPr="00720A14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  <w:tab/>
      </w:r>
      <w:r w:rsidRPr="00720A14">
        <w:rPr>
          <w:rFonts w:ascii="Arial Nova Light" w:hAnsi="Arial Nova Light"/>
          <w:noProof/>
          <w:lang w:eastAsia="en-US"/>
        </w:rPr>
        <w:t>Doelstelling: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3BF95B2" w14:textId="7BBE0F7E" w:rsidR="00720A14" w:rsidRPr="00720A14" w:rsidRDefault="00720A14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r w:rsidRPr="00720A14">
        <w:rPr>
          <w:rFonts w:ascii="Arial Nova Light" w:hAnsi="Arial Nova Light"/>
          <w:noProof/>
          <w:lang w:eastAsia="en-US"/>
        </w:rPr>
        <w:t>2.1</w:t>
      </w:r>
      <w:r w:rsidRPr="00720A14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  <w:tab/>
      </w:r>
      <w:r w:rsidRPr="00720A14">
        <w:rPr>
          <w:rFonts w:ascii="Arial Nova Light" w:hAnsi="Arial Nova Light"/>
          <w:noProof/>
          <w:lang w:eastAsia="en-US"/>
        </w:rPr>
        <w:t>Voorbereidingen: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7DE887B" w14:textId="649A9364" w:rsidR="00720A14" w:rsidRPr="00720A14" w:rsidRDefault="00720A1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</w:pPr>
      <w:r w:rsidRPr="006D2C52">
        <w:rPr>
          <w:rFonts w:ascii="Arial Nova Light" w:hAnsi="Arial Nova Light"/>
          <w:noProof/>
          <w:lang w:eastAsia="en-US"/>
        </w:rPr>
        <w:t>3</w:t>
      </w:r>
      <w:r w:rsidRPr="00720A14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  <w:tab/>
      </w:r>
      <w:r w:rsidRPr="006D2C52">
        <w:rPr>
          <w:rFonts w:ascii="Arial Nova Light" w:hAnsi="Arial Nova Light"/>
          <w:noProof/>
          <w:lang w:eastAsia="en-US"/>
        </w:rPr>
        <w:t>Advies voor Phishing-Resistente MFA-methoden: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26C713" w14:textId="6A81A40C" w:rsidR="00720A14" w:rsidRPr="00720A14" w:rsidRDefault="00720A1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</w:pPr>
      <w:r w:rsidRPr="00720A14">
        <w:rPr>
          <w:rFonts w:ascii="Arial Nova Light" w:hAnsi="Arial Nova Light"/>
          <w:noProof/>
          <w:lang w:eastAsia="en-US"/>
        </w:rPr>
        <w:t>4</w:t>
      </w:r>
      <w:r w:rsidRPr="00720A14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  <w:tab/>
      </w:r>
      <w:r w:rsidRPr="00720A14">
        <w:rPr>
          <w:rFonts w:ascii="Arial Nova Light" w:hAnsi="Arial Nova Light"/>
          <w:noProof/>
          <w:lang w:eastAsia="en-US"/>
        </w:rPr>
        <w:t>Stappenplan voor Implementatie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DB00F6C" w14:textId="411397E9" w:rsidR="00720A14" w:rsidRPr="00720A14" w:rsidRDefault="00720A14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r w:rsidRPr="006D2C52">
        <w:rPr>
          <w:rFonts w:ascii="Arial Nova Light" w:hAnsi="Arial Nova Light"/>
          <w:noProof/>
          <w:lang w:eastAsia="en-US"/>
        </w:rPr>
        <w:t>4.1</w:t>
      </w:r>
      <w:r w:rsidRPr="00720A14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  <w:tab/>
      </w:r>
      <w:r w:rsidRPr="006D2C52">
        <w:rPr>
          <w:rFonts w:ascii="Arial Nova Light" w:hAnsi="Arial Nova Light"/>
          <w:noProof/>
          <w:lang w:eastAsia="en-US"/>
        </w:rPr>
        <w:t>Stap 1: Voorbereiding in Azure Entra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4C952D" w14:textId="46A61E19" w:rsidR="00720A14" w:rsidRDefault="00720A14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6D2C52">
        <w:rPr>
          <w:rFonts w:ascii="Arial Nova Light" w:hAnsi="Arial Nova Light"/>
          <w:noProof/>
          <w:lang w:val="en-US" w:eastAsia="en-US"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6D2C52">
        <w:rPr>
          <w:rFonts w:ascii="Arial Nova Light" w:hAnsi="Arial Nova Light"/>
          <w:noProof/>
          <w:lang w:val="en-US" w:eastAsia="en-US"/>
        </w:rPr>
        <w:t>Stap 2: Implementatie van FIDO2 Security Keys</w:t>
      </w:r>
      <w:r w:rsidRPr="00720A14">
        <w:rPr>
          <w:noProof/>
          <w:lang w:val="en-US"/>
        </w:rPr>
        <w:tab/>
      </w:r>
      <w:r>
        <w:rPr>
          <w:noProof/>
        </w:rPr>
        <w:fldChar w:fldCharType="begin"/>
      </w:r>
      <w:r w:rsidRPr="00720A14">
        <w:rPr>
          <w:noProof/>
          <w:lang w:val="en-US"/>
        </w:rPr>
        <w:instrText xml:space="preserve"> PAGEREF _Toc182562567 \h </w:instrText>
      </w:r>
      <w:r>
        <w:rPr>
          <w:noProof/>
        </w:rPr>
      </w:r>
      <w:r>
        <w:rPr>
          <w:noProof/>
        </w:rPr>
        <w:fldChar w:fldCharType="separate"/>
      </w:r>
      <w:r w:rsidRPr="00720A14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1303AB67" w14:textId="344CAB94" w:rsidR="00720A14" w:rsidRDefault="00720A14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6D2C52">
        <w:rPr>
          <w:rFonts w:ascii="Arial Nova Light" w:hAnsi="Arial Nova Light"/>
          <w:noProof/>
          <w:lang w:val="en-US" w:eastAsia="en-US"/>
        </w:rPr>
        <w:t>4.3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6D2C52">
        <w:rPr>
          <w:rFonts w:ascii="Arial Nova Light" w:hAnsi="Arial Nova Light"/>
          <w:noProof/>
          <w:lang w:val="en-US" w:eastAsia="en-US"/>
        </w:rPr>
        <w:t>Stap 3: Implementatie van Windows Hello for Business</w:t>
      </w:r>
      <w:r w:rsidRPr="00720A14">
        <w:rPr>
          <w:noProof/>
          <w:lang w:val="en-US"/>
        </w:rPr>
        <w:tab/>
      </w:r>
      <w:r>
        <w:rPr>
          <w:noProof/>
        </w:rPr>
        <w:fldChar w:fldCharType="begin"/>
      </w:r>
      <w:r w:rsidRPr="00720A14">
        <w:rPr>
          <w:noProof/>
          <w:lang w:val="en-US"/>
        </w:rPr>
        <w:instrText xml:space="preserve"> PAGEREF _Toc182562568 \h </w:instrText>
      </w:r>
      <w:r>
        <w:rPr>
          <w:noProof/>
        </w:rPr>
      </w:r>
      <w:r>
        <w:rPr>
          <w:noProof/>
        </w:rPr>
        <w:fldChar w:fldCharType="separate"/>
      </w:r>
      <w:r w:rsidRPr="00720A14">
        <w:rPr>
          <w:noProof/>
          <w:lang w:val="en-US"/>
        </w:rPr>
        <w:t>6</w:t>
      </w:r>
      <w:r>
        <w:rPr>
          <w:noProof/>
        </w:rPr>
        <w:fldChar w:fldCharType="end"/>
      </w:r>
    </w:p>
    <w:p w14:paraId="0ED34FE9" w14:textId="30B20710" w:rsidR="00720A14" w:rsidRDefault="00720A14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6D2C52">
        <w:rPr>
          <w:rFonts w:ascii="Arial Nova Light" w:hAnsi="Arial Nova Light"/>
          <w:noProof/>
          <w:lang w:val="en-US" w:eastAsia="en-US"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6D2C52">
        <w:rPr>
          <w:rFonts w:ascii="Arial Nova Light" w:hAnsi="Arial Nova Light"/>
          <w:noProof/>
          <w:lang w:val="en-US" w:eastAsia="en-US"/>
        </w:rPr>
        <w:t>Stap 4: Certificate-based Authentication (CBA)</w:t>
      </w:r>
      <w:r w:rsidRPr="00720A14">
        <w:rPr>
          <w:noProof/>
          <w:lang w:val="en-US"/>
        </w:rPr>
        <w:tab/>
      </w:r>
      <w:r>
        <w:rPr>
          <w:noProof/>
        </w:rPr>
        <w:fldChar w:fldCharType="begin"/>
      </w:r>
      <w:r w:rsidRPr="00720A14">
        <w:rPr>
          <w:noProof/>
          <w:lang w:val="en-US"/>
        </w:rPr>
        <w:instrText xml:space="preserve"> PAGEREF _Toc182562569 \h </w:instrText>
      </w:r>
      <w:r>
        <w:rPr>
          <w:noProof/>
        </w:rPr>
      </w:r>
      <w:r>
        <w:rPr>
          <w:noProof/>
        </w:rPr>
        <w:fldChar w:fldCharType="separate"/>
      </w:r>
      <w:r w:rsidRPr="00720A14">
        <w:rPr>
          <w:noProof/>
          <w:lang w:val="en-US"/>
        </w:rPr>
        <w:t>7</w:t>
      </w:r>
      <w:r>
        <w:rPr>
          <w:noProof/>
        </w:rPr>
        <w:fldChar w:fldCharType="end"/>
      </w:r>
    </w:p>
    <w:p w14:paraId="5BAD47AE" w14:textId="69FE88DE" w:rsidR="00720A14" w:rsidRPr="00720A14" w:rsidRDefault="00720A1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</w:pPr>
      <w:r w:rsidRPr="00720A14">
        <w:rPr>
          <w:rFonts w:ascii="Arial Nova Light" w:hAnsi="Arial Nova Light"/>
          <w:noProof/>
          <w:lang w:eastAsia="en-US"/>
        </w:rPr>
        <w:t>5</w:t>
      </w:r>
      <w:r w:rsidRPr="00720A14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  <w:tab/>
      </w:r>
      <w:r w:rsidRPr="00720A14">
        <w:rPr>
          <w:rFonts w:ascii="Arial Nova Light" w:hAnsi="Arial Nova Light"/>
          <w:noProof/>
          <w:lang w:eastAsia="en-US"/>
        </w:rPr>
        <w:t>Stap 5: Monitoring en Rapportage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1A3B43B" w14:textId="00CF1C73" w:rsidR="00720A14" w:rsidRPr="00720A14" w:rsidRDefault="00720A1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</w:pPr>
      <w:r w:rsidRPr="00720A14">
        <w:rPr>
          <w:rFonts w:ascii="Arial Nova Light" w:hAnsi="Arial Nova Light"/>
          <w:noProof/>
          <w:lang w:eastAsia="en-US"/>
        </w:rPr>
        <w:t>6</w:t>
      </w:r>
      <w:r w:rsidRPr="00720A14"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eastAsia="en-US"/>
          <w14:ligatures w14:val="standardContextual"/>
        </w:rPr>
        <w:tab/>
      </w:r>
      <w:r w:rsidRPr="00720A14">
        <w:rPr>
          <w:rFonts w:ascii="Arial Nova Light" w:hAnsi="Arial Nova Light"/>
          <w:noProof/>
          <w:lang w:eastAsia="en-US"/>
        </w:rPr>
        <w:t>Advies voor Beheer en Onderhoud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04602FE" w14:textId="2DC5C847" w:rsidR="00720A14" w:rsidRDefault="00720A14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6D2C52">
        <w:rPr>
          <w:rFonts w:ascii="Arial Nova Light" w:hAnsi="Arial Nova Light"/>
          <w:noProof/>
          <w:lang w:val="en-US" w:eastAsia="en-US"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6D2C52">
        <w:rPr>
          <w:rFonts w:ascii="Arial Nova Light" w:hAnsi="Arial Nova Light"/>
          <w:noProof/>
          <w:lang w:val="en-US" w:eastAsia="en-US"/>
        </w:rPr>
        <w:t>Conclusie: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_Toc182562572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0462B" w14:textId="38ED8FA8" w:rsidR="0090391F" w:rsidRPr="00720A14" w:rsidRDefault="00816EE4" w:rsidP="00D632E4">
      <w:pPr>
        <w:rPr>
          <w:rFonts w:ascii="Arial Nova Light" w:hAnsi="Arial Nova Light"/>
        </w:rPr>
      </w:pPr>
      <w:r w:rsidRPr="00720A14">
        <w:rPr>
          <w:rFonts w:ascii="Arial Nova Light" w:hAnsi="Arial Nova Light"/>
        </w:rPr>
        <w:fldChar w:fldCharType="end"/>
      </w:r>
    </w:p>
    <w:p w14:paraId="3CE0462C" w14:textId="77777777" w:rsidR="0090391F" w:rsidRPr="00720A14" w:rsidRDefault="0090391F" w:rsidP="00D632E4">
      <w:pPr>
        <w:rPr>
          <w:rFonts w:ascii="Arial Nova Light" w:hAnsi="Arial Nova Light"/>
        </w:rPr>
      </w:pPr>
      <w:r w:rsidRPr="00720A14">
        <w:rPr>
          <w:rFonts w:ascii="Arial Nova Light" w:hAnsi="Arial Nova Light"/>
        </w:rPr>
        <w:br w:type="page"/>
      </w:r>
    </w:p>
    <w:p w14:paraId="71336777" w14:textId="6191431B" w:rsidR="00414A4B" w:rsidRPr="00720A14" w:rsidRDefault="0013390B" w:rsidP="00414A4B">
      <w:pPr>
        <w:pStyle w:val="Heading1"/>
        <w:rPr>
          <w:rFonts w:ascii="Arial Nova Light" w:hAnsi="Arial Nova Light"/>
          <w:lang w:val="en-US" w:eastAsia="en-US"/>
        </w:rPr>
      </w:pPr>
      <w:bookmarkStart w:id="3" w:name="_Toc182562561"/>
      <w:r w:rsidRPr="00720A14">
        <w:rPr>
          <w:rFonts w:ascii="Arial Nova Light" w:hAnsi="Arial Nova Light"/>
          <w:lang w:val="en-US" w:eastAsia="en-US"/>
        </w:rPr>
        <w:lastRenderedPageBreak/>
        <w:t>Inleiding</w:t>
      </w:r>
      <w:bookmarkEnd w:id="3"/>
    </w:p>
    <w:p w14:paraId="5C153ABD" w14:textId="1E2F6001" w:rsidR="00414A4B" w:rsidRPr="00414A4B" w:rsidRDefault="00414A4B" w:rsidP="00414A4B">
      <w:p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Met de toename van phishingaanvallen is het belangrijk om robuuste multi-factor authenticatie (MFA) te implementeren die phishingbestendig is. Traditionele MFA-methoden, zoals SMS en e-mail, zijn kwetsbaar voor phishingaanvallen en sim-swapping. In dit document geven we een advies en stapsgewijs implementatieplan voor het invoeren van phishing-resistente MFA in Azure.</w:t>
      </w:r>
    </w:p>
    <w:p w14:paraId="357B3DE7" w14:textId="77777777" w:rsidR="00414A4B" w:rsidRPr="00720A14" w:rsidRDefault="00414A4B" w:rsidP="00414A4B">
      <w:pPr>
        <w:pStyle w:val="Heading1"/>
        <w:rPr>
          <w:rFonts w:ascii="Arial Nova Light" w:hAnsi="Arial Nova Light"/>
          <w:lang w:val="en-US" w:eastAsia="en-US"/>
        </w:rPr>
      </w:pPr>
      <w:bookmarkStart w:id="4" w:name="_Toc182562562"/>
      <w:r w:rsidRPr="00720A14">
        <w:rPr>
          <w:rFonts w:ascii="Arial Nova Light" w:hAnsi="Arial Nova Light"/>
          <w:lang w:val="en-US" w:eastAsia="en-US"/>
        </w:rPr>
        <w:lastRenderedPageBreak/>
        <w:t>Doelstelling:</w:t>
      </w:r>
      <w:bookmarkEnd w:id="4"/>
    </w:p>
    <w:p w14:paraId="54028735" w14:textId="7D524C85" w:rsidR="00414A4B" w:rsidRPr="00414A4B" w:rsidRDefault="00414A4B" w:rsidP="00414A4B">
      <w:p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 xml:space="preserve">Het doel van dit plan is om Azure </w:t>
      </w:r>
      <w:r w:rsidR="0013390B" w:rsidRPr="00720A14">
        <w:rPr>
          <w:rFonts w:ascii="Arial Nova Light" w:hAnsi="Arial Nova Light"/>
          <w:sz w:val="24"/>
          <w:szCs w:val="24"/>
          <w:lang w:eastAsia="en-US"/>
        </w:rPr>
        <w:t>Entra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-omgevingen van klanten te beveiligen door middel van sterke, phishingbestendige MFA-methoden zoals </w:t>
      </w: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FIDO2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, </w:t>
      </w: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Windows Hello for Business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, en </w:t>
      </w: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Certificate-based Authentication (CBA)</w:t>
      </w:r>
      <w:r w:rsidRPr="00414A4B">
        <w:rPr>
          <w:rFonts w:ascii="Arial Nova Light" w:hAnsi="Arial Nova Light"/>
          <w:sz w:val="24"/>
          <w:szCs w:val="24"/>
          <w:lang w:eastAsia="en-US"/>
        </w:rPr>
        <w:t>.</w:t>
      </w:r>
    </w:p>
    <w:p w14:paraId="0009D041" w14:textId="77777777" w:rsidR="00414A4B" w:rsidRPr="00720A14" w:rsidRDefault="00414A4B" w:rsidP="0013390B">
      <w:pPr>
        <w:pStyle w:val="Heading2"/>
        <w:rPr>
          <w:rFonts w:ascii="Arial Nova Light" w:hAnsi="Arial Nova Light"/>
          <w:lang w:val="en-US" w:eastAsia="en-US"/>
        </w:rPr>
      </w:pPr>
      <w:bookmarkStart w:id="5" w:name="_Toc182562563"/>
      <w:r w:rsidRPr="00720A14">
        <w:rPr>
          <w:rFonts w:ascii="Arial Nova Light" w:hAnsi="Arial Nova Light"/>
          <w:lang w:val="en-US" w:eastAsia="en-US"/>
        </w:rPr>
        <w:t>Voorbereidingen:</w:t>
      </w:r>
      <w:bookmarkEnd w:id="5"/>
    </w:p>
    <w:p w14:paraId="1386F27B" w14:textId="77777777" w:rsidR="00414A4B" w:rsidRPr="00414A4B" w:rsidRDefault="00414A4B" w:rsidP="00414A4B">
      <w:pPr>
        <w:numPr>
          <w:ilvl w:val="0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Vereistenanalyse:</w:t>
      </w:r>
    </w:p>
    <w:p w14:paraId="3B111A3F" w14:textId="77777777" w:rsidR="00414A4B" w:rsidRPr="00414A4B" w:rsidRDefault="00414A4B" w:rsidP="00414A4B">
      <w:pPr>
        <w:numPr>
          <w:ilvl w:val="1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Inventariseer de huidige omgeving en identificeer bestaande authenticatiemethoden.</w:t>
      </w:r>
    </w:p>
    <w:p w14:paraId="1A28C7E9" w14:textId="5556DCDB" w:rsidR="00414A4B" w:rsidRPr="00414A4B" w:rsidRDefault="00414A4B" w:rsidP="00414A4B">
      <w:pPr>
        <w:numPr>
          <w:ilvl w:val="1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 xml:space="preserve">Controleer of alle gebruikers Azure </w:t>
      </w:r>
      <w:r w:rsidR="00FD523D" w:rsidRPr="00720A14">
        <w:rPr>
          <w:rFonts w:ascii="Arial Nova Light" w:hAnsi="Arial Nova Light"/>
          <w:sz w:val="24"/>
          <w:szCs w:val="24"/>
          <w:lang w:eastAsia="en-US"/>
        </w:rPr>
        <w:t>Entra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 Premium P1 of hoger hebben (vereist voor geavanceerde MFA-opties).</w:t>
      </w:r>
    </w:p>
    <w:p w14:paraId="298A01EC" w14:textId="77777777" w:rsidR="00414A4B" w:rsidRPr="00720A14" w:rsidRDefault="00414A4B" w:rsidP="00414A4B">
      <w:pPr>
        <w:numPr>
          <w:ilvl w:val="1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Zorg dat gebruikers beschikken over ondersteunde hardware voor FIDO2 (zoals YubiKey) en apparaten met TPM 2.0 voor Windows Hello for Business.</w:t>
      </w:r>
    </w:p>
    <w:p w14:paraId="3B28C590" w14:textId="77777777" w:rsidR="00FD523D" w:rsidRPr="00414A4B" w:rsidRDefault="00FD523D" w:rsidP="00FD523D">
      <w:pPr>
        <w:spacing w:before="100" w:beforeAutospacing="1" w:after="100" w:afterAutospacing="1"/>
        <w:ind w:left="1440"/>
        <w:rPr>
          <w:rFonts w:ascii="Arial Nova Light" w:hAnsi="Arial Nova Light"/>
          <w:sz w:val="24"/>
          <w:szCs w:val="24"/>
          <w:lang w:eastAsia="en-US"/>
        </w:rPr>
      </w:pPr>
    </w:p>
    <w:p w14:paraId="2E789121" w14:textId="77777777" w:rsidR="00414A4B" w:rsidRPr="00414A4B" w:rsidRDefault="00414A4B" w:rsidP="00414A4B">
      <w:pPr>
        <w:numPr>
          <w:ilvl w:val="0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Communicatie en Change Management:</w:t>
      </w:r>
    </w:p>
    <w:p w14:paraId="62646305" w14:textId="77777777" w:rsidR="00414A4B" w:rsidRPr="00414A4B" w:rsidRDefault="00414A4B" w:rsidP="00414A4B">
      <w:pPr>
        <w:numPr>
          <w:ilvl w:val="1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Informeer stakeholders en eindgebruikers over de geplande wijzigingen.</w:t>
      </w:r>
    </w:p>
    <w:p w14:paraId="4037B452" w14:textId="77777777" w:rsidR="00414A4B" w:rsidRPr="00414A4B" w:rsidRDefault="00414A4B" w:rsidP="00414A4B">
      <w:pPr>
        <w:numPr>
          <w:ilvl w:val="1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Stel een communicatieplan op om gebruikers te informeren over de voordelen en de nieuwe inlogmethoden.</w:t>
      </w:r>
    </w:p>
    <w:p w14:paraId="340D9125" w14:textId="77777777" w:rsidR="00414A4B" w:rsidRPr="00720A14" w:rsidRDefault="00414A4B" w:rsidP="00414A4B">
      <w:pPr>
        <w:numPr>
          <w:ilvl w:val="1"/>
          <w:numId w:val="25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Plan trainingssessies voor gebruikers om hen te begeleiden bij de configuratie van nieuwe MFA-methoden.</w:t>
      </w:r>
    </w:p>
    <w:p w14:paraId="1B1D421F" w14:textId="77777777" w:rsidR="00FD523D" w:rsidRPr="00414A4B" w:rsidRDefault="00FD523D" w:rsidP="00FD523D">
      <w:pPr>
        <w:spacing w:before="100" w:beforeAutospacing="1" w:after="100" w:afterAutospacing="1"/>
        <w:ind w:left="1440"/>
        <w:rPr>
          <w:rFonts w:ascii="Arial Nova Light" w:hAnsi="Arial Nova Light"/>
          <w:sz w:val="24"/>
          <w:szCs w:val="24"/>
          <w:lang w:eastAsia="en-US"/>
        </w:rPr>
      </w:pPr>
    </w:p>
    <w:p w14:paraId="07860CBD" w14:textId="77777777" w:rsidR="00414A4B" w:rsidRPr="00720A14" w:rsidRDefault="00414A4B" w:rsidP="00FD523D">
      <w:pPr>
        <w:pStyle w:val="Heading1"/>
        <w:rPr>
          <w:rFonts w:ascii="Arial Nova Light" w:hAnsi="Arial Nova Light"/>
          <w:lang w:eastAsia="en-US"/>
        </w:rPr>
      </w:pPr>
      <w:bookmarkStart w:id="6" w:name="_Toc182562564"/>
      <w:r w:rsidRPr="00720A14">
        <w:rPr>
          <w:rFonts w:ascii="Arial Nova Light" w:hAnsi="Arial Nova Light"/>
          <w:lang w:eastAsia="en-US"/>
        </w:rPr>
        <w:lastRenderedPageBreak/>
        <w:t>Advies voor Phishing-Resistente MFA-methoden:</w:t>
      </w:r>
      <w:bookmarkEnd w:id="6"/>
    </w:p>
    <w:p w14:paraId="333E211A" w14:textId="77777777" w:rsidR="003E2D8B" w:rsidRPr="00720A14" w:rsidRDefault="003E2D8B" w:rsidP="003E2D8B">
      <w:pPr>
        <w:rPr>
          <w:rFonts w:ascii="Arial Nova Light" w:hAnsi="Arial Nova Light"/>
          <w:lang w:eastAsia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0"/>
        <w:gridCol w:w="3052"/>
        <w:gridCol w:w="3152"/>
      </w:tblGrid>
      <w:tr w:rsidR="003E2D8B" w:rsidRPr="00720A14" w14:paraId="78A5F22C" w14:textId="77777777" w:rsidTr="003E2D8B">
        <w:trPr>
          <w:tblHeader/>
          <w:tblCellSpacing w:w="15" w:type="dxa"/>
        </w:trPr>
        <w:tc>
          <w:tcPr>
            <w:tcW w:w="0" w:type="auto"/>
            <w:shd w:val="clear" w:color="auto" w:fill="F79646" w:themeFill="accent6"/>
            <w:vAlign w:val="center"/>
            <w:hideMark/>
          </w:tcPr>
          <w:p w14:paraId="3CA36F66" w14:textId="77777777" w:rsidR="00414A4B" w:rsidRPr="00414A4B" w:rsidRDefault="00414A4B" w:rsidP="00414A4B">
            <w:pPr>
              <w:jc w:val="center"/>
              <w:rPr>
                <w:rFonts w:ascii="Arial Nova Light" w:hAnsi="Arial Nova Light"/>
                <w:b/>
                <w:bCs/>
                <w:color w:val="FFFFFF" w:themeColor="background1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b/>
                <w:bCs/>
                <w:color w:val="FFFFFF" w:themeColor="background1"/>
                <w:sz w:val="24"/>
                <w:szCs w:val="24"/>
                <w:lang w:val="en-US" w:eastAsia="en-US"/>
              </w:rPr>
              <w:t>Methode</w:t>
            </w:r>
          </w:p>
        </w:tc>
        <w:tc>
          <w:tcPr>
            <w:tcW w:w="0" w:type="auto"/>
            <w:shd w:val="clear" w:color="auto" w:fill="F79646" w:themeFill="accent6"/>
            <w:vAlign w:val="center"/>
            <w:hideMark/>
          </w:tcPr>
          <w:p w14:paraId="64F5737E" w14:textId="77777777" w:rsidR="00414A4B" w:rsidRPr="00414A4B" w:rsidRDefault="00414A4B" w:rsidP="00414A4B">
            <w:pPr>
              <w:jc w:val="center"/>
              <w:rPr>
                <w:rFonts w:ascii="Arial Nova Light" w:hAnsi="Arial Nova Light"/>
                <w:b/>
                <w:bCs/>
                <w:color w:val="FFFFFF" w:themeColor="background1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b/>
                <w:bCs/>
                <w:color w:val="FFFFFF" w:themeColor="background1"/>
                <w:sz w:val="24"/>
                <w:szCs w:val="24"/>
                <w:lang w:val="en-US" w:eastAsia="en-US"/>
              </w:rPr>
              <w:t>Beschrijving</w:t>
            </w:r>
          </w:p>
        </w:tc>
        <w:tc>
          <w:tcPr>
            <w:tcW w:w="0" w:type="auto"/>
            <w:shd w:val="clear" w:color="auto" w:fill="F79646" w:themeFill="accent6"/>
            <w:vAlign w:val="center"/>
            <w:hideMark/>
          </w:tcPr>
          <w:p w14:paraId="375CA801" w14:textId="77777777" w:rsidR="00414A4B" w:rsidRPr="00414A4B" w:rsidRDefault="00414A4B" w:rsidP="00414A4B">
            <w:pPr>
              <w:jc w:val="center"/>
              <w:rPr>
                <w:rFonts w:ascii="Arial Nova Light" w:hAnsi="Arial Nova Light"/>
                <w:b/>
                <w:bCs/>
                <w:color w:val="FFFFFF" w:themeColor="background1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b/>
                <w:bCs/>
                <w:color w:val="FFFFFF" w:themeColor="background1"/>
                <w:sz w:val="24"/>
                <w:szCs w:val="24"/>
                <w:lang w:val="en-US" w:eastAsia="en-US"/>
              </w:rPr>
              <w:t>Voor- en nadelen</w:t>
            </w:r>
          </w:p>
        </w:tc>
      </w:tr>
      <w:tr w:rsidR="00414A4B" w:rsidRPr="00414A4B" w14:paraId="50F696AA" w14:textId="77777777" w:rsidTr="00414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86A96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b/>
                <w:bCs/>
                <w:sz w:val="24"/>
                <w:szCs w:val="24"/>
                <w:lang w:val="en-US" w:eastAsia="en-US"/>
              </w:rPr>
              <w:t>FIDO2 Security Keys</w:t>
            </w:r>
          </w:p>
        </w:tc>
        <w:tc>
          <w:tcPr>
            <w:tcW w:w="0" w:type="auto"/>
            <w:vAlign w:val="center"/>
            <w:hideMark/>
          </w:tcPr>
          <w:p w14:paraId="222DC5D9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eastAsia="en-US"/>
              </w:rPr>
            </w:pPr>
            <w:r w:rsidRPr="00414A4B">
              <w:rPr>
                <w:rFonts w:ascii="Arial Nova Light" w:hAnsi="Arial Nova Light"/>
                <w:sz w:val="24"/>
                <w:szCs w:val="24"/>
                <w:lang w:eastAsia="en-US"/>
              </w:rPr>
              <w:t>Hardware tokens die phishingbestendig zijn.</w:t>
            </w:r>
          </w:p>
        </w:tc>
        <w:tc>
          <w:tcPr>
            <w:tcW w:w="0" w:type="auto"/>
            <w:vAlign w:val="center"/>
            <w:hideMark/>
          </w:tcPr>
          <w:p w14:paraId="510BE900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eastAsia="en-US"/>
              </w:rPr>
            </w:pPr>
            <w:r w:rsidRPr="00414A4B">
              <w:rPr>
                <w:rFonts w:ascii="Arial Nova Light" w:hAnsi="Arial Nova Light"/>
                <w:sz w:val="24"/>
                <w:szCs w:val="24"/>
                <w:lang w:eastAsia="en-US"/>
              </w:rPr>
              <w:t>+ Zeer veilig, + Geen wachtwoord nodig, - Extra kosten</w:t>
            </w:r>
          </w:p>
        </w:tc>
      </w:tr>
      <w:tr w:rsidR="00414A4B" w:rsidRPr="00414A4B" w14:paraId="10C5E492" w14:textId="77777777" w:rsidTr="00414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EE6A7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b/>
                <w:bCs/>
                <w:sz w:val="24"/>
                <w:szCs w:val="24"/>
                <w:lang w:val="en-US" w:eastAsia="en-US"/>
              </w:rPr>
              <w:t>Windows Hello for Business</w:t>
            </w:r>
          </w:p>
        </w:tc>
        <w:tc>
          <w:tcPr>
            <w:tcW w:w="0" w:type="auto"/>
            <w:vAlign w:val="center"/>
            <w:hideMark/>
          </w:tcPr>
          <w:p w14:paraId="33E367EA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eastAsia="en-US"/>
              </w:rPr>
            </w:pPr>
            <w:r w:rsidRPr="00414A4B">
              <w:rPr>
                <w:rFonts w:ascii="Arial Nova Light" w:hAnsi="Arial Nova Light"/>
                <w:sz w:val="24"/>
                <w:szCs w:val="24"/>
                <w:lang w:eastAsia="en-US"/>
              </w:rPr>
              <w:t>Biometrische of PIN-gebaseerde authenticatie</w:t>
            </w:r>
          </w:p>
        </w:tc>
        <w:tc>
          <w:tcPr>
            <w:tcW w:w="0" w:type="auto"/>
            <w:vAlign w:val="center"/>
            <w:hideMark/>
          </w:tcPr>
          <w:p w14:paraId="36164E48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sz w:val="24"/>
                <w:szCs w:val="24"/>
                <w:lang w:val="en-US" w:eastAsia="en-US"/>
              </w:rPr>
              <w:t>+ Gebruiksvriendelijk, - Vereist TPM 2.0-apparaten</w:t>
            </w:r>
          </w:p>
        </w:tc>
      </w:tr>
      <w:tr w:rsidR="00414A4B" w:rsidRPr="00414A4B" w14:paraId="393A6580" w14:textId="77777777" w:rsidTr="00414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E624D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b/>
                <w:bCs/>
                <w:sz w:val="24"/>
                <w:szCs w:val="24"/>
                <w:lang w:val="en-US" w:eastAsia="en-US"/>
              </w:rPr>
              <w:t>Certificate-based Authentication (CBA)</w:t>
            </w:r>
          </w:p>
        </w:tc>
        <w:tc>
          <w:tcPr>
            <w:tcW w:w="0" w:type="auto"/>
            <w:vAlign w:val="center"/>
            <w:hideMark/>
          </w:tcPr>
          <w:p w14:paraId="786DCC5B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sz w:val="24"/>
                <w:szCs w:val="24"/>
                <w:lang w:val="en-US" w:eastAsia="en-US"/>
              </w:rPr>
              <w:t>Certificaatgebaseerde verificatie</w:t>
            </w:r>
          </w:p>
        </w:tc>
        <w:tc>
          <w:tcPr>
            <w:tcW w:w="0" w:type="auto"/>
            <w:vAlign w:val="center"/>
            <w:hideMark/>
          </w:tcPr>
          <w:p w14:paraId="2745BB97" w14:textId="77777777" w:rsidR="00414A4B" w:rsidRPr="00414A4B" w:rsidRDefault="00414A4B" w:rsidP="00414A4B">
            <w:pPr>
              <w:rPr>
                <w:rFonts w:ascii="Arial Nova Light" w:hAnsi="Arial Nova Light"/>
                <w:sz w:val="24"/>
                <w:szCs w:val="24"/>
                <w:lang w:val="en-US" w:eastAsia="en-US"/>
              </w:rPr>
            </w:pPr>
            <w:r w:rsidRPr="00414A4B">
              <w:rPr>
                <w:rFonts w:ascii="Arial Nova Light" w:hAnsi="Arial Nova Light"/>
                <w:sz w:val="24"/>
                <w:szCs w:val="24"/>
                <w:lang w:val="en-US" w:eastAsia="en-US"/>
              </w:rPr>
              <w:t>+ Veilig, - Complexere implementatie</w:t>
            </w:r>
          </w:p>
        </w:tc>
      </w:tr>
    </w:tbl>
    <w:p w14:paraId="1054AA95" w14:textId="77777777" w:rsidR="00414A4B" w:rsidRPr="00720A14" w:rsidRDefault="00414A4B" w:rsidP="003E2D8B">
      <w:pPr>
        <w:pStyle w:val="Heading1"/>
        <w:rPr>
          <w:rFonts w:ascii="Arial Nova Light" w:hAnsi="Arial Nova Light"/>
          <w:lang w:val="en-US" w:eastAsia="en-US"/>
        </w:rPr>
      </w:pPr>
      <w:bookmarkStart w:id="7" w:name="_Toc182562565"/>
      <w:r w:rsidRPr="00720A14">
        <w:rPr>
          <w:rFonts w:ascii="Arial Nova Light" w:hAnsi="Arial Nova Light"/>
          <w:lang w:val="en-US" w:eastAsia="en-US"/>
        </w:rPr>
        <w:lastRenderedPageBreak/>
        <w:t>Stappenplan voor Implementatie</w:t>
      </w:r>
      <w:bookmarkEnd w:id="7"/>
    </w:p>
    <w:p w14:paraId="1B20C9C2" w14:textId="6DDF7314" w:rsidR="00414A4B" w:rsidRPr="00720A14" w:rsidRDefault="00414A4B" w:rsidP="003E2D8B">
      <w:pPr>
        <w:pStyle w:val="Heading2"/>
        <w:rPr>
          <w:rFonts w:ascii="Arial Nova Light" w:hAnsi="Arial Nova Light"/>
          <w:lang w:eastAsia="en-US"/>
        </w:rPr>
      </w:pPr>
      <w:bookmarkStart w:id="8" w:name="_Toc182562566"/>
      <w:r w:rsidRPr="00720A14">
        <w:rPr>
          <w:rFonts w:ascii="Arial Nova Light" w:hAnsi="Arial Nova Light"/>
          <w:lang w:eastAsia="en-US"/>
        </w:rPr>
        <w:t xml:space="preserve">Stap 1: Voorbereiding in Azure </w:t>
      </w:r>
      <w:r w:rsidR="003E2D8B" w:rsidRPr="00720A14">
        <w:rPr>
          <w:rFonts w:ascii="Arial Nova Light" w:hAnsi="Arial Nova Light"/>
          <w:lang w:eastAsia="en-US"/>
        </w:rPr>
        <w:t>Entra</w:t>
      </w:r>
      <w:bookmarkEnd w:id="8"/>
    </w:p>
    <w:p w14:paraId="53E8D0B9" w14:textId="77777777" w:rsidR="00414A4B" w:rsidRPr="00414A4B" w:rsidRDefault="00414A4B" w:rsidP="00414A4B">
      <w:pPr>
        <w:numPr>
          <w:ilvl w:val="0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Controleer licenties:</w:t>
      </w:r>
    </w:p>
    <w:p w14:paraId="259C1A5B" w14:textId="5A38EE4B" w:rsidR="00414A4B" w:rsidRPr="00414A4B" w:rsidRDefault="00414A4B" w:rsidP="00414A4B">
      <w:pPr>
        <w:numPr>
          <w:ilvl w:val="1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 xml:space="preserve">Zorg dat de omgeving is voorzien van Azure </w:t>
      </w:r>
      <w:r w:rsidR="00F91426" w:rsidRPr="00720A14">
        <w:rPr>
          <w:rFonts w:ascii="Arial Nova Light" w:hAnsi="Arial Nova Light"/>
          <w:lang w:eastAsia="en-US"/>
        </w:rPr>
        <w:t>Entra</w:t>
      </w:r>
      <w:r w:rsidR="00F91426" w:rsidRPr="00720A14">
        <w:rPr>
          <w:rFonts w:ascii="Arial Nova Light" w:hAnsi="Arial Nova Light"/>
          <w:sz w:val="24"/>
          <w:szCs w:val="24"/>
          <w:lang w:eastAsia="en-US"/>
        </w:rPr>
        <w:t xml:space="preserve"> </w:t>
      </w:r>
      <w:r w:rsidRPr="00414A4B">
        <w:rPr>
          <w:rFonts w:ascii="Arial Nova Light" w:hAnsi="Arial Nova Light"/>
          <w:sz w:val="24"/>
          <w:szCs w:val="24"/>
          <w:lang w:eastAsia="en-US"/>
        </w:rPr>
        <w:t>Premium P1 of hoger.</w:t>
      </w:r>
    </w:p>
    <w:p w14:paraId="70ABE408" w14:textId="77777777" w:rsidR="00414A4B" w:rsidRPr="00414A4B" w:rsidRDefault="00414A4B" w:rsidP="00414A4B">
      <w:pPr>
        <w:numPr>
          <w:ilvl w:val="0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Controleer gebruikersinventaris:</w:t>
      </w:r>
    </w:p>
    <w:p w14:paraId="0D57F1FB" w14:textId="77777777" w:rsidR="00414A4B" w:rsidRPr="00414A4B" w:rsidRDefault="00414A4B" w:rsidP="00414A4B">
      <w:pPr>
        <w:numPr>
          <w:ilvl w:val="1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Gebruik Microsoft Graph API om alle gebruikers op te halen die momenteel geen MFA geconfigureerd hebben:</w:t>
      </w:r>
    </w:p>
    <w:p w14:paraId="01EAF365" w14:textId="77777777" w:rsidR="00414A4B" w:rsidRPr="00414A4B" w:rsidRDefault="00414A4B" w:rsidP="00414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Arial Nova Light" w:hAnsi="Arial Nova Light" w:cs="Courier New"/>
          <w:b/>
          <w:bCs/>
          <w:sz w:val="20"/>
          <w:lang w:val="en-US" w:eastAsia="en-US"/>
        </w:rPr>
      </w:pPr>
      <w:r w:rsidRPr="00414A4B">
        <w:rPr>
          <w:rFonts w:ascii="Arial Nova Light" w:hAnsi="Arial Nova Light" w:cs="Courier New"/>
          <w:b/>
          <w:bCs/>
          <w:sz w:val="20"/>
          <w:lang w:val="en-US" w:eastAsia="en-US"/>
        </w:rPr>
        <w:t>powershell</w:t>
      </w:r>
    </w:p>
    <w:p w14:paraId="56BD4FDC" w14:textId="77777777" w:rsidR="00414A4B" w:rsidRPr="00414A4B" w:rsidRDefault="00414A4B" w:rsidP="00414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Arial Nova Light" w:hAnsi="Arial Nova Light" w:cs="Courier New"/>
          <w:sz w:val="20"/>
          <w:lang w:val="en-US" w:eastAsia="en-US"/>
        </w:rPr>
      </w:pPr>
      <w:r w:rsidRPr="00414A4B">
        <w:rPr>
          <w:rFonts w:ascii="Arial Nova Light" w:hAnsi="Arial Nova Light" w:cs="Courier New"/>
          <w:sz w:val="20"/>
          <w:lang w:val="en-US" w:eastAsia="en-US"/>
        </w:rPr>
        <w:t>Get-MgUser -Filter "strongAuthenticationMethods/</w:t>
      </w:r>
      <w:proofErr w:type="gramStart"/>
      <w:r w:rsidRPr="00414A4B">
        <w:rPr>
          <w:rFonts w:ascii="Arial Nova Light" w:hAnsi="Arial Nova Light" w:cs="Courier New"/>
          <w:sz w:val="20"/>
          <w:lang w:val="en-US" w:eastAsia="en-US"/>
        </w:rPr>
        <w:t>any(</w:t>
      </w:r>
      <w:proofErr w:type="gramEnd"/>
      <w:r w:rsidRPr="00414A4B">
        <w:rPr>
          <w:rFonts w:ascii="Arial Nova Light" w:hAnsi="Arial Nova Light" w:cs="Courier New"/>
          <w:sz w:val="20"/>
          <w:lang w:val="en-US" w:eastAsia="en-US"/>
        </w:rPr>
        <w:t>)" | Select-Object UserPrincipalName</w:t>
      </w:r>
    </w:p>
    <w:p w14:paraId="37AD89B5" w14:textId="77777777" w:rsidR="00414A4B" w:rsidRPr="00414A4B" w:rsidRDefault="00414A4B" w:rsidP="00414A4B">
      <w:pPr>
        <w:numPr>
          <w:ilvl w:val="0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Configureer MFA-beleid:</w:t>
      </w:r>
    </w:p>
    <w:p w14:paraId="1788B5FB" w14:textId="77777777" w:rsidR="00414A4B" w:rsidRPr="00414A4B" w:rsidRDefault="00414A4B" w:rsidP="00414A4B">
      <w:pPr>
        <w:numPr>
          <w:ilvl w:val="1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 xml:space="preserve">Schakel </w:t>
      </w: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Conditional Access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 in voor het afdwingen van MFA:</w:t>
      </w:r>
    </w:p>
    <w:p w14:paraId="72BA0DC3" w14:textId="1AC3ACC0" w:rsidR="00414A4B" w:rsidRPr="00414A4B" w:rsidRDefault="00414A4B" w:rsidP="00414A4B">
      <w:pPr>
        <w:numPr>
          <w:ilvl w:val="2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Ga naar </w:t>
      </w:r>
      <w:r w:rsidR="00F91426" w:rsidRPr="00720A14">
        <w:rPr>
          <w:rFonts w:ascii="Arial Nova Light" w:hAnsi="Arial Nova Light"/>
          <w:b/>
          <w:bCs/>
          <w:sz w:val="24"/>
          <w:szCs w:val="24"/>
          <w:lang w:val="en-US" w:eastAsia="en-US"/>
        </w:rPr>
        <w:t>Entra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Security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Conditional Access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>.</w:t>
      </w:r>
    </w:p>
    <w:p w14:paraId="66AED8CA" w14:textId="77777777" w:rsidR="00414A4B" w:rsidRPr="00414A4B" w:rsidRDefault="00414A4B" w:rsidP="00414A4B">
      <w:pPr>
        <w:numPr>
          <w:ilvl w:val="2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Maak een nieuw beleid aan: "Phishing-resistente MFA".</w:t>
      </w:r>
    </w:p>
    <w:p w14:paraId="5CBFAD66" w14:textId="77777777" w:rsidR="00414A4B" w:rsidRPr="00414A4B" w:rsidRDefault="00414A4B" w:rsidP="00414A4B">
      <w:pPr>
        <w:numPr>
          <w:ilvl w:val="2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Selecteer de gebruikers en apparaten waarop dit beleid van toepassing is.</w:t>
      </w:r>
    </w:p>
    <w:p w14:paraId="406C1119" w14:textId="77777777" w:rsidR="00414A4B" w:rsidRPr="00414A4B" w:rsidRDefault="00414A4B" w:rsidP="00414A4B">
      <w:pPr>
        <w:numPr>
          <w:ilvl w:val="2"/>
          <w:numId w:val="26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>Kies als controle "Require multifactor authentication".</w:t>
      </w:r>
    </w:p>
    <w:p w14:paraId="0CD8CD44" w14:textId="77777777" w:rsidR="00414A4B" w:rsidRPr="00720A14" w:rsidRDefault="00414A4B" w:rsidP="00F91426">
      <w:pPr>
        <w:pStyle w:val="Heading2"/>
        <w:rPr>
          <w:rFonts w:ascii="Arial Nova Light" w:hAnsi="Arial Nova Light"/>
          <w:lang w:val="en-US" w:eastAsia="en-US"/>
        </w:rPr>
      </w:pPr>
      <w:bookmarkStart w:id="9" w:name="_Toc182562567"/>
      <w:r w:rsidRPr="00720A14">
        <w:rPr>
          <w:rFonts w:ascii="Arial Nova Light" w:hAnsi="Arial Nova Light"/>
          <w:lang w:val="en-US" w:eastAsia="en-US"/>
        </w:rPr>
        <w:t>Stap 2: Implementatie van FIDO2 Security Keys</w:t>
      </w:r>
      <w:bookmarkEnd w:id="9"/>
    </w:p>
    <w:p w14:paraId="744773BB" w14:textId="77777777" w:rsidR="00414A4B" w:rsidRPr="00414A4B" w:rsidRDefault="00414A4B" w:rsidP="00414A4B">
      <w:pPr>
        <w:numPr>
          <w:ilvl w:val="0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Activeer FIDO2-authenticatie:</w:t>
      </w:r>
    </w:p>
    <w:p w14:paraId="742FB874" w14:textId="2EAE4709" w:rsidR="00414A4B" w:rsidRPr="00414A4B" w:rsidRDefault="00414A4B" w:rsidP="00414A4B">
      <w:pPr>
        <w:numPr>
          <w:ilvl w:val="1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Ga naar </w:t>
      </w:r>
      <w:r w:rsidR="00F91426" w:rsidRPr="00720A14">
        <w:rPr>
          <w:rFonts w:ascii="Arial Nova Light" w:hAnsi="Arial Nova Light"/>
          <w:b/>
          <w:bCs/>
          <w:sz w:val="24"/>
          <w:szCs w:val="24"/>
          <w:lang w:val="en-US" w:eastAsia="en-US"/>
        </w:rPr>
        <w:t>Entra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Security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Authentication methods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>.</w:t>
      </w:r>
    </w:p>
    <w:p w14:paraId="65C42D27" w14:textId="77777777" w:rsidR="00414A4B" w:rsidRPr="00414A4B" w:rsidRDefault="00414A4B" w:rsidP="00414A4B">
      <w:pPr>
        <w:numPr>
          <w:ilvl w:val="1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 xml:space="preserve">Klik op </w:t>
      </w: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FIDO2 Security Key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 en zet de status op </w:t>
      </w: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Enabled</w:t>
      </w:r>
      <w:r w:rsidRPr="00414A4B">
        <w:rPr>
          <w:rFonts w:ascii="Arial Nova Light" w:hAnsi="Arial Nova Light"/>
          <w:sz w:val="24"/>
          <w:szCs w:val="24"/>
          <w:lang w:eastAsia="en-US"/>
        </w:rPr>
        <w:t>.</w:t>
      </w:r>
    </w:p>
    <w:p w14:paraId="32052A7A" w14:textId="77777777" w:rsidR="00414A4B" w:rsidRPr="00414A4B" w:rsidRDefault="00414A4B" w:rsidP="00414A4B">
      <w:pPr>
        <w:numPr>
          <w:ilvl w:val="1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Selecteer de gebruikers of groepen waarvoor dit ingeschakeld moet worden.</w:t>
      </w:r>
    </w:p>
    <w:p w14:paraId="0B3B6716" w14:textId="77777777" w:rsidR="00414A4B" w:rsidRPr="00414A4B" w:rsidRDefault="00414A4B" w:rsidP="00414A4B">
      <w:pPr>
        <w:numPr>
          <w:ilvl w:val="0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Uitgifte van FIDO2-sleutels:</w:t>
      </w:r>
    </w:p>
    <w:p w14:paraId="00EE6587" w14:textId="77777777" w:rsidR="00414A4B" w:rsidRPr="00414A4B" w:rsidRDefault="00414A4B" w:rsidP="00414A4B">
      <w:pPr>
        <w:numPr>
          <w:ilvl w:val="1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Verdeel FIDO2-sleutels onder de gebruikers.</w:t>
      </w:r>
    </w:p>
    <w:p w14:paraId="54B997CD" w14:textId="77777777" w:rsidR="00414A4B" w:rsidRPr="00414A4B" w:rsidRDefault="00414A4B" w:rsidP="00414A4B">
      <w:pPr>
        <w:numPr>
          <w:ilvl w:val="1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Geef een handleiding voor het registreren van de sleutel:</w:t>
      </w:r>
    </w:p>
    <w:p w14:paraId="6F01704F" w14:textId="77777777" w:rsidR="00414A4B" w:rsidRPr="00414A4B" w:rsidRDefault="00414A4B" w:rsidP="00414A4B">
      <w:pPr>
        <w:numPr>
          <w:ilvl w:val="2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 xml:space="preserve">Gebruikers navigeren naar </w:t>
      </w:r>
      <w:hyperlink r:id="rId12" w:tgtFrame="_new" w:history="1">
        <w:r w:rsidRPr="00414A4B">
          <w:rPr>
            <w:rFonts w:ascii="Arial Nova Light" w:hAnsi="Arial Nova Light"/>
            <w:b/>
            <w:bCs/>
            <w:color w:val="0000FF"/>
            <w:sz w:val="24"/>
            <w:szCs w:val="24"/>
            <w:u w:val="single"/>
            <w:lang w:eastAsia="en-US"/>
          </w:rPr>
          <w:t>https://myprofile.microsoft.com</w:t>
        </w:r>
      </w:hyperlink>
      <w:r w:rsidRPr="00414A4B">
        <w:rPr>
          <w:rFonts w:ascii="Arial Nova Light" w:hAnsi="Arial Nova Light"/>
          <w:sz w:val="24"/>
          <w:szCs w:val="24"/>
          <w:lang w:eastAsia="en-US"/>
        </w:rPr>
        <w:t>.</w:t>
      </w:r>
    </w:p>
    <w:p w14:paraId="253E6E07" w14:textId="77777777" w:rsidR="00414A4B" w:rsidRPr="00414A4B" w:rsidRDefault="00414A4B" w:rsidP="00414A4B">
      <w:pPr>
        <w:numPr>
          <w:ilvl w:val="2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Klik op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Security info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en voeg een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FIDO2 Security Key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toe.</w:t>
      </w:r>
    </w:p>
    <w:p w14:paraId="670FC899" w14:textId="77777777" w:rsidR="00414A4B" w:rsidRPr="00414A4B" w:rsidRDefault="00414A4B" w:rsidP="00414A4B">
      <w:pPr>
        <w:numPr>
          <w:ilvl w:val="0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Test de configuratie:</w:t>
      </w:r>
    </w:p>
    <w:p w14:paraId="638F8F6A" w14:textId="77777777" w:rsidR="00414A4B" w:rsidRPr="00414A4B" w:rsidRDefault="00414A4B" w:rsidP="00414A4B">
      <w:pPr>
        <w:numPr>
          <w:ilvl w:val="1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Laat een groep gebruikers testen met de nieuwe inlogmethode.</w:t>
      </w:r>
    </w:p>
    <w:p w14:paraId="157DBCB0" w14:textId="77777777" w:rsidR="00414A4B" w:rsidRPr="00414A4B" w:rsidRDefault="00414A4B" w:rsidP="00414A4B">
      <w:pPr>
        <w:numPr>
          <w:ilvl w:val="1"/>
          <w:numId w:val="27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Verzamel feedback en los eventuele problemen op.</w:t>
      </w:r>
    </w:p>
    <w:p w14:paraId="13BC63FD" w14:textId="77777777" w:rsidR="00414A4B" w:rsidRPr="00720A14" w:rsidRDefault="00414A4B" w:rsidP="003B6C35">
      <w:pPr>
        <w:pStyle w:val="Heading2"/>
        <w:rPr>
          <w:rFonts w:ascii="Arial Nova Light" w:hAnsi="Arial Nova Light"/>
          <w:lang w:val="en-US" w:eastAsia="en-US"/>
        </w:rPr>
      </w:pPr>
      <w:bookmarkStart w:id="10" w:name="_Toc182562568"/>
      <w:r w:rsidRPr="00720A14">
        <w:rPr>
          <w:rFonts w:ascii="Arial Nova Light" w:hAnsi="Arial Nova Light"/>
          <w:lang w:val="en-US" w:eastAsia="en-US"/>
        </w:rPr>
        <w:t>Stap 3: Implementatie van Windows Hello for Business</w:t>
      </w:r>
      <w:bookmarkEnd w:id="10"/>
    </w:p>
    <w:p w14:paraId="3D548F4B" w14:textId="77777777" w:rsidR="00414A4B" w:rsidRPr="00414A4B" w:rsidRDefault="00414A4B" w:rsidP="00414A4B">
      <w:pPr>
        <w:numPr>
          <w:ilvl w:val="0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Activeer Windows Hello for Business:</w:t>
      </w:r>
    </w:p>
    <w:p w14:paraId="7009F46E" w14:textId="111DDA48" w:rsidR="00414A4B" w:rsidRPr="00414A4B" w:rsidRDefault="00414A4B" w:rsidP="00414A4B">
      <w:pPr>
        <w:numPr>
          <w:ilvl w:val="1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Ga naar </w:t>
      </w:r>
      <w:r w:rsidR="003B6C35" w:rsidRPr="00720A14">
        <w:rPr>
          <w:rFonts w:ascii="Arial Nova Light" w:hAnsi="Arial Nova Light"/>
          <w:b/>
          <w:bCs/>
          <w:sz w:val="24"/>
          <w:szCs w:val="24"/>
          <w:lang w:val="en-US" w:eastAsia="en-US"/>
        </w:rPr>
        <w:t>Entra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Devices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Windows Hello for Business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>.</w:t>
      </w:r>
    </w:p>
    <w:p w14:paraId="48F3050A" w14:textId="77777777" w:rsidR="00414A4B" w:rsidRPr="00414A4B" w:rsidRDefault="00414A4B" w:rsidP="00414A4B">
      <w:pPr>
        <w:numPr>
          <w:ilvl w:val="1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>Kies de implementatiemodus: "Cloud trust" of "Key trust".</w:t>
      </w:r>
    </w:p>
    <w:p w14:paraId="2E152BD2" w14:textId="77777777" w:rsidR="00414A4B" w:rsidRPr="00414A4B" w:rsidRDefault="00414A4B" w:rsidP="00414A4B">
      <w:pPr>
        <w:numPr>
          <w:ilvl w:val="1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 xml:space="preserve">Zet de status op </w:t>
      </w: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Enabled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 en selecteer de doelgroepen.</w:t>
      </w:r>
    </w:p>
    <w:p w14:paraId="7D3EF34C" w14:textId="77777777" w:rsidR="00414A4B" w:rsidRPr="00414A4B" w:rsidRDefault="00414A4B" w:rsidP="00414A4B">
      <w:pPr>
        <w:numPr>
          <w:ilvl w:val="0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Configureer Intune-profilen:</w:t>
      </w:r>
    </w:p>
    <w:p w14:paraId="7308ACE8" w14:textId="77777777" w:rsidR="00414A4B" w:rsidRPr="00414A4B" w:rsidRDefault="00414A4B" w:rsidP="00414A4B">
      <w:pPr>
        <w:numPr>
          <w:ilvl w:val="1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lastRenderedPageBreak/>
        <w:t xml:space="preserve">Ga naar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Intune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Configuration profiles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en maak een profiel voor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Windows Hello for Business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aan.</w:t>
      </w:r>
    </w:p>
    <w:p w14:paraId="2EDE3BB1" w14:textId="77777777" w:rsidR="00414A4B" w:rsidRPr="00414A4B" w:rsidRDefault="00414A4B" w:rsidP="00414A4B">
      <w:pPr>
        <w:numPr>
          <w:ilvl w:val="1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Configureer de PIN- en biometrie-opties:</w:t>
      </w:r>
    </w:p>
    <w:p w14:paraId="1EA4AF13" w14:textId="77777777" w:rsidR="00414A4B" w:rsidRPr="00414A4B" w:rsidRDefault="00414A4B" w:rsidP="00414A4B">
      <w:pPr>
        <w:numPr>
          <w:ilvl w:val="2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>Min. lengte PIN: 6 cijfers</w:t>
      </w:r>
    </w:p>
    <w:p w14:paraId="2EDD211A" w14:textId="77777777" w:rsidR="00414A4B" w:rsidRPr="00414A4B" w:rsidRDefault="00414A4B" w:rsidP="00414A4B">
      <w:pPr>
        <w:numPr>
          <w:ilvl w:val="2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>Gebruik biometrische verificatie: Ingeschakeld</w:t>
      </w:r>
    </w:p>
    <w:p w14:paraId="744BBAEF" w14:textId="77777777" w:rsidR="00414A4B" w:rsidRPr="00414A4B" w:rsidRDefault="00414A4B" w:rsidP="00414A4B">
      <w:pPr>
        <w:numPr>
          <w:ilvl w:val="0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Test en implementatie:</w:t>
      </w:r>
    </w:p>
    <w:p w14:paraId="184F5086" w14:textId="77777777" w:rsidR="00414A4B" w:rsidRPr="00414A4B" w:rsidRDefault="00414A4B" w:rsidP="00414A4B">
      <w:pPr>
        <w:numPr>
          <w:ilvl w:val="1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Voer een pilot uit met een kleine groep gebruikers.</w:t>
      </w:r>
    </w:p>
    <w:p w14:paraId="35D0D529" w14:textId="77777777" w:rsidR="00414A4B" w:rsidRPr="00414A4B" w:rsidRDefault="00414A4B" w:rsidP="00414A4B">
      <w:pPr>
        <w:numPr>
          <w:ilvl w:val="1"/>
          <w:numId w:val="28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Monitor de prestaties en verzamel feedback.</w:t>
      </w:r>
    </w:p>
    <w:p w14:paraId="278E4D61" w14:textId="77777777" w:rsidR="00414A4B" w:rsidRPr="00720A14" w:rsidRDefault="00414A4B" w:rsidP="003B6C35">
      <w:pPr>
        <w:pStyle w:val="Heading2"/>
        <w:rPr>
          <w:rFonts w:ascii="Arial Nova Light" w:hAnsi="Arial Nova Light"/>
          <w:lang w:val="en-US" w:eastAsia="en-US"/>
        </w:rPr>
      </w:pPr>
      <w:bookmarkStart w:id="11" w:name="_Toc182562569"/>
      <w:r w:rsidRPr="00720A14">
        <w:rPr>
          <w:rFonts w:ascii="Arial Nova Light" w:hAnsi="Arial Nova Light"/>
          <w:lang w:val="en-US" w:eastAsia="en-US"/>
        </w:rPr>
        <w:t>Stap 4: Certificate-based Authentication (CBA)</w:t>
      </w:r>
      <w:bookmarkEnd w:id="11"/>
    </w:p>
    <w:p w14:paraId="193B40A8" w14:textId="77777777" w:rsidR="00414A4B" w:rsidRPr="00414A4B" w:rsidRDefault="00414A4B" w:rsidP="00414A4B">
      <w:pPr>
        <w:numPr>
          <w:ilvl w:val="0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Voorbereiding van certificaten:</w:t>
      </w:r>
    </w:p>
    <w:p w14:paraId="112C2C46" w14:textId="77777777" w:rsidR="00414A4B" w:rsidRPr="00414A4B" w:rsidRDefault="00414A4B" w:rsidP="00414A4B">
      <w:pPr>
        <w:numPr>
          <w:ilvl w:val="1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Zorg dat er een Public Key Infrastructure (PKI) beschikbaar is.</w:t>
      </w:r>
    </w:p>
    <w:p w14:paraId="66AB3898" w14:textId="77777777" w:rsidR="00414A4B" w:rsidRPr="00414A4B" w:rsidRDefault="00414A4B" w:rsidP="00414A4B">
      <w:pPr>
        <w:numPr>
          <w:ilvl w:val="1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Maak clientcertificaten aan voor gebruikers.</w:t>
      </w:r>
    </w:p>
    <w:p w14:paraId="51A6FDC7" w14:textId="1CA472C6" w:rsidR="00414A4B" w:rsidRPr="00414A4B" w:rsidRDefault="00414A4B" w:rsidP="00414A4B">
      <w:pPr>
        <w:numPr>
          <w:ilvl w:val="0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 xml:space="preserve">Configureer </w:t>
      </w:r>
      <w:r w:rsidR="003B6C35" w:rsidRPr="00720A14">
        <w:rPr>
          <w:rFonts w:ascii="Arial Nova Light" w:hAnsi="Arial Nova Light"/>
          <w:b/>
          <w:bCs/>
          <w:sz w:val="24"/>
          <w:szCs w:val="24"/>
          <w:lang w:val="en-US" w:eastAsia="en-US"/>
        </w:rPr>
        <w:t>Entra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 xml:space="preserve"> voor CBA:</w:t>
      </w:r>
    </w:p>
    <w:p w14:paraId="0E629DFA" w14:textId="77777777" w:rsidR="00414A4B" w:rsidRPr="00414A4B" w:rsidRDefault="00414A4B" w:rsidP="00414A4B">
      <w:pPr>
        <w:numPr>
          <w:ilvl w:val="1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Ga naar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Azure AD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Security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Certificate-based Authentication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>.</w:t>
      </w:r>
    </w:p>
    <w:p w14:paraId="78533BC3" w14:textId="77777777" w:rsidR="00414A4B" w:rsidRPr="00414A4B" w:rsidRDefault="00414A4B" w:rsidP="00414A4B">
      <w:pPr>
        <w:numPr>
          <w:ilvl w:val="1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Schakel CBA in en voeg de rootcertificaten toe.</w:t>
      </w:r>
    </w:p>
    <w:p w14:paraId="2C288DAB" w14:textId="77777777" w:rsidR="00414A4B" w:rsidRPr="00414A4B" w:rsidRDefault="00414A4B" w:rsidP="00414A4B">
      <w:pPr>
        <w:numPr>
          <w:ilvl w:val="0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Test en controle:</w:t>
      </w:r>
    </w:p>
    <w:p w14:paraId="2ACFAD44" w14:textId="77777777" w:rsidR="00414A4B" w:rsidRPr="00414A4B" w:rsidRDefault="00414A4B" w:rsidP="00414A4B">
      <w:pPr>
        <w:numPr>
          <w:ilvl w:val="1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Laat gebruikers hun certificaat importeren in hun apparaat.</w:t>
      </w:r>
    </w:p>
    <w:p w14:paraId="7C36E2DD" w14:textId="77777777" w:rsidR="00414A4B" w:rsidRPr="00414A4B" w:rsidRDefault="00414A4B" w:rsidP="00414A4B">
      <w:pPr>
        <w:numPr>
          <w:ilvl w:val="1"/>
          <w:numId w:val="29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Test de authenticatie en controleer of deze phishingbestendig is.</w:t>
      </w:r>
    </w:p>
    <w:p w14:paraId="60AA3E55" w14:textId="77777777" w:rsidR="00414A4B" w:rsidRPr="00720A14" w:rsidRDefault="00414A4B" w:rsidP="003B6C35">
      <w:pPr>
        <w:pStyle w:val="Heading1"/>
        <w:rPr>
          <w:rFonts w:ascii="Arial Nova Light" w:hAnsi="Arial Nova Light"/>
          <w:lang w:val="en-US" w:eastAsia="en-US"/>
        </w:rPr>
      </w:pPr>
      <w:bookmarkStart w:id="12" w:name="_Toc182562570"/>
      <w:r w:rsidRPr="00720A14">
        <w:rPr>
          <w:rFonts w:ascii="Arial Nova Light" w:hAnsi="Arial Nova Light"/>
          <w:lang w:val="en-US" w:eastAsia="en-US"/>
        </w:rPr>
        <w:lastRenderedPageBreak/>
        <w:t>Stap 5: Monitoring en Rapportage</w:t>
      </w:r>
      <w:bookmarkEnd w:id="12"/>
    </w:p>
    <w:p w14:paraId="7E261B11" w14:textId="77777777" w:rsidR="00414A4B" w:rsidRPr="00414A4B" w:rsidRDefault="00414A4B" w:rsidP="00414A4B">
      <w:pPr>
        <w:numPr>
          <w:ilvl w:val="0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Conditional Access rapporten:</w:t>
      </w:r>
    </w:p>
    <w:p w14:paraId="16E9535D" w14:textId="48A5F35D" w:rsidR="00414A4B" w:rsidRPr="00414A4B" w:rsidRDefault="00414A4B" w:rsidP="00414A4B">
      <w:pPr>
        <w:numPr>
          <w:ilvl w:val="1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Ga naar </w:t>
      </w:r>
      <w:r w:rsidR="003B6C35" w:rsidRPr="00720A14">
        <w:rPr>
          <w:rFonts w:ascii="Arial Nova Light" w:hAnsi="Arial Nova Light"/>
          <w:b/>
          <w:bCs/>
          <w:sz w:val="24"/>
          <w:szCs w:val="24"/>
          <w:lang w:val="en-US" w:eastAsia="en-US"/>
        </w:rPr>
        <w:t>Entra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Security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Conditional Access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 xml:space="preserve"> &gt; </w:t>
      </w: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Insights and reporting</w:t>
      </w:r>
      <w:r w:rsidRPr="00414A4B">
        <w:rPr>
          <w:rFonts w:ascii="Arial Nova Light" w:hAnsi="Arial Nova Light"/>
          <w:sz w:val="24"/>
          <w:szCs w:val="24"/>
          <w:lang w:val="en-US" w:eastAsia="en-US"/>
        </w:rPr>
        <w:t>.</w:t>
      </w:r>
    </w:p>
    <w:p w14:paraId="102FD7C0" w14:textId="77777777" w:rsidR="00414A4B" w:rsidRPr="00414A4B" w:rsidRDefault="00414A4B" w:rsidP="00414A4B">
      <w:pPr>
        <w:numPr>
          <w:ilvl w:val="1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Controleer of gebruikers de phishingbestendige MFA-methoden gebruiken.</w:t>
      </w:r>
    </w:p>
    <w:p w14:paraId="1674A6BC" w14:textId="77777777" w:rsidR="00414A4B" w:rsidRPr="00414A4B" w:rsidRDefault="00414A4B" w:rsidP="00414A4B">
      <w:pPr>
        <w:numPr>
          <w:ilvl w:val="0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Audit logs:</w:t>
      </w:r>
    </w:p>
    <w:p w14:paraId="142D46CD" w14:textId="77777777" w:rsidR="00414A4B" w:rsidRPr="00414A4B" w:rsidRDefault="00414A4B" w:rsidP="00414A4B">
      <w:pPr>
        <w:numPr>
          <w:ilvl w:val="1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Controleer de audit logs op mislukte aanmeldpogingen:</w:t>
      </w:r>
    </w:p>
    <w:p w14:paraId="2801EB69" w14:textId="77777777" w:rsidR="00414A4B" w:rsidRPr="00414A4B" w:rsidRDefault="00414A4B" w:rsidP="00414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Arial Nova Light" w:hAnsi="Arial Nova Light" w:cs="Courier New"/>
          <w:b/>
          <w:bCs/>
          <w:sz w:val="20"/>
          <w:lang w:val="en-US" w:eastAsia="en-US"/>
        </w:rPr>
      </w:pPr>
      <w:r w:rsidRPr="00414A4B">
        <w:rPr>
          <w:rFonts w:ascii="Arial Nova Light" w:hAnsi="Arial Nova Light" w:cs="Courier New"/>
          <w:b/>
          <w:bCs/>
          <w:sz w:val="20"/>
          <w:lang w:val="en-US" w:eastAsia="en-US"/>
        </w:rPr>
        <w:t>powershell</w:t>
      </w:r>
    </w:p>
    <w:p w14:paraId="56947431" w14:textId="77777777" w:rsidR="00414A4B" w:rsidRPr="00414A4B" w:rsidRDefault="00414A4B" w:rsidP="00414A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Arial Nova Light" w:hAnsi="Arial Nova Light" w:cs="Courier New"/>
          <w:sz w:val="20"/>
          <w:lang w:val="en-US" w:eastAsia="en-US"/>
        </w:rPr>
      </w:pPr>
      <w:r w:rsidRPr="00414A4B">
        <w:rPr>
          <w:rFonts w:ascii="Arial Nova Light" w:hAnsi="Arial Nova Light" w:cs="Courier New"/>
          <w:sz w:val="20"/>
          <w:lang w:val="en-US" w:eastAsia="en-US"/>
        </w:rPr>
        <w:t>Search-UnifiedAuditLog -StartDate (Get-Date</w:t>
      </w:r>
      <w:proofErr w:type="gramStart"/>
      <w:r w:rsidRPr="00414A4B">
        <w:rPr>
          <w:rFonts w:ascii="Arial Nova Light" w:hAnsi="Arial Nova Light" w:cs="Courier New"/>
          <w:sz w:val="20"/>
          <w:lang w:val="en-US" w:eastAsia="en-US"/>
        </w:rPr>
        <w:t>).AddDays</w:t>
      </w:r>
      <w:proofErr w:type="gramEnd"/>
      <w:r w:rsidRPr="00414A4B">
        <w:rPr>
          <w:rFonts w:ascii="Arial Nova Light" w:hAnsi="Arial Nova Light" w:cs="Courier New"/>
          <w:sz w:val="20"/>
          <w:lang w:val="en-US" w:eastAsia="en-US"/>
        </w:rPr>
        <w:t>(-7) -RecordType AzureActiveDirectory</w:t>
      </w:r>
    </w:p>
    <w:p w14:paraId="183A54BE" w14:textId="77777777" w:rsidR="00414A4B" w:rsidRPr="00414A4B" w:rsidRDefault="00414A4B" w:rsidP="00414A4B">
      <w:pPr>
        <w:numPr>
          <w:ilvl w:val="0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val="en-US" w:eastAsia="en-US"/>
        </w:rPr>
        <w:t>Gebruikersfeedback en aanpassingen:</w:t>
      </w:r>
    </w:p>
    <w:p w14:paraId="10D1C7CE" w14:textId="77777777" w:rsidR="00414A4B" w:rsidRPr="00414A4B" w:rsidRDefault="00414A4B" w:rsidP="00414A4B">
      <w:pPr>
        <w:numPr>
          <w:ilvl w:val="1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val="en-US" w:eastAsia="en-US"/>
        </w:rPr>
      </w:pPr>
      <w:r w:rsidRPr="00414A4B">
        <w:rPr>
          <w:rFonts w:ascii="Arial Nova Light" w:hAnsi="Arial Nova Light"/>
          <w:sz w:val="24"/>
          <w:szCs w:val="24"/>
          <w:lang w:val="en-US" w:eastAsia="en-US"/>
        </w:rPr>
        <w:t>Verzamel feedback van gebruikers.</w:t>
      </w:r>
    </w:p>
    <w:p w14:paraId="5AEAE7F3" w14:textId="77777777" w:rsidR="00414A4B" w:rsidRPr="00414A4B" w:rsidRDefault="00414A4B" w:rsidP="00414A4B">
      <w:pPr>
        <w:numPr>
          <w:ilvl w:val="1"/>
          <w:numId w:val="30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Pas het beleid aan indien nodig op basis van problemen en uitdagingen.</w:t>
      </w:r>
    </w:p>
    <w:p w14:paraId="00D14560" w14:textId="77777777" w:rsidR="00414A4B" w:rsidRPr="00720A14" w:rsidRDefault="00414A4B" w:rsidP="00720A14">
      <w:pPr>
        <w:pStyle w:val="Heading1"/>
        <w:rPr>
          <w:rFonts w:ascii="Arial Nova Light" w:hAnsi="Arial Nova Light"/>
          <w:lang w:val="en-US" w:eastAsia="en-US"/>
        </w:rPr>
      </w:pPr>
      <w:bookmarkStart w:id="13" w:name="_Toc182562571"/>
      <w:r w:rsidRPr="00720A14">
        <w:rPr>
          <w:rFonts w:ascii="Arial Nova Light" w:hAnsi="Arial Nova Light"/>
          <w:lang w:val="en-US" w:eastAsia="en-US"/>
        </w:rPr>
        <w:lastRenderedPageBreak/>
        <w:t>Advies voor Beheer en Onderhoud</w:t>
      </w:r>
      <w:bookmarkEnd w:id="13"/>
    </w:p>
    <w:p w14:paraId="775F1D28" w14:textId="77777777" w:rsidR="00414A4B" w:rsidRPr="00414A4B" w:rsidRDefault="00414A4B" w:rsidP="00414A4B">
      <w:pPr>
        <w:numPr>
          <w:ilvl w:val="0"/>
          <w:numId w:val="31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Training en ondersteuning: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 Zorg voor doorlopende training van gebruikers.</w:t>
      </w:r>
    </w:p>
    <w:p w14:paraId="16EE8AF6" w14:textId="77777777" w:rsidR="00414A4B" w:rsidRPr="00414A4B" w:rsidRDefault="00414A4B" w:rsidP="00414A4B">
      <w:pPr>
        <w:numPr>
          <w:ilvl w:val="0"/>
          <w:numId w:val="31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Periodieke audits: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 Voer regelmatige audits uit op MFA-gebruik en -effectiviteit.</w:t>
      </w:r>
    </w:p>
    <w:p w14:paraId="5855AEF2" w14:textId="77777777" w:rsidR="00414A4B" w:rsidRPr="00414A4B" w:rsidRDefault="00414A4B" w:rsidP="00414A4B">
      <w:pPr>
        <w:numPr>
          <w:ilvl w:val="0"/>
          <w:numId w:val="31"/>
        </w:num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b/>
          <w:bCs/>
          <w:sz w:val="24"/>
          <w:szCs w:val="24"/>
          <w:lang w:eastAsia="en-US"/>
        </w:rPr>
        <w:t>Incident response:</w:t>
      </w:r>
      <w:r w:rsidRPr="00414A4B">
        <w:rPr>
          <w:rFonts w:ascii="Arial Nova Light" w:hAnsi="Arial Nova Light"/>
          <w:sz w:val="24"/>
          <w:szCs w:val="24"/>
          <w:lang w:eastAsia="en-US"/>
        </w:rPr>
        <w:t xml:space="preserve"> Stel een incidentresponsplan op voor gebruikers die problemen ondervinden met MFA.</w:t>
      </w:r>
    </w:p>
    <w:p w14:paraId="6A2560DD" w14:textId="77777777" w:rsidR="00414A4B" w:rsidRPr="00720A14" w:rsidRDefault="00414A4B" w:rsidP="00720A14">
      <w:pPr>
        <w:pStyle w:val="Heading1"/>
        <w:rPr>
          <w:rFonts w:ascii="Arial Nova Light" w:hAnsi="Arial Nova Light"/>
          <w:lang w:val="en-US" w:eastAsia="en-US"/>
        </w:rPr>
      </w:pPr>
      <w:bookmarkStart w:id="14" w:name="_Toc182562572"/>
      <w:r w:rsidRPr="00720A14">
        <w:rPr>
          <w:rFonts w:ascii="Arial Nova Light" w:hAnsi="Arial Nova Light"/>
          <w:lang w:val="en-US" w:eastAsia="en-US"/>
        </w:rPr>
        <w:lastRenderedPageBreak/>
        <w:t>Conclusie:</w:t>
      </w:r>
      <w:bookmarkEnd w:id="14"/>
    </w:p>
    <w:p w14:paraId="3701EE27" w14:textId="512484DD" w:rsidR="00414A4B" w:rsidRPr="00414A4B" w:rsidRDefault="00414A4B" w:rsidP="00414A4B">
      <w:pPr>
        <w:spacing w:before="100" w:beforeAutospacing="1" w:after="100" w:afterAutospacing="1"/>
        <w:rPr>
          <w:rFonts w:ascii="Arial Nova Light" w:hAnsi="Arial Nova Light"/>
          <w:sz w:val="24"/>
          <w:szCs w:val="24"/>
          <w:lang w:eastAsia="en-US"/>
        </w:rPr>
      </w:pPr>
      <w:r w:rsidRPr="00414A4B">
        <w:rPr>
          <w:rFonts w:ascii="Arial Nova Light" w:hAnsi="Arial Nova Light"/>
          <w:sz w:val="24"/>
          <w:szCs w:val="24"/>
          <w:lang w:eastAsia="en-US"/>
        </w:rPr>
        <w:t>Door het implementeren van phishing-resistente MFA-methoden zoals FIDO2, Windows Hello for Business, en Certificate-based Authentication, vergroot je de beveiliging van Azure aanzienlijk. Het stappenplan biedt een gestructureerde aanpak om de implementatie soepel te laten verlopen en gebruikers te beschermen tegen phishingaanvallen.</w:t>
      </w:r>
    </w:p>
    <w:p w14:paraId="3CE04701" w14:textId="6D22FE56" w:rsidR="00414A4B" w:rsidRPr="00720A14" w:rsidRDefault="00414A4B" w:rsidP="00414A4B">
      <w:pPr>
        <w:rPr>
          <w:rFonts w:ascii="Arial Nova Light" w:hAnsi="Arial Nova Light"/>
        </w:rPr>
      </w:pPr>
      <w:r w:rsidRPr="00720A14">
        <w:rPr>
          <w:rFonts w:ascii="Arial Nova Light" w:hAnsi="Arial Nova Light"/>
        </w:rPr>
        <w:br w:type="page"/>
      </w:r>
    </w:p>
    <w:p w14:paraId="72842B04" w14:textId="77777777" w:rsidR="0043555F" w:rsidRPr="00720A14" w:rsidRDefault="0043555F" w:rsidP="00D632E4">
      <w:pPr>
        <w:rPr>
          <w:rFonts w:ascii="Arial Nova Light" w:hAnsi="Arial Nova Light"/>
        </w:rPr>
        <w:sectPr w:rsidR="0043555F" w:rsidRPr="00720A14" w:rsidSect="006460D2">
          <w:headerReference w:type="default" r:id="rId13"/>
          <w:footerReference w:type="default" r:id="rId14"/>
          <w:headerReference w:type="first" r:id="rId15"/>
          <w:pgSz w:w="11906" w:h="16838" w:code="9"/>
          <w:pgMar w:top="2109" w:right="1701" w:bottom="1418" w:left="1701" w:header="567" w:footer="907" w:gutter="0"/>
          <w:cols w:space="708"/>
          <w:titlePg/>
          <w:docGrid w:linePitch="360"/>
        </w:sectPr>
      </w:pPr>
    </w:p>
    <w:p w14:paraId="3CE04702" w14:textId="77777777" w:rsidR="00A94B9E" w:rsidRPr="00720A14" w:rsidRDefault="00A94B9E" w:rsidP="00D632E4">
      <w:pPr>
        <w:rPr>
          <w:rFonts w:ascii="Arial Nova Light" w:hAnsi="Arial Nova Light"/>
        </w:rPr>
      </w:pPr>
    </w:p>
    <w:sectPr w:rsidR="00A94B9E" w:rsidRPr="00720A14" w:rsidSect="006478B4">
      <w:headerReference w:type="first" r:id="rId16"/>
      <w:pgSz w:w="11906" w:h="16838" w:code="9"/>
      <w:pgMar w:top="2109" w:right="1701" w:bottom="1701" w:left="1701" w:header="709" w:footer="9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A7C21" w14:textId="77777777" w:rsidR="00DB1678" w:rsidRDefault="00DB1678" w:rsidP="000B673B">
      <w:r>
        <w:separator/>
      </w:r>
    </w:p>
  </w:endnote>
  <w:endnote w:type="continuationSeparator" w:id="0">
    <w:p w14:paraId="34C8E7CA" w14:textId="77777777" w:rsidR="00DB1678" w:rsidRDefault="00DB1678" w:rsidP="000B673B">
      <w:r>
        <w:continuationSeparator/>
      </w:r>
    </w:p>
  </w:endnote>
  <w:endnote w:type="continuationNotice" w:id="1">
    <w:p w14:paraId="7C0CB09C" w14:textId="77777777" w:rsidR="00DB1678" w:rsidRDefault="00DB16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7058" w:type="dxa"/>
      <w:tblInd w:w="39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22"/>
      <w:gridCol w:w="2952"/>
      <w:gridCol w:w="2284"/>
    </w:tblGrid>
    <w:tr w:rsidR="005F344E" w:rsidRPr="006478B4" w14:paraId="3CE0470E" w14:textId="77777777" w:rsidTr="006F3888">
      <w:trPr>
        <w:trHeight w:val="280"/>
      </w:trPr>
      <w:tc>
        <w:tcPr>
          <w:tcW w:w="1822" w:type="dxa"/>
          <w:shd w:val="clear" w:color="auto" w:fill="auto"/>
          <w:tcMar>
            <w:left w:w="0" w:type="dxa"/>
          </w:tcMar>
        </w:tcPr>
        <w:p w14:paraId="3CE0470B" w14:textId="014B45C8" w:rsidR="005F344E" w:rsidRPr="006478B4" w:rsidRDefault="005F344E" w:rsidP="00C71CBD">
          <w:pPr>
            <w:pStyle w:val="Footer"/>
            <w:ind w:left="0"/>
          </w:pPr>
        </w:p>
      </w:tc>
      <w:tc>
        <w:tcPr>
          <w:tcW w:w="2952" w:type="dxa"/>
          <w:shd w:val="clear" w:color="auto" w:fill="auto"/>
        </w:tcPr>
        <w:p w14:paraId="3CE0470C" w14:textId="7783406B" w:rsidR="005F344E" w:rsidRPr="006478B4" w:rsidRDefault="005F344E" w:rsidP="00C71CBD">
          <w:pPr>
            <w:pStyle w:val="Footer"/>
            <w:ind w:left="0"/>
          </w:pPr>
        </w:p>
      </w:tc>
      <w:tc>
        <w:tcPr>
          <w:tcW w:w="2284" w:type="dxa"/>
          <w:shd w:val="clear" w:color="auto" w:fill="auto"/>
        </w:tcPr>
        <w:p w14:paraId="3CE0470D" w14:textId="2E51E377" w:rsidR="005F344E" w:rsidRPr="006478B4" w:rsidRDefault="005F344E" w:rsidP="006478B4">
          <w:pPr>
            <w:pStyle w:val="Footer"/>
            <w:ind w:left="0"/>
            <w:jc w:val="right"/>
          </w:pPr>
        </w:p>
      </w:tc>
    </w:tr>
    <w:tr w:rsidR="005F344E" w:rsidRPr="006478B4" w14:paraId="3CE04712" w14:textId="77777777" w:rsidTr="006F3888">
      <w:trPr>
        <w:trHeight w:val="280"/>
      </w:trPr>
      <w:tc>
        <w:tcPr>
          <w:tcW w:w="1822" w:type="dxa"/>
          <w:shd w:val="clear" w:color="auto" w:fill="auto"/>
          <w:tcMar>
            <w:left w:w="0" w:type="dxa"/>
          </w:tcMar>
        </w:tcPr>
        <w:p w14:paraId="3CE0470F" w14:textId="5EF9A079" w:rsidR="005F344E" w:rsidRPr="006478B4" w:rsidRDefault="005F344E" w:rsidP="00C71CBD">
          <w:pPr>
            <w:pStyle w:val="Footer"/>
            <w:ind w:left="0"/>
          </w:pPr>
        </w:p>
      </w:tc>
      <w:tc>
        <w:tcPr>
          <w:tcW w:w="2952" w:type="dxa"/>
          <w:shd w:val="clear" w:color="auto" w:fill="auto"/>
        </w:tcPr>
        <w:p w14:paraId="3CE04710" w14:textId="3FC0B557" w:rsidR="005F344E" w:rsidRPr="006478B4" w:rsidRDefault="005F344E" w:rsidP="00FA5820">
          <w:pPr>
            <w:pStyle w:val="Footer"/>
            <w:ind w:left="0"/>
          </w:pPr>
        </w:p>
      </w:tc>
      <w:tc>
        <w:tcPr>
          <w:tcW w:w="2284" w:type="dxa"/>
          <w:shd w:val="clear" w:color="auto" w:fill="auto"/>
        </w:tcPr>
        <w:p w14:paraId="3CE04711" w14:textId="16902613" w:rsidR="005F344E" w:rsidRPr="006478B4" w:rsidRDefault="005F344E" w:rsidP="006478B4">
          <w:pPr>
            <w:pStyle w:val="Footer"/>
            <w:ind w:left="0"/>
            <w:jc w:val="right"/>
          </w:pPr>
        </w:p>
      </w:tc>
    </w:tr>
  </w:tbl>
  <w:p w14:paraId="3CE04713" w14:textId="02420987" w:rsidR="005F344E" w:rsidRDefault="005F344E" w:rsidP="0075003F">
    <w:pPr>
      <w:pStyle w:val="Footer"/>
      <w:tabs>
        <w:tab w:val="clear" w:pos="8505"/>
      </w:tabs>
      <w:spacing w:line="20" w:lineRule="exact"/>
    </w:pPr>
    <w:r>
      <w:rPr>
        <w:noProof/>
      </w:rPr>
      <w:drawing>
        <wp:anchor distT="0" distB="0" distL="114300" distR="114300" simplePos="0" relativeHeight="251658243" behindDoc="0" locked="0" layoutInCell="1" allowOverlap="1" wp14:anchorId="34E38FCB" wp14:editId="228E75FE">
          <wp:simplePos x="0" y="0"/>
          <wp:positionH relativeFrom="column">
            <wp:posOffset>4859426</wp:posOffset>
          </wp:positionH>
          <wp:positionV relativeFrom="page">
            <wp:posOffset>9619386</wp:posOffset>
          </wp:positionV>
          <wp:extent cx="1205865" cy="543560"/>
          <wp:effectExtent l="0" t="0" r="0" b="8890"/>
          <wp:wrapNone/>
          <wp:docPr id="1393272126" name="Afbeelding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Microsoft partner logo 0304201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5865" cy="543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65ED38" w14:textId="77777777" w:rsidR="00DB1678" w:rsidRDefault="00DB1678" w:rsidP="000B673B">
      <w:r>
        <w:separator/>
      </w:r>
    </w:p>
  </w:footnote>
  <w:footnote w:type="continuationSeparator" w:id="0">
    <w:p w14:paraId="4CD7E799" w14:textId="77777777" w:rsidR="00DB1678" w:rsidRDefault="00DB1678" w:rsidP="000B673B">
      <w:r>
        <w:continuationSeparator/>
      </w:r>
    </w:p>
  </w:footnote>
  <w:footnote w:type="continuationNotice" w:id="1">
    <w:p w14:paraId="592EBC7E" w14:textId="77777777" w:rsidR="00DB1678" w:rsidRDefault="00DB167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04709" w14:textId="77777777" w:rsidR="005F344E" w:rsidRDefault="005F344E" w:rsidP="0086291C">
    <w:pPr>
      <w:pStyle w:val="Header"/>
    </w:pPr>
    <w:r w:rsidRPr="00732C49">
      <w:rPr>
        <w:noProof/>
      </w:rPr>
      <w:drawing>
        <wp:anchor distT="0" distB="360045" distL="114300" distR="114300" simplePos="0" relativeHeight="251658241" behindDoc="1" locked="1" layoutInCell="1" allowOverlap="0" wp14:anchorId="3CE04716" wp14:editId="25FE1897">
          <wp:simplePos x="0" y="0"/>
          <wp:positionH relativeFrom="page">
            <wp:posOffset>5838825</wp:posOffset>
          </wp:positionH>
          <wp:positionV relativeFrom="page">
            <wp:posOffset>494030</wp:posOffset>
          </wp:positionV>
          <wp:extent cx="1137285" cy="403225"/>
          <wp:effectExtent l="0" t="0" r="5715" b="0"/>
          <wp:wrapNone/>
          <wp:docPr id="784541389" name="Afbeelding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2" descr="logo rubicon met payof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37285" cy="403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E0470A" w14:textId="6C350664" w:rsidR="005F344E" w:rsidRDefault="00720A14" w:rsidP="00720A14">
    <w:pPr>
      <w:pStyle w:val="Header"/>
      <w:spacing w:before="200"/>
      <w:jc w:val="left"/>
    </w:pPr>
    <w:r w:rsidRPr="00720A14">
      <w:t>IMPLEMENTATIEPLAN VOOR PHISHING-RESISTANT MFA IN AZURE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04714" w14:textId="3E40DAFB" w:rsidR="005F344E" w:rsidRDefault="005F344E" w:rsidP="0043555F">
    <w:pPr>
      <w:pStyle w:val="Header"/>
      <w:spacing w:after="2000"/>
    </w:pPr>
    <w:r>
      <w:rPr>
        <w:noProof/>
      </w:rPr>
      <w:drawing>
        <wp:anchor distT="0" distB="0" distL="114300" distR="114300" simplePos="0" relativeHeight="251658245" behindDoc="0" locked="0" layoutInCell="1" allowOverlap="1" wp14:anchorId="591DB7A2" wp14:editId="088787E0">
          <wp:simplePos x="0" y="0"/>
          <wp:positionH relativeFrom="column">
            <wp:posOffset>4168140</wp:posOffset>
          </wp:positionH>
          <wp:positionV relativeFrom="paragraph">
            <wp:posOffset>194945</wp:posOffset>
          </wp:positionV>
          <wp:extent cx="1600200" cy="567690"/>
          <wp:effectExtent l="0" t="0" r="0" b="3810"/>
          <wp:wrapThrough wrapText="bothSides">
            <wp:wrapPolygon edited="0">
              <wp:start x="0" y="0"/>
              <wp:lineTo x="0" y="21020"/>
              <wp:lineTo x="21343" y="21020"/>
              <wp:lineTo x="21343" y="0"/>
              <wp:lineTo x="0" y="0"/>
            </wp:wrapPolygon>
          </wp:wrapThrough>
          <wp:docPr id="129608199" name="Afbeelding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Rubicon_Logo_20 jaa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200" cy="56769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3CE0471C" wp14:editId="3CE0471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235825" cy="10686553"/>
              <wp:effectExtent l="0" t="0" r="22225" b="19685"/>
              <wp:wrapNone/>
              <wp:docPr id="4" name="Rectangle 9" descr="templates offerte-projecten voorkant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35825" cy="10686553"/>
                      </a:xfrm>
                      <a:prstGeom prst="rect">
                        <a:avLst/>
                      </a:prstGeom>
                      <a:blipFill dpi="0" rotWithShape="0">
                        <a:blip r:embed="rId2"/>
                        <a:srcRect/>
                        <a:stretch>
                          <a:fillRect r="-12"/>
                        </a:stretch>
                      </a:blipFill>
                      <a:ln w="9525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 w14:anchorId="72DAC2DB">
            <v:rect w14:anchorId="5ADDCE21" id="Rectangle 9" o:spid="_x0000_s1026" alt="templates offerte-projecten voorkant" style="position:absolute;margin-left:0;margin-top:0;width:569.75pt;height:841.45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8S9FFFf8z5/0IBRRRQAUUUU&#10;AFFFFABRRRQAUUUUAFFFFABRRRQAUUUUAFFFFABRRRQGwV9hfsC6qNG/a4+D0zdLzU/E9iRnvqXg&#10;vxBAPXHKDHoefp8e19A/sq6p/Zf7R/wJusfZMfE7w3p23oD/AGtrDaRt/Hv+vavv/CnMHl3iZ4e5&#10;km1LC8YZEvvzWMU9PXr0fY+F8UMPHMfDnjbDSXNHE8F582n1SyhtrRflq3fqf1zDoO3ApaZHyiH1&#10;Rf5Cn1/0PwfNGL7xT+9XP8KmrNrs7BRRRV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4l6K&#10;KK/5nz/oQCiiigAooooAKKKKACiiigAooooAKKKKACiiigAooooAKKKKACiiigAr2b9nb/k4P4Gf&#10;9lc+Gf8A6mWg14zXs37O3/JwfwM/7K58M/8A1MtBr7Lw+S/1+4V0X/JS5V/6epnyPiBpwNxbb/ok&#10;81/9MSP6/ov9VF/1zT/0EVJUcP8Aqov+uaf+gipK/wCiqj/Cpf8AXuH/AKSj/B6W79X+YUUUVoI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+Jeiiiv+Z8/6EAooooAKKKKACiiigAooooAKKKKACiiigAooooAKKKKACiiigAooooAK&#10;9m/Z2/5OD+Bn/ZXPhn/6mWg14zXs37O3/JwfwM/7K58M/wD1MtBr7Pw+/wCS+4V/7KXKv/T1M+R8&#10;Qf8AkhuLv+yTzX/0xI/r+h/1UX/XNP8A0EVJUcP+qi/65p/6CKkr/opo/wAKl/17h/6Sj/B6W79X&#10;+YUUUVo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iXooor/AJnz/oQCiiigAooooAKKKKAC&#10;iiigAooooAKKKKACiiigAooooAKKKKACiiigAr2b9nb/AJOD+Bn/AGVz4Z/+ploNeM17N+zt/wAn&#10;B/Az/srnwz/9TLQa+z8Pv+S+4V/7KXKv/T1M+R8Qf+SG4u/7JPNf/TEj+v6H/VRf9c0/9BFSVHD/&#10;AKqL/rmn/oIqSv8Aopo/wqX/AF7h/wCko/welu/V/mFFFFaC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4l6KKK/5nz/AKEAooooAKKKKACiiigAooooAKKKKACiiigAooooAKKKKACiiigAoooo&#10;AK9m/Z2/5OD+Bn/ZXPhn/wCploNeM17N+zt/ycH8DP8Asrnwz/8AUy0Gvs/D7/kvuFf+ylyr/wBP&#10;Uz5HxB/5Ibi7/sk81/8ATEj+v6H/AFUX/XNP/QRUlRw/6qL/AK5p/wCgipK/6KaP8Kl/17h/6Sj/&#10;AAelu/V/mFFFFaC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4l6KKK/5nz/oQCiiigAooooA&#10;KKKKACiiigAooooAKKKKACiiigAooooAKKKKACiiigAr2b9nb/k4P4Gf9lc+Gf8A6mWg14zXs37O&#10;3/JwfwM/7K58M/8A1MtBr7Pw+/5L7hX/ALKXKv8A09TPkfEH/khuLv8Ask81/wDTEj+v6H/VRf8A&#10;XNP/AEEVJUcP+qi/65p/6CKkr/opo/wqX/XuH/pKP8Hpbv1f5hRRRWg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+Jeiiiv+Z8/6EAooooAKKKKACiiigAooooAKKKKACiiigAooooAKKKKACiii&#10;gAooooAK9m/Z2/5OD+Bn/ZXPhn/6mWg14zXs37O3/JwfwM/7K58M/wD1MtBr7Pw+/wCS+4V/7KXK&#10;v/T1M+R8Qf8AkhuLv+yTzX/0xI/r+h/1UX/XNP8A0EVJUcP+qi/65p/6CKkr/opo/wAKl/17h/6S&#10;j/B6W79X+YUUUVo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iXooor/AJnz/oQCiiigAooo&#10;oAKKKKACiiigAooooAKKKKACiiigAooooAKKKKACiiigAr2b9nb/AJOD+Bn/AGVz4Z/+ploNeM17&#10;N+zt/wAnB/Az/srnwz/9TLQa+z8Pv+S+4V/7KXKv/T1M+R8Qf+SG4u/7JPNf/TEj+v6H/VRf9c0/&#10;9BFSVHD/AKqL/rmn/oIqSv8Aopo/wqX/AF7h/wCko/welu/V/mFFFFa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4l6KKK/5nz/AKEAooooAKKKKACiiigAooooAKKKKACiiigAooooAKKKKACi&#10;iigAooooAK9m/Z2/5OD+Bn/ZXPhn/wCploNeM17N+zt/ycH8DP8Asrnwz/8AUy0Gvs/D7/kvuFf+&#10;ylyr/wBPUz5HxB/5Ibi7/sk81/8ATEj+v6H/AFUX/XNP/QRUlRw/6qL/AK5p/wCgipK/6KaP8Kl/&#10;17h/6Sj/AAelu/V/mFFFFa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4l6KKK/5nz/oQCii&#10;igAooooAKKKKACiiigAooooAKKKKACiiigAooooAKKKKACiiigAr2b9nb/k4P4Gf9lc+Gf8A6mWg&#10;14zXs37O3/JwfwM/7K58M/8A1MtBr7Pw+/5L7hX/ALKXKv8A09TPkfEH/khuLv8Ask81/wDTEj+v&#10;6H/VRf8AXNP/AEEVJUcP+qi/65p/6CKkr/opo/wqX/XuH/pKP8Hpbv1f5hRRRWg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+Jeiiiv+Z8/6EAooooAKKKKACiiigAooooAKKKKACiiigAooooAK&#10;KKKACiiigAooooAK9m/Z2/5OD+Bn/ZXPhn/6mWg14zXs37O3/JwfwM/7K58M/wD1MtBr7Pw+/wCS&#10;+4V/7KXKv/T1M+R8Qf8AkhuLv+yTzX/0xI/r+h/1UX/XNP8A0EVJUcP+qi/65p/6CKkr/opo/wAK&#10;l/17h/6Sj/B6W79X+YUUUVo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iXooor/AJnz/oQC&#10;iiigAooooAKKKKACiiigAooooAKKKKACiiigAooooAKKKKACiiigAr2b9nb/AJOD+Bn/AGVz4Z/+&#10;ploNeM17N+zt/wAnB/Az/srnwz/9TLQa+z8Pv+S+4V/7KXKv/T1M+R8Qf+SG4u/7JPNf/TEj+v6H&#10;/VRf9c0/9BFSVHD/AKqL/rmn/oIqSv8Aopo/wqX/AF7h/wCko/welu/V/mFFFFaC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4l6KKK/5nz/AKEAooooAKKKKACiiigAooooAKKKKACiiigAoooo&#10;AKKKKACiiigAooooAK9m/Z2/5OD+Bn/ZXPhn/wCploNeM17N+zt/ycH8DP8Asrnwz/8AUy0Gvs/D&#10;7/kvuFf+ylyr/wBPUz5HxB/5Ibi7/sk81/8ATEj+v6H/AFUX/XNP/QRUlRw/6qL/AK5p/wCgipK/&#10;6KaP8Kl/17h/6Sj/AAelu/V/mFFFFaC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4l6KKK/5&#10;nz/oQCiiigAooooAKKKKACiiigAooooAKKKKACiiigAooooAKKKKACiiigAr2b9nb/k4P4Gf9lc+&#10;Gf8A6mWg14zXs37O3/JwfwM/7K58M/8A1MtBr7Pw+/5L7hX/ALKXKv8A09TPkfEH/khuLv8Ask81&#10;/wDTEj+v6H/VRf8AXNP/AEEVJUcP+qi/65p/6CKkr/opo/wqX/XuH/pKP8Hpbv1f5hRRRWg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+Jeiiiv+Z8/6EAooooAKKKKACiiigAooooAKKKKACiii&#10;gAooooAKKKKACiiigAooooAK9m/Z2/5OD+Bn/ZXPhn/6mWg14zXs37O3/JwfwM/7K58M/wD1MtBr&#10;7Pw+/wCS+4V/7KXKv/T1M+R8Qf8AkhuLv+yTzX/0xI/r+h/1UX/XNP8A0EVJUcP+qi/65p/6CKkr&#10;/opo/wAKl/17h/6Sj/B6W79X+YUUUVo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iXooor/&#10;AJnz/oQCiiigAooooAKKKKACiiigAooooAKKKKACiiigAooooAKKKKACiiigAr2b9nb/AJOD+Bn/&#10;AGVz4Z/+ploNeM17N+zt/wAnB/Az/srnwz/9TLQa+z8Pv+S+4V/7KXKv/T1M+R8Qf+SG4u/7JPNf&#10;/TEj+v6H/VRf9c0/9BFSVHD/AKqL/rmn/oIqSv8Aopo/wqX/AF7h/wCko/welu/V/mFFFFa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4l6KKK/5nz/AKEAooooAKKKKACiiigAooooAKKKKACi&#10;iigAooooAKKKKACiiigAooooAK9m/Z2/5OD+Bn/ZXPhn/wCploNeM17N+zt/ycH8DP8Asrnwz/8A&#10;Uy0Gvs/D7/kvuFf+ylyr/wBPUz5HxB/5Ibi7/sk81/8ATEj+v6H/AFUX/XNP/QRUlRw/6qL/AK5p&#10;/wCgipK/6KaP8Kl/17h/6Sj/AAelu/V/mFFFFaC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4l6KKK/5nz/oQCiiigAooooAKKKKACiiigAooooAKKKKACiiigAooooAKKKKACiiigAr2b9nb/k4&#10;P4Gf9lc+Gf8A6mWg14zXs37O3/JwfwM/7K58M/8A1MtBr7Pw+/5L7hX/ALKXKv8A09TPkfEH/khu&#10;Lv8Ask81/wDTEj+v6H/VRf8AXNP/AEEVJUcP+qi/65p/6CKkr/opo/wqX/XuH/pKP8Hpbv1f5hRR&#10;RWg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+Jeiiiv+Z8/6EAooooAKKKKACiiigAooooAK&#10;KKKACiiigAooooAKKKKACiiigAooooAK9m/Z2/5OD+Bn/ZXPhn/6mWg14zXs37O3/JwfwM/7K58M&#10;/wD1MtBr7Pw+/wCS+4V/7KXKv/T1M+R8Qf8AkhuLv+yTzX/0xI/r+h/1UX/XNP8A0EVJUcP+qi/6&#10;5p/6CKkr/opo/wAKl/17h/6Sj/B6W79X+YUUUVo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iXooor/AJnz/oQCiiigAooooAKKKKACiiigAooooAKKKKACiiigAooooAKKKKACiiigAr2b9nb/&#10;AJOD+Bn/AGVz4Z/+ploNeM17N+zt/wAnB/Az/srnwz/9TLQa+z8Pv+S+4V/7KXKv/T1M+R8Qf+SG&#10;4u/7JPNf/TEj+v6H/VRf9c0/9BFSVHD/AKqL/rmn/oIqSv8Aopo/wqX/AF7h/wCko/welu/V/mFF&#10;FFaC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4l6KKK/5nz/AKEAooooAKKKKACiiigAoooo&#10;AKKKKACiiigAooooAKKKKACiiigAooooAK9m/Z2/5OD+Bn/ZXPhn/wCploNeM17N+zt/ycH8DP8A&#10;srnwz/8AUy0Gvs/D7/kvuFf+ylyr/wBPUz5HxB/5Ibi7/sk81/8ATEj+v6H/AFUX/XNP/QRUlRw/&#10;6qL/AK5p/wCgipK/6KaP8Kl/17h/6Sj/AAelu/V/mFFFFa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4l6KKK/5nz/oQCiiigAooooAKKKKACiiigAooooAKKKKACiiigAooooAKKKKACiiigAr&#10;2b9nb/k4P4Gf9lc+Gf8A6mWg14zXs37O3/JwfwM/7K58M/8A1MtBr7Pw+/5L7hX/ALKXKv8A09TP&#10;kfEH/khuLv8Ask81/wDTEj+v6H/VRf8AXNP/AEEVJUcP+qi/65p/6CKkr/opo/wqX/XuH/pKP8Hp&#10;bv1f5hRRRWg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+Jeiiiv+Z8/6EAooooAKKKKACiii&#10;gAooooAKKKKACiiigAooooAKKKKACiiigAooooAK9m/Z2/5OD+Bn/ZXPhn/6mWg14zXs37O3/Jwf&#10;wM/7K58M/wD1MtBr7Pw+/wCS+4V/7KXKv/T1M+R8Qf8AkhuLv+yTzX/0xI/r+h/1UX/XNP8A0EVJ&#10;UcP+qi/65p/6CKkr/opo/wAKl/17h/6Sj/B6W79X+YUUUVo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iXooor/AJnz/oQCiiigAooooAKKKKACiiigAooooAKKKKACiiigAooooAKKKKACiiig&#10;Ar2b9nb/AJOD+Bn/AGVz4Z/+ploNeM17N+zt/wAnB/Az/srnwz/9TLQa+z8Pv+S+4V/7KXKv/T1M&#10;+R8Qf+SG4u/7JPNf/TEj+v6H/VRf9c0/9BFSVHD/AKqL/rmn/oIqSv8Aopo/wqX/AF7h/wCko/we&#10;lu/V/mFFFFaC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4l6KKK/5nz/AKEAooooAKKKKACi&#10;iigAooooAKKKKACiiigAooooAKKKKACiiigAooooAK9m/Z2/5OD+Bn/ZXPhn/wCploNeM17N+zt/&#10;ycH8DP8Asrnwz/8AUy0Gvs/D7/kvuFf+ylyr/wBPUz5HxB/5Ibi7/sk81/8ATEj+v6H/AFUX/XNP&#10;/QRUlRw/6qL/AK5p/wCgipK/6KaP8Kl/17h/6Sj/AAelu/V/mFFFFaC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4l6KKK/5nz/oQCiiigAooooAKKKKACiiigAooooAKKKKACiiigAooooAKKKK&#10;ACiiigAr2b9nb/k4P4Gf9lc+Gf8A6mWg14zXs37O3/JwfwM/7K58M/8A1MtBr7Pw+/5L7hX/ALKX&#10;Kv8A09TPkfEH/khuLv8Ask81/wDTEj+v6H/VRf8AXNP/AEEVJUcP+qi/65p/6CKkr/opo/wqX/Xu&#10;H/pKP8Hpbv1f5hRRRWg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Jeiiiv+Z8/6EAooooAK&#10;KKKACiiigAooooAKKKKACiiigAooooAKKKKACiiigAooooAK9m/Z2/5OD+Bn/ZXPhn/6mWg14zXs&#10;37O3/JwfwM/7K58M/wD1MtBr7Pw+/wCS+4V/7KXKv/T1M+R8Qf8AkhuLv+yTzX/0xI/r+h/1UX/X&#10;NP8A0EVJUcP+qi/65p/6CKkr/opo/wAKl/17h/6Sj/B6W79X+YUUUVo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iXooor/AJnz/oQCiiigAooooAKKKKACiiigAooooAKKKKACiiigAooooAKK&#10;KKACiiigAr2b9nb/AJOD+Bn/AGVz4Z/+ploNeM17N+zt/wAnB/Az/srnwz/9TLQa+z8Pv+S+4V/7&#10;KXKv/T1M+R8Qf+SG4u/7JPNf/TEj+v6H/VRf9c0/9BFSVHD/AKqL/rmn/oIqSv8Aopo/wqX/AF7h&#10;/wCko/welu/V/mFFFFaC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4l6KKK/5nz/AKEAoooo&#10;AKKKKACiiigAooooAKKKKACiiigAooooAKKKKACiiigAooooAK9m/Z2/5OD+Bn/ZXPhn/wCploNe&#10;M17N+zt/ycH8DP8Asrnwz/8AUy0Gvs/D7/kvuFf+ylyr/wBPUz5HxB/5Ibi7/sk81/8ATEj+v6H/&#10;AFUX/XNP/QRUlRw/6qL/AK5p/wCgipK/6KaP8Kl/17h/6Sj/AAelu/V/mFFFFaC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4l6KKK/5nz/oQCiiigAooooAKKKKACiiigAooooAKKKKACiiigAo&#10;oooAKKKKACiiigAr2b9nb/k4P4Gf9lc+Gf8A6mWg14zXs37O3/JwfwM/7K58M/8A1MtBr7Pw+/5L&#10;7hX/ALKXKv8A09TPkfEH/khuLv8Ask81/wDTEj+v6H/VRf8AXNP/AEEVJUcP+qi/65p/6CKkr/op&#10;o/wqX/XuH/pKP8Hpbv1f5hRRRWg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+Jeiiiv+Z8/6&#10;EAooooAKKKKACiiigAooooAKKKKACiiigAooooAKKKKACiiigAooooAK9m/Z2/5OD+Bn/ZXPhn/6&#10;mWg14zXs37O3/JwfwM/7K58M/wD1MtBr7Pw+/wCS+4V/7KXKv/T1M+R8Qf8AkhuLv+yTzX/0xI/r&#10;+h/1UX/XNP8A0EVJUcP+qi/65p/6CKkr/opo/wAKl/17h/6Sj/B6W79X+YUUUVoI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iXooor/AJnz/oQCiiigAooooAKKKKACiiigAooooAKKKKACiiig&#10;AooooAKKKKACiiigAr2b9nb/AJOD+Bn/AGVz4Z/+ploNeM17N+zt/wAnB/Az/srnwz/9TLQa+z8P&#10;v+S+4V/7KXKv/T1M+R8Qf+SG4u/7JPNf/TEj+v6H/VRf9c0/9BFSVHD/AKqL/rmn/oIqSv8Aopo/&#10;wqX/AF7h/wCko/welu/V/mFFFFa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4l6KKK/5nz/&#10;AKEAooooAKKKKACiiigAooooAKKKKACiiigAooooAKKKKACiiigAooooAK9m/Z2/5OD+Bn/ZXPhn&#10;/wCploNeM17N+zt/ycH8DP8Asrnwz/8AUy0Gvs/D7/kvuFf+ylyr/wBPUz5HxB/5Ibi7/sk81/8A&#10;TEj+v6H/AFUX/XNP/QRUlRw/6qL/AK5p/wCgipK/6KaP8Kl/17h/6Sj/AAelu/V/mFFFFaC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4l6KKK/5nz/oQCiiigAooooAKKKKACiiigAooooAKKKK&#10;ACiiigAooooAKKKKACiiigAr2b9nb/k4P4Gf9lc+Gf8A6mWg14zXs37O3/JwfwM/7K58M/8A1MtB&#10;r7Pw+/5L7hX/ALKXKv8A09TPkfEH/khuLv8Ask81/wDTEj+v6H/VRf8AXNP/AEEVJUcP+qi/65p/&#10;6CKkr/opo/wqX/XuH/pKP8Hpbv1f5hRRRWg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+Jei&#10;iiv+Z8/6EAooooAKKKKACiiigAooooAKKKKACiiigAooooAKKKKACiiigAooooAK9m/Z2/5OD+Bn&#10;/ZXPhn/6mWg14zXs37O3/JwfwM/7K58M/wD1MtBr7Pw+/wCS+4V/7KXKv/T1M+R8Qf8AkhuLv+yT&#10;zX/0xI/r+h/1UX/XNP8A0EVJUcP+qi/65p/6CKkr/opo/wAKl/17h/6Sj/B6W79X+YUUUVo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iXooor/AJnz/oQCiiigAooooAKKKKACiiigAooooAKK&#10;KKACiiigAooooAKKKKACiiigAr2b9nb/AJOD+Bn/AGVz4Z/+ploNeM17N+zt/wAnB/Az/srnwz/9&#10;TLQa+z8Pv+S+4V/7KXKv/T1M+R8Qf+SG4u/7JPNf/TEj+v6H/VRf9c0/9BFSVHD/AKqL/rmn/oIq&#10;Sv8Aopo/wqX/AF7h/wCko/welu/V/mFFFFa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4l6&#10;KKK/5nz/AKEAooooAKKKKACiiigAooooAKKKKACiiigAooooAKKKKACiiigAooooAK9m/Z2/5OD+&#10;Bn/ZXPhn/wCploNeM17N+zt/ycH8DP8Asrnwz/8AUy0Gvs/D7/kvuFf+ylyr/wBPUz5HxB/5Ibi7&#10;/sk81/8ATEj+v6H/AFUX/XNP/QRUlRw/6qL/AK5p/wCgipK/6KaP8Kl/17h/6Sj/AAelu/V/mFFF&#10;Fa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4l6KKK/5nz/oQCiiigAooooAKKKKACiiigAo&#10;oooAKKKKACiiigAooooAKKKKACiiigAr2b9nb/k4P4Gf9lc+Gf8A6mWg14zXs37O3/JwfwM/7K58&#10;M/8A1MtBr7Pw+/5L7hX/ALKXKv8A09TPkfEH/khuLv8Ask81/wDTEj+v6H/VRf8AXNP/AEEVJUcP&#10;+qi/65p/6CKkr/opo/wqX/XuH/pKP8Hpbv1f5hRRRWg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+Jeiiiv+Z8/6EAooooAKKKKACiiigAooooAKKKKACiiigAooooAKKKKACiiigAooooAK9m/Z&#10;2/5OD+Bn/ZXPhn/6mWg14zXs37O3/JwfwM/7K58M/wD1MtBr7Pw+/wCS+4V/7KXKv/T1M+R8Qf8A&#10;khuLv+yTzX/0xI/r+h/1UX/XNP8A0EVJUcP+qi/65p/6CKkr/opo/wAKl/17h/6Sj/B6W79X+YUU&#10;UVo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iXooor/AJnz/oQCiiigAooooAKKKKACiiig&#10;AooooAKKKKACiiigAooooAKKKKACiiigAr2b9nb/AJOD+Bn/AGVz4Z/+ploNeM17N+zt/wAnB/Az&#10;/srnwz/9TLQa+z8Pv+S+4V/7KXKv/T1M+R8Qf+SG4u/7JPNf/TEj+v6H/VRf9c0/9BFSVHD/AKqL&#10;/rmn/oIqSv8Aopo/wqX/AF7h/wCko/welu/V/mFFFFaC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4l6KKK/5nz/AKEAooooAKKKKACiiigAooooAKKKKACiiigAooooAKKKKACiiigAooooAK9m&#10;/Z2/5OD+Bn/ZXPhn/wCploNeM17N+zt/ycH8DP8Asrnwz/8AUy0Gvs/D7/kvuFf+ylyr/wBPUz5H&#10;xB/5Ibi7/sk81/8ATEj+v6H/AFUX/XNP/QRUlRw/6qL/AK5p/wCgipK/6KaP8Kl/17h/6Sj/AAel&#10;u/V/mFFFFaC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4l6KKK/5nz/oQCiiigAooooAKKKK&#10;ACiiigAooooAKKKKACiiigAooooAKKKKACiiigAr2b9nb/k4P4Gf9lc+Gf8A6mWg14zXs37O3/Jw&#10;fwM/7K58M/8A1MtBr7Pw+/5L7hX/ALKXKv8A09TPkfEH/khuLv8Ask81/wDTEj+v6H/VRf8AXNP/&#10;AEEVJUcP+qi/65p/6CKkr/opo/wqX/XuH/pKP8Hpbv1f5hRRRWg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+Jeiiiv+Z8/6EAooooAKKKKACiiigAooooAKKKKACiiigAooooAKKKKACiiigAoo&#10;ooAK9m/Z2/5OD+Bn/ZXPhn/6mWg14zXs37O3/JwfwM/7K58M/wD1MtBr7Pw+/wCS+4V/7KXKv/T1&#10;M+R8Qf8AkhuLv+yTzX/0xI/r+h/1UX/XNP8A0EVJUcP+qi/65p/6CKkr/opo/wAKl/17h/6Sj/B6&#10;W79X+YUUUVo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iXooor/AJnz/oQCiiigAooooAKK&#10;KKACiiigAooooAKKKKACiiigAooooAKKKKACiiigAr2b9nb/AJOD+Bn/AGVz4Z/+ploNeM17N+zt&#10;/wAnB/Az/srnwz/9TLQa+z8Pv+S+4V/7KXKv/T1M+R8Qf+SG4u/7JPNf/TEj+v6H/VRf9c0/9BFS&#10;VHD/AKqL/rmn/oIqSv8Aopo/wqX/AF7h/wCko/welu/V/mFFFFa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4l6KKK/5nz/AKEAooooAKKKKACiiigAooooAKKKKACiiigAooooAKKKKACiiigA&#10;ooooAK9m/Z2/5OD+Bn/ZXPhn/wCploNeM17N+zt/ycH8DP8Asrnwz/8AUy0Gvs/D7/kvuFf+ylyr&#10;/wBPUz5HxB/5Ibi7/sk81/8ATEj+v6H/AFUX/XNP/QRUlRw/6qL/AK5p/wCgipK/6KaP8Kl/17h/&#10;6Sj/AAelu/V/mFFFFaC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4l6KKK/5nz/oQCiiigAo&#10;oooAKKKKACiiigAooooAKKKKACiiigAooooAKKKKACiiigAr2b9nb/k4P4Gf9lc+Gf8A6mWg14zX&#10;s37O3/JwfwM/7K58M/8A1MtBr7Pw+/5L7hX/ALKXKv8A09TPkfEH/khuLv8Ask81/wDTEj+v6H/V&#10;Rf8AXNP/AEEVJUcP+qi/65p/6CKkr/opo/wqX/XuH/pKP8Hpbv1f5hRRRWg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+Jeiiiv+Z8/6EAooooAKKKKACiiigAooooAKKKKACiiigAooooAKKKKA&#10;CiiigAooooAK9m/Z2/5OD+Bn/ZXPhn/6mWg14zXs37O3/JwfwM/7K58M/wD1MtBr7Pw+/wCS+4V/&#10;7KXKv/T1M+R8Qf8AkhuLv+yTzX/0xI/r+h/1UX/XNP8A0EVJUcP+qi/65p/6CKkr/opo/wAKl/17&#10;h/6Sj/B6W79X+YUUUVo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iXooor/AJnz/oQCiiig&#10;AooooAKKKKACiiigAooooAKKKKACiiigAooooAKKKKACiiigAr2b9nb/AJOD+Bn/AGVz4Z/+ploN&#10;eM17N+zt/wAnB/Az/srnwz/9TLQa+z8Pv+S+4V/7KXKv/T1M+R8Qf+SG4u/7JPNf/TEj+v6H/VRf&#10;9c0/9BFSVHD/AKqL/rmn/oIqSv8Aopo/wqX/AF7h/wCko/welu/V/mFFFFaC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4l6KKK/5nz/AKEAooooAKKKKACiiigAooooAKKKKACiiigAooooAKKK&#10;KACiiigAooooAK9m/Z2/5OD+Bn/ZXPhn/wCploNeM17N+zt/ycH8DP8Asrnwz/8AUy0Gvs/D7/kv&#10;uFf+ylyr/wBPUz5HxB/5Ibi7/sk81/8ATEj+v6H/AFUX/XNP/QRUlRw/6qL/AK5p/wCgipK/6KaP&#10;8Kl/17h/6Sj/AAelu/V/mFFFFaC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4l6KKK/5nz/o&#10;QCiiigAooooAKKKKACiiigAooooAKKKKACiiigAooooAKKKKACiiigAr2b9nb/k4P4Gf9lc+Gf8A&#10;6mWg14zXs37O3/JwfwM/7K58M/8A1MtBr7Pw+/5L7hX/ALKXKv8A09TPkfEH/khuLv8Ask81/wDT&#10;Ej+v6H/VRf8AXNP/AEEVJUcP+qi/65p/6CKkr/opo/wqX/XuH/pKP8Hpbv1f5hRRRWg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+Jeiiiv+Z8/6EAooooAKKKKACiiigAooooAKKKKACiiigAoo&#10;ooAKKKKACiiigAooooAK9m/Z2/5OD+Bn/ZXPhn/6mWg14zXs37O3/JwfwM/7K58M/wD1MtBr7Pw+&#10;/wCS+4V/7KXKv/T1M+R8Qf8AkhuLv+yTzX/0xI/r+h/1UX/XNP8A0EVJUcP+qi/65p/6CKkr/opo&#10;/wAKl/17h/6Sj/B6W79X+YUUUVo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iXooor/AJnz&#10;/oQCiiigAooooAKKKKACiiigAooooAKKKKACiiigAooooAKKKKACiiigAr2b9nb/AJOD+Bn/AGVz&#10;4Z/+ploNeM17N+zt/wAnB/Az/srnwz/9TLQa+z8Pv+S+4V/7KXKv/T1M+R8Qf+SG4u/7JPNf/TEj&#10;+v6H/VRf9c0/9BFSVHD/AKqL/rmn/oIqSv8Aopo/wqX/AF7h/wCko/welu/V/mFFFFaC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4l6KKK/5nz/AKEAooooAKKKKACiiigAooooAKKKKACiiigA&#10;ooooAKKKKACiiigAooooAK9m/Z2/5OD+Bn/ZXPhn/wCploNeM17N+zt/ycH8DP8Asrnwz/8AUy0G&#10;vs/D7/kvuFf+ylyr/wBPUz5HxB/5Ibi7/sk81/8ATEj+v6H/AFUX/XNP/QRUlRw/6qL/AK5p/wCg&#10;ipK/6KaP8Kl/17h/6Sj/AAelu/V/mFFFFa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4l6K&#10;KK/5nz/oQCiiigAooooAKKKKACiiigAooooAKKKKACiiigAooooAKKKKACiiigAr2b9nb/k4P4Gf&#10;9lc+Gf8A6mWg14zXs37O3/JwfwM/7K58M/8A1MtBr7Pw+/5L7hX/ALKXKv8A09TPkfEH/khuLv8A&#10;sk81/wDTEj+v6H/VRf8AXNP/AEEVJUcP+qi/65p/6CKkr/opo/wqX/XuH/pKP8Hpbv1f5hRRRWg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+Jeiiiv+Z8/6EAooooAKKKKACiiigAooooAKKKKA&#10;CiiigAooooAKKKKACiiigAooooAK9m/Z2/5OD+Bn/ZXPhn/6mWg14zXs37O3/JwfwM/7K58M/wD1&#10;MtBr7Pw+/wCS+4V/7KXKv/T1M+R8Qf8AkhuLv+yTzX/0xI/r+h/1UX/XNP8A0EVJUcP+qi/65p/6&#10;CKkr/opo/wAKl/17h/6Sj/B6W79X+YUUUVo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iXo&#10;oor/AJnz/oQCiiigAooooAKKKKACiiigAooooAKKKKACiiigAooooAKKKKACiiigAr2b9nb/AJOD&#10;+Bn/AGVz4Z/+ploNeM17N+zt/wAnB/Az/srnwz/9TLQa+z8Pv+S+4V/7KXKv/T1M+R8Qf+SG4u/7&#10;JPNf/TEj+v6H/VRf9c0/9BFSVHD/AKqL/rmn/oIqSv8Aopo/wqX/AF7h/wCko/welu/V/mFFFFaC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4l6KKK/5nz/AKEAooooAKKKKACiiigAooooAKKK&#10;KACiiigAooooAKKKKACiiigAooooAK9m/Z2/5OD+Bn/ZXPhn/wCploNeM17N+zt/ycH8DP8Asrnw&#10;z/8AUy0Gvs/D7/kvuFf+ylyr/wBPUz5HxB/5Ibi7/sk81/8ATEj+v6H/AFUX/XNP/QRUlRw/6qL/&#10;AK5p/wCgipK/6KaP8Kl/17h/6Sj/AAelu/V/mFFFFa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4l6KKK/5nz/oQCiiigAooooAKKKKACiiigAooooAKKKKACiiigAooooAKKKKACiiigAr2b9n&#10;b/k4P4Gf9lc+Gf8A6mWg14zXs37O3/JwfwM/7K58M/8A1MtBr7Pw+/5L7hX/ALKXKv8A09TPkfEH&#10;/khuLv8Ask81/wDTEj+v6H/VRf8AXNP/AEEVJUcP+qi/65p/6CKkr/opo/wqX/XuH/pKP8Hpbv1f&#10;5hRRRWg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+Jeiiiv+Z8/6EAooooAKKKKACiiigAoo&#10;ooAKKKKACiiigAooooAKKKKACiiigAooooAK9m/Z2/5OD+Bn/ZXPhn/6mWg14zXs37O3/JwfwM/7&#10;K58M/wD1MtBr7Pw+/wCS+4V/7KXKv/T1M+R8Qf8AkhuLv+yTzX/0xI/r+h/1UX/XNP8A0EVJUcP+&#10;qi/65p/6CKkr/opo/wAKl/17h/6Sj/B6W79X+YUUUVo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iXooor/AJnz/oQCiiigAooooAKKKKACiiigAooooAKKKKACiiigAooooAKKKKACiiigAr2b&#10;9nb/AJOD+Bn/AGVz4Z/+ploNeM17N+zt/wAnB/Az/srnwz/9TLQa+z8Pv+S+4V/7KXKv/T1M+R8Q&#10;f+SG4u/7JPNf/TEj+v6H/VRf9c0/9BFSVHD/AKqL/rmn/oIqSv8Aopo/wqX/AF7h/wCko/welu/V&#10;/mFFFFaC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4l6KKK/5nz/AKEAooooAKKKKACiiigA&#10;ooooAKKKKACiiigAooooAKKKKACiiigAooooAK9m/Z2/5OD+Bn/ZXPhn/wCploNeM17N+zt/ycH8&#10;DP8Asrnwz/8AUy0Gvs/D7/kvuFf+ylyr/wBPUz5HxB/5Ibi7/sk81/8ATEj+v6H/AFUX/XNP/QRU&#10;lRw/6qL/AK5p/wCgipK/6KaP8Kl/17h/6Sj/AAelu/V/mFFFFaC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4l6KKK/5nz/oQCiiigAooooAKKKKACiiigAooooAKKKKACiiigAooooAKKKKACii&#10;igAr2b9nb/k4P4Gf9lc+Gf8A6mWg14zXs37O3/JwfwM/7K58M/8A1MtBr7Pw+/5L7hX/ALKXKv8A&#10;09TPkfEH/khuLv8Ask81/wDTEj+v6H/VRf8AXNP/AEEVJUcP+qi/65p/6CKkr/opo/wqX/XuH/pK&#10;P8Hpbv1f5hRRRW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+Jeiiiv+Z8/6EAooooAKKKKA&#10;CiiigAooooAKKKKACiiigAooooAKKKKACiiigAooooAK9m/Z2/5OD+Bn/ZXPhn/6mWg14zXs37O3&#10;/JwfwM/7K58M/wD1MtBr7Pw+/wCS+4V/7KXKv/T1M+R8Qf8AkhuLv+yTzX/0xI/r+h/1UX/XNP8A&#10;0EVJUcP+qi/65p/6CKkr/opo/wAKl/17h/6Sj/B6W79X+YUUUVo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iXooor/AJnz/oQCiiigAooooAKKKKACiiigAooooAKKKKACiiigAooooAKKKKAC&#10;iiigAr2b9nb/AJOD+Bn/AGVz4Z/+ploNeM17N+zt/wAnB/Az/srnwz/9TLQa+z8Pv+S+4V/7KXKv&#10;/T1M+R8Qf+SG4u/7JPNf/TEj+v6H/VRf9c0/9BFSVHD/AKqL/rmn/oIqSv8Aopo/wqX/AF7h/wCk&#10;o/welu/V/mFFFFaC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4l6KKK/5nz/AKEAooooAKKK&#10;KACiiigAooooAKKKKACiiigAooooAKKKKACiiigAooooAK9m/Z2/5OD+Bn/ZXPhn/wCploNeM17N&#10;+zt/ycH8DP8Asrnwz/8AUy0Gvs/D7/kvuFf+ylyr/wBPUz5HxB/5Ibi7/sk81/8ATEj+v6H/AFUX&#10;/XNP/QRUlRw/6qL/AK5p/wCgipK/6KaP8Kl/17h/6Sj/AAelu/V/mFFFFa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4l6KKK/5nz/oQCiiigAooooAKKKKACiiigAooooAKKKKACiiigAooooA&#10;KKKKACiiigAr2b9nb/k4P4Gf9lc+Gf8A6mWg14zXs37O3/JwfwM/7K58M/8A1MtBr7Pw+/5L7hX/&#10;ALKXKv8A09TPkfEH/khuLv8Ask81/wDTEj+v6H/VRf8AXNP/AEEVJUcP+qi/65p/6CKkr/opo/wq&#10;X/XuH/pKP8Hpbv1f5hRRRWg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+Jeiiiv+Z8/6EAoo&#10;ooAKKKKACiiigAooooAKKKKACiiigAooooAKKKKACiiigAooooAK9m/Z2/5OD+Bn/ZXPhn/6mWg1&#10;4zXs37O3/JwfwM/7K58M/wD1MtBr7Pw+/wCS+4V/7KXKv/T1M+R8Qf8AkhuLv+yTzX/0xI/r+h/1&#10;UX/XNP8A0EVJUcP+qi/65p/6CKkr/opo/wAKl/17h/6Sj/B6W79X+YUUUVo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iXooor/AJnz/oQCiiigAooooAKKKKACiiigAooooAKKKKACiiigAooo&#10;oAKKKKACiiigAr2b9nb/AJOD+Bn/AGVz4Z/+ploNeM17N+zt/wAnB/Az/srnwz/9TLQa+z8Pv+S+&#10;4V/7KXKv/T1M+R8Qf+SG4u/7JPNf/TEj+v6H/VRf9c0/9BFSVHD/AKqL/rmn/oIqSv8Aopo/wqX/&#10;AF7h/wCko/welu/V/mFFFFaC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4l6KKK/5nz/AKEA&#10;ooooAKKKKACiiigAooooAKKKKACiiigAooooAKKKKACiiigAooooAK9m/Z2/5OD+Bn/ZXPhn/wCp&#10;loNeM17N+zt/ycH8DP8Asrnwz/8AUy0Gvs/D7/kvuFf+ylyr/wBPUz5HxB/5Ibi7/sk81/8ATEj+&#10;v6H/AFUX/XNP/QRUlRw/6qL/AK5p/wCgipK/6KaP8Kl/17h/6Sj/AAelu/V/mFFFFa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4l6KKK/5nz/oQCiiigAooooAKKKKACiiigAooooAKKKKACii&#10;igAooooAKKKKACiiigAr2b9nb/k4P4Gf9lc+Gf8A6mWg14zXs37O3/JwfwM/7K58M/8A1MtBr7Pw&#10;+/5L7hX/ALKXKv8A09TPkfEH/khuLv8Ask81/wDTEj+v6H/VRf8AXNP/AEEVJUcP+qi/65p/6CKk&#10;r/opo/wqX/XuH/pKP8Hpbv1f5hRRRWg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+Jeiiiv+&#10;Z8/6EAooooAKKKKACiiigAooooAKKKKACiiigAooooAKKKKACiiigAooooAK9m/Z2/5OD+Bn/ZXP&#10;hn/6mWg14zXs37O3/JwfwM/7K58M/wD1MtBr7Pw+/wCS+4V/7KXKv/T1M+R8Qf8AkhuLv+yTzX/0&#10;xI/r+h/1UX/XNP8A0EVJUcP+qi/65p/6CKkr/opo/wAKl/17h/6Sj/B6W79X+YUUUVo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iXooor/AJnz/oQCiiigAooooAKKKKACiiigAooooAKKKKAC&#10;iiigAooooAKKKKACiiigAr2b9nb/AJOD+Bn/AGVz4Z/+ploNeM17N+zt/wAnB/Az/srnwz/9TLQa&#10;+z8Pv+S+4V/7KXKv/T1M+R8Qf+SG4u/7JPNf/TEj+v6H/VRf9c0/9BFSVHD/AKqL/rmn/oIqSv8A&#10;opo/wqX/AF7h/wCko/welu/V/mFFFFaC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4l6KKK/&#10;5nz/AKEAooooAKKKKACiiigAooooAKKKKACiiigAooooAKKKKACiiigAooooAK9m/Z2/5OD+Bn/Z&#10;XPhn/wCploNeM17N+zt/ycH8DP8Asrnwz/8AUy0Gvs/D7/kvuFf+ylyr/wBPUz5HxB/5Ibi7/sk8&#10;1/8ATEj+v6H/AFUX/XNP/QRUlRw/6qL/AK5p/wCgipK/6KaP8Kl/17h/6Sj/AAelu/V/mFFFFaC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4l6KKK/5nz/oQCiiigAooooAKKKKACiiigAooooA&#10;KKKKACiiigAooooAKKKKACiiigAr2b9nb/k4P4Gf9lc+Gf8A6mWg14zXs37O3/JwfwM/7K58M/8A&#10;1MtBr7Pw+/5L7hX/ALKXKv8A09TPkfEH/khuLv8Ask81/wDTEj+v6H/VRf8AXNP/AEEVJUcP+qi/&#10;65p/6CKkr/opo/wqX/XuH/pKP8Hpbv1f5hRRRWg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+Jeiiiv+Z8/6EAooooAKKKKACiiigAooooAKKKKACiiigAooooAKKKKACiiigAooooAK9m/Z2/5O&#10;D+Bn/ZXPhn/6mWg14zXs37O3/JwfwM/7K58M/wD1MtBr7Pw+/wCS+4V/7KXKv/T1M+R8Qf8AkhuL&#10;v+yTzX/0xI/r+h/1UX/XNP8A0EVJUcP+qi/65p/6CKkr/opo/wAKl/17h/6Sj/B6W79X+YUUUVo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iXooor/AJnz/oQCiiigAooooAKKKKACiiigAooo&#10;oAKKKKACiiigAooooAKKKKACiiigAr2b9nb/AJOD+Bn/AGVz4Z/+ploNeM17N+zt/wAnB/Az/srn&#10;wz/9TLQa+z8Pv+S+4V/7KXKv/T1M+R8Qf+SG4u/7JPNf/TEj+v6H/VRf9c0/9BFSVHD/AKqL/rmn&#10;/oIqSv8Aopo/wqX/AF7h/wCko/welu/V/mFFFFa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4l6KKK/5nz/AKEAooooAKKKKACiiigAooooAKKKKACiiigAooooAKKKKACiiigAooooAK9m/Z2/&#10;5OD+Bn/ZXPhn/wCploNeM17N+zt/ycH8DP8Asrnwz/8AUy0Gvs/D7/kvuFf+ylyr/wBPUz5HxB/5&#10;Ibi7/sk81/8ATEj+v6H/AFUX/XNP/QRUlRw/6qL/AK5p/wCgipK/6KaP8Kl/17h/6Sj/AAelu/V/&#10;mFFFFa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4l6KKK/5nz/oQCiiigAooooAKKKKACii&#10;igAooooAKKKKACiiigAooooAKKKKACiiigAr2b9nb/k4P4Gf9lc+Gf8A6mWg14zXs37O3/JwfwM/&#10;7K58M/8A1MtBr7Pw+/5L7hX/ALKXKv8A09TPkfEH/khuLv8Ask81/wDTEj+v6H/VRf8AXNP/AEEV&#10;JUcP+qi/65p/6CKkr/opo/wqX/XuH/pKP8Hpbv1f5hRRRWg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+Jeiiiv+Z8/6EAooooAKKKKACiiigAooooAKKKKACiiigAooooAKKKKACiiigAooooAK&#10;9m/Z2/5OD+Bn/ZXPhn/6mWg14zXs37O3/JwfwM/7K58M/wD1MtBr7Pw+/wCS+4V/7KXKv/T1M+R8&#10;Qf8AkhuLv+yTzX/0xI/r+h/1UX/XNP8A0EVJUcP+qi/65p/6CKkr/opo/wAKl/17h/6Sj/B6W79X&#10;+YUUUVo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iXooor/AJnz/oQCiiigAooooAKKKKAC&#10;iiigAooooAKKKKACiiigAooooAKKKKACiiigAr2b9nb/AJOD+Bn/AGVz4Z/+ploNeM17N+zt/wAn&#10;B/Az/srnwz/9TLQa+z8Pv+S+4V/7KXKv/T1M+R8Qf+SG4u/7JPNf/TEj+v6H/VRf9c0/9BFSVHD/&#10;AKqL/rmn/oIqSv8Aopo/wqX/AF7h/wCko/welu/V/mFFFFaC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4l6KKK/5nz/AKEAooooAKKKKACiiigAooooAKKKKACiiigAooooAKKKKACiiigAoooo&#10;AK9m/Z2/5OD+Bn/ZXPhn/wCploNeM17N+zt/ycH8DP8Asrnwz/8AUy0Gvs/D7/kvuFf+ylyr/wBP&#10;Uz5HxB/5Ibi7/sk81/8ATEj+v6H/AFUX/XNP/QRUlRw/6qL/AK5p/wCgipK/6KaP8Kl/17h/6Sj/&#10;AAelu/V/mFFFFaC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4l6KKK/5nz/oQCiiigAooooA&#10;KKKKACiiigAooooAKKKKACiiigAooooAKKKKACiiigAr2b9nb/k4P4Gf9lc+Gf8A6mWg14zXs37O&#10;3/JwfwM/7K58M/8A1MtBr7Pw+/5L7hX/ALKXKv8A09TPkfEH/khuLv8Ask81/wDTEj+v6H/VRf8A&#10;XNP/AEEVJUcP+qi/65p/6CKkr/opo/wqX/XuH/pKP8Hpbv1f5hRRRWg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+Jeiiiv+Z8/6EAooooAKKKKACiiigAooooAKKKKACiiigAooooAKKKKACiii&#10;gAooooAK9m/Z2/5OD+Bn/ZXPhn/6mWg14zXs37O3/JwfwM/7K58M/wD1MtBr7Pw+/wCS+4V/7KXK&#10;v/T1M+R8Qf8AkhuLv+yTzX/0xI/r+h/1UX/XNP8A0EVJUcP+qi/65p/6CKkr/opo/wAKl/17h/6S&#10;j/B6W79X+YUUUVo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iXooor/AJnz/oQCiiigAooo&#10;oAKKKKACiiigAooooAKKKKACiiigAooooAKKKKACiiigAr2b9nb/AJOD+Bn/AGVz4Z/+ploNeM17&#10;N+zt/wAnB/Az/srnwz/9TLQa+z8Pv+S+4V/7KXKv/T1M+R8Qf+SG4u/7JPNf/TEj+v6H/VRf9c0/&#10;9BFSVHD/AKqL/rmn/oIqSv8Aopo/wqX/AF7h/wCko/welu/V/mFFFFa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4l6KKK/5nz/AKEAooooAKKKKACiiigAooooAKKKKACiiigAooooAKKKKACi&#10;iigAooooAK9m/Z2/5OD+Bn/ZXPhn/wCploNeM17N+zt/ycH8DP8Asrnwz/8AUy0Gvs/D7/kvuFf+&#10;ylyr/wBPUz5HxB/5Ibi7/sk81/8ATEj+v6H/AFUX/XNP/QRUlRw/6qL/AK5p/wCgipK/6KaP8Kl/&#10;17h/6Sj/AAelu/V/mFFFFa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4l6KKK/5nz/oQCii&#10;igAooooAKKKKACiiigAooooAKKKKACiiigAooooAKKKKACiiigAr2b9nb/k4P4Gf9lc+Gf8A6mWg&#10;14zXs37O3/JwfwM/7K58M/8A1MtBr7Pw+/5L7hX/ALKXKv8A09TPkfEH/khuLv8Ask81/wDTEj+v&#10;6H/VRf8AXNP/AEEVJUcP+qi/65p/6CKkr/opo/wqX/XuH/pKP8Hpbv1f5hRRRWg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+Jeiiiv+Z8/6EAooooAKKKKACiiigAooooAKKKKACiiigAooooAK&#10;KKKACiiigAooooAK9m/Z2/5OD+Bn/ZXPhn/6mWg14zXs37O3/JwfwM/7K58M/wD1MtBr7Pw+/wCS&#10;+4V/7KXKv/T1M+R8Qf8AkhuLv+yTzX/0xI/r+h/1UX/XNP8A0EVJUcP+qi/65p/6CKkr/opo/wAK&#10;l/17h/6Sj/B6W79X+YUUUVo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iXooor/AJnz/oQC&#10;iiigAooooAKKKKACiiigAooooAKKKKACiiigAooooAKKKKACiiigAr2b9nb/AJOD+Bn/AGVz4Z/+&#10;ploNeM17N+zt/wAnB/Az/srnwz/9TLQa+z8Pv+S+4V/7KXKv/T1M+R8Qf+SG4u/7JPNf/TEj+v6H&#10;/VRf9c0/9BFSVHD/AKqL/rmn/oIqSv8Aopo/wqX/AF7h/wCko/welu/V/mFFFFaC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4l6KKK/5nz/AKEAooooAKKKKACiiigAooooAKKKKACiiigAoooo&#10;AKKKKACiiigAooooAK9m/Z2/5OD+Bn/ZXPhn/wCploNeM17N+zt/ycH8DP8Asrnwz/8AUy0Gvs/D&#10;7/kvuFf+ylyr/wBPUz5HxB/5Ibi7/sk81/8ATEj+v6H/AFUX/XNP/QRUlRw/6qL/AK5p/wCgipK/&#10;6KaP8Kl/17h/6Sj/AAelu/V/mFFFFaC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4l6KKK/5&#10;nz/oQCiiigAooooAKKKKACiiigAooooAKKKKACiiigAooooAKKKKACiiigAr2b9nb/k4P4Gf9lc+&#10;Gf8A6mWg14zXs37O3/JwfwM/7K58M/8A1MtBr7Pw+/5L7hX/ALKXKv8A09TPkfEH/khuLv8Ask81&#10;/wDTEj+v6H/VRf8AXNP/AEEVJUcP+qi/65p/6CKkr/opo/wqX/XuH/pKP8Hpbv1f5hRRRWg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+Jeiiiv+Z8/6EAooooAKKKKACiiigAooooAKKKKACiii&#10;gAooooAKKKKACiiigAooooAK9m/Z2/5OD+Bn/ZXPhn/6mWg14zXs37O3/JwfwM/7K58M/wD1MtBr&#10;7Pw+/wCS+4V/7KXKv/T1M+R8Qf8AkhuLv+yTzX/0xI/r+h/1UX/XNP8A0EVJUcP+qi/65p/6CKkr&#10;/opo/wAKl/17h/6Sj/B6W79X+YUUUVo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iXooor/&#10;AJnz/oQCiiigAooooAKKKKACiiigAooooAKKKKACiiigAooooAKKKKACiiigAr2b9nb/AJOD+Bn/&#10;AGVz4Z/+ploNeM17N+zt/wAnB/Az/srnwz/9TLQa+z8Pv+S+4V/7KXKv/T1M+R8Qf+SG4u/7JPNf&#10;/TEj+v6H/VRf9c0/9BFSVHD/AKqL/rmn/oIqSv8Aopo/wqX/AF7h/wCko/welu/V/mFFFFaC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4l6KKK/5nz/AKEAooooAKKKKACiiigAooooAKKKKACi&#10;iigAooooAKKKKACiiigAooooAK9m/Z2/5OD+Bn/ZXPhn/wCploNeM17N+zt/ycH8DP8Asrnwz/8A&#10;Uy0Gvs/D7/kvuFf+ylyr/wBPUz5HxB/5Ibi7/sk81/8ATEj+v6H/AFUX/XNP/QRUlRw/6qL/AK5p&#10;/wCgipK/6KaP8Kl/17h/6Sj/AAelu/V/mFFFFaC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4l6KKK/5nz/oQCiiigAooooAKKKKACiiigAooooAKKKKACiiigAooooAKKKKACiiigAr2b9nb/k4&#10;P4Gf9lc+Gf8A6mWg14zXs37O3/JwfwM/7K58M/8A1MtBr7Pw+/5L7hX/ALKXKv8A09TPkfEH/khu&#10;Lv8Ask81/wDTEj+v6H/VRf8AXNP/AEEVJUcP+qi/65p/6CKkr/opo/wqX/XuH/pKP8Hpbv1f5hRR&#10;RWg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+Jeiiiv+Z8/6EAooooAKKKKACiiigAooooAK&#10;KKKACiiigAooooAKKKKACiiigAooooAK9m/Z2/5OD+Bn/ZXPhn/6mWg14zXs37O3/JwfwM/7K58M&#10;/wD1MtBr7Pw+/wCS+4V/7KXKv/T1M+R8Qf8AkhuLv+yTzX/0xI/r+h/1UX/XNP8A0EVJUcP+qi/6&#10;5p/6CKkr/opo/wAKl/17h/6Sj/B6W79X+YUUUVo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iXooor/AJnz/oQCiiigAooooAKKKKACiiigAooooAKKKKACiiigAooooAKKKKACiiigAr2b9nb/&#10;AJOD+Bn/AGVz4Z/+ploNeM17N+zt/wAnB/Az/srnwz/9TLQa+z8Pv+S+4V/7KXKv/T1M+R8Qf+SG&#10;4u/7JPNf/TEj+v6H/VRf9c0/9BFSVHD/AKqL/rmn/oIqSv8Aopo/wqX/AF7h/wCko/welu/V/mFF&#10;FFaC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4l6KKK/5nz/AKEAooooAKKKKACiiigAoooo&#10;AKKKKACiiigAooooAKKKKACiiigAooooAK9m/Z2/5OD+Bn/ZXPhn/wCploNeM17N+zt/ycH8DP8A&#10;srnwz/8AUy0Gvs/D7/kvuFf+ylyr/wBPUz5HxB/5Ibi7/sk81/8ATEj+v6H/AFUX/XNP/QRUlRw/&#10;6qL/AK5p/wCgipK/6KaP8Kl/17h/6Sj/AAelu/V/mFFFFa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4l6KKK/5nz/oQCiiigAooooAKKKKACiiigAooooAKKKKACiiigAooooAKKKKACiiigAr&#10;2b9nb/k4P4Gf9lc+Gf8A6mWg14zXs37O3/JwfwM/7K58M/8A1MtBr7Pw+/5L7hX/ALKXKv8A09TP&#10;kfEH/khuLv8Ask81/wDTEj+v6H/VRf8AXNP/AEEVJUcP+qi/65p/6CKkr/opo/wqX/XuH/pKP8Hp&#10;bv1f5hRRRWg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+Jeiiiv+Z8/6EAooooAKKKKACiii&#10;gAooooAKKKKACiiigAooooAKKKKACiiigAooooAK9m/Z2/5OD+Bn/ZXPhn/6mWg14zXs37O3/Jwf&#10;wM/7K58M/wD1MtBr7Pw+/wCS+4V/7KXKv/T1M+R8Qf8AkhuLv+yTzX/0xI/r+h/1UX/XNP8A0EVJ&#10;UcP+qi/65p/6CKkr/opo/wAKl/17h/6Sj/B6W79X+YUUUVo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iXooor/AJnz/oQCiiigAooooAKKKKACiiigAooooAKKKKACiiigAooooAKKKKACiiig&#10;Ar2b9nb/AJOD+Bn/AGVz4Z/+ploNeM17N+zt/wAnB/Az/srnwz/9TLQa+z8Pv+S+4V/7KXKv/T1M&#10;+R8Qf+SG4u/7JPNf/TEj+v6H/VRf9c0/9BFSVHD/AKqL/rmn/oIqSv8Aopo/wqX/AF7h/wCko/we&#10;lu/V/mFFFFaC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4l6KKK/5nz/AKEAooooAKKKKACi&#10;iigAooooAKKKKACiiigAooooAKKKKACiiigAooooAK9m/Z2/5OD+Bn/ZXPhn/wCploNeM17N+zt/&#10;ycH8DP8Asrnwz/8AUy0Gvs/D7/kvuFf+ylyr/wBPUz5HxB/5Ibi7/sk81/8ATEj+v6H/AFUX/XNP&#10;/QRUlRw/6qL/AK5p/wCgipK/6KaP8Kl/17h/6Sj/AAelu/V/mFFFFaC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4l6KKK/5nz/oQCiiigAooooAKKKKACiiigAooooAKKKKACiiigAooooAKKKK&#10;ACiiigAr2b9nb/k4P4Gf9lc+Gf8A6mWg14zXs37O3/JwfwM/7K58M/8A1MtBr7Pw+/5L7hX/ALKX&#10;Kv8A09TPkfEH/khuLv8Ask81/wDTEj+v6H/VRf8AXNP/AEEVJUcP+qi/65p/6CKkr/opo/wqX/Xu&#10;H/pKP8Hpbv1f5hRRRWg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Jeiiiv+Z8/6EAooooAK&#10;KKKACiiigAooooAKKKKACiiigAooooAKKKKACiiigAooooAK9m/Z2/5OD+Bn/ZXPhn/6mWg14zXs&#10;37O3/JwfwM/7K58M/wD1MtBr7Pw+/wCS+4V/7KXKv/T1M+R8Qf8AkhuLv+yTzX/0xI/r+h/1UX/X&#10;NP8A0EVJUcP+qi/65p/6CKkr/opo/wAKl/17h/6Sj/B6W79X+YUUUVo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iXooor/AJnz/oQCiiigAooooAKKKKACiiigAooooAKKKKACiiigAooooAKK&#10;KKACiiigAr2b9nb/AJOD+Bn/AGVz4Z/+ploNeM17N+zt/wAnB/Az/srnwz/9TLQa+z8Pv+S+4V/7&#10;KXKv/T1M+R8Qf+SG4u/7JPNf/TEj+v6H/VRf9c0/9BFSVHD/AKqL/rmn/oIqSv8Aopo/wqX/AF7h&#10;/wCko/welu/V/mFFFFaC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4l6KKK/5nz/AKEAoooo&#10;AKKKKACiiigAooooAKKKKACiiigAooooAKKKKACiiigAooooAK9m/Z2/5OD+Bn/ZXPhn/wCploNe&#10;M17N+zt/ycH8DP8Asrnwz/8AUy0Gvs/D7/kvuFf+ylyr/wBPUz5HxB/5Ibi7/sk81/8ATEj+v6H/&#10;AFUX/XNP/QRUlRw/6qL/AK5p/wCgipK/6KaP8Kl/17h/6Sj/AAelu/V/mFFFFaC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4l6KKK/5nz/oQCiiigAooooAKKKKACiiigAooooAKKKKACiiigAo&#10;oooAKKKKACiiigAr2b9nb/k4P4Gf9lc+Gf8A6mWg14zXs37O3/JwfwM/7K58M/8A1MtBr7Pw+/5L&#10;7hX/ALKXKv8A09TPkfEH/khuLv8Ask81/wDTEj+v6H/VRf8AXNP/AEEVJUcP+qi/65p/6CKkr/op&#10;o/wqX/XuH/pKP8Hpbv1f5hRRRWg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+Jeiiiv+Z8/6&#10;EAooooAKKKKACiiigAooooAKKKKACiiigAooooAKKKKACiiigAooooAK9m/Z2/5OD+Bn/ZXPhn/6&#10;mWg14zXs37O3/JwfwM/7K58M/wD1MtBr7Pw+/wCS+4V/7KXKv/T1M+R8Qf8AkhuLv+yTzX/0xI/r&#10;+h/1UX/XNP8A0EVJUcP+qi/65p/6CKkr/opo/wAKl/17h/6Sj/B6W79X+YUUUVoI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iXooor/AJnz/oQCiiigAooooAKKKKACiiigAooooAKKKKACiiig&#10;AooooAKKKKACiiigAr2b9nb/AJOD+Bn/AGVz4Z/+ploNeM17N+zt/wAnB/Az/srnwz/9TLQa+z8P&#10;v+S+4V/7KXKv/T1M+R8Qf+SG4u/7JPNf/TEj+v6H/VRf9c0/9BFSVHD/AKqL/rmn/oIqSv8Aopo/&#10;wqX/AF7h/wCko/welu/V/mFFFFa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4l6KKK/5nz/&#10;AKEAooooAKKKKACiiigAooooAKKKKACiiigAooooAKKKKACiiigAooooAK9m/Z2/5OD+Bn/ZXPhn&#10;/wCploNeM17N+zt/ycH8DP8Asrnwz/8AUy0Gvs/D7/kvuFf+ylyr/wBPUz5HxB/5Ibi7/sk81/8A&#10;TEj+v6H/AFUX/XNP/QRUlRw/6qL/AK5p/wCgipK/6KaP8Kl/17h/6Sj/AAelu/V/mFFFFaC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4l6KKK/5nz/oQCiiigAooooAKKKKACiiigAooooAKKKK&#10;ACiiigAooooAKKKKACiiigAr2b9nb/k4P4Gf9lc+Gf8A6mWg14zXs37O3/JwfwM/7K58M/8A1MtB&#10;r7Pw+/5L7hX/ALKXKv8A09TPkfEH/khuLv8Ask81/wDTEj+v6H/VRf8AXNP/AEEVJUcP+qi/65p/&#10;6CKkr/opo/wqX/XuH/pKP8Hpbv1f5hRRRWg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+Jei&#10;iiv+Z8/6EAooooAKKKKACiiigAooooAKKKKACiiigAooooAKKKKACiiigAooooAK9m/Z2/5OD+Bn&#10;/ZXPhn/6mWg14zXs37O3/JwfwM/7K58M/wD1MtBr7Pw+/wCS+4V/7KXKv/T1M+R8Qf8AkhuLv+yT&#10;zX/0xI/r+h/1UX/XNP8A0EVJUcP+qi/65p/6CKkr/opo/wAKl/17h/6Sj/B6W79X+YUUUVo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iXooor/AJnz/oQCiiigAooooAKKKKACiiigAooooAKK&#10;KKACiiigAooooAKKKKACiiigAr2b9nb/AJOD+Bn/AGVz4Z/+ploNeM17N+zt/wAnB/Az/srnwz/9&#10;TLQa+z8Pv+S+4V/7KXKv/T1M+R8Qf+SG4u/7JPNf/TEj+v6H/VRf9c0/9BFSVHD/AKqL/rmn/oIq&#10;Sv8Aopo/wqX/AF7h/wCko/welu/V/mFFFFa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4l6&#10;KKK/5nz/AKEAooooAKKKKACiiigAooooAKKKKACiiigAooooAKKKKACiiigAooooAK9m/Z2/5OD+&#10;Bn/ZXPhn/wCploNeM17N+zt/ycH8DP8Asrnwz/8AUy0Gvs/D7/kvuFf+ylyr/wBPUz5HxB/5Ibi7&#10;/sk81/8ATEj+v6H/AFUX/XNP/QRUlRw/6qL/AK5p/wCgipK/6KaP8Kl/17h/6Sj/AAelu/V/mFFF&#10;Fa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4l6KKK/5nz/oQCiiigAooooAKKKKACiiigAo&#10;oooAKKKKACiiigAooooAKKKKACiiigAr2b9nb/k4P4Gf9lc+Gf8A6mWg14zXs37O3/JwfwM/7K58&#10;M/8A1MtBr7Pw+/5L7hX/ALKXKv8A09TPkfEH/khuLv8Ask81/wDTEj+v6H/VRf8AXNP/AEEVJUcP&#10;+qi/65p/6CKkr/opo/wqX/XuH/pKP8Hpbv1f5hRRRWg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+Jeiiiv+Z8/6EAooooAKKKKACiiigAooooAKKKKACiiigAooooAKKKKACiiigAooooAK9m/Z&#10;2/5OD+Bn/ZXPhn/6mWg14zXs37O3/JwfwM/7K58M/wD1MtBr7Pw+/wCS+4V/7KXKv/T1M+R8Qf8A&#10;khuLv+yTzX/0xI/r+h/1UX/XNP8A0EVJUcP+qi/65p/6CKkr/opo/wAKl/17h/6Sj/B6W79X+YUU&#10;UVo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iXooor/AJnz/oQCiiigAooooAKKKKACiiig&#10;AooooAKKKKACiiigAooooAKKKKACiiigAr2b9nb/AJOD+Bn/AGVz4Z/+ploNeM17N+zt/wAnB/Az&#10;/srnwz/9TLQa+z8Pv+S+4V/7KXKv/T1M+R8Qf+SG4u/7JPNf/TEj+v6H/VRf9c0/9BFSVHD/AKqL&#10;/rmn/oIqSv8Aopo/wqX/AF7h/wCko/welu/V/mFFFFaC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4l6KKK/5nz/AKEAooooAKKKKACiiigAooooAKKKKACiiigAooooAKKKKACiiigAooooAK9m&#10;/Z2/5OD+Bn/ZXPhn/wCploNeM17N+zt/ycH8DP8Asrnwz/8AUy0Gvs/D7/kvuFf+ylyr/wBPUz5H&#10;xB/5Ibi7/sk81/8ATEj+v6H/AFUX/XNP/QRUlRw/6qL/AK5p/wCgipK/6KaP8Kl/17h/6Sj/AAel&#10;u/V/mFFFFaC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4l6KKK/5nz/oQCiiigAooooAKKKK&#10;ACiiigAooooAKKKKACiiigAooooAKKKKACiiigAr2b9nb/k4P4Gf9lc+Gf8A6mWg14zXs37O3/Jw&#10;fwM/7K58M/8A1MtBr7Pw+/5L7hX/ALKXKv8A09TPkfEH/khuLv8Ask81/wDTEj+v6H/VRf8AXNP/&#10;AEEVJUcP+qi/65p/6CKkr/opo/wqX/XuH/pKP8Hpbv1f5hRRRWg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+Jeiiiv+Z8/6EAooooAKKKKACiiigAooooAKKKKACiiigAooooAKKKKACiiigAoo&#10;ooAK9m/Z2/5OD+Bn/ZXPhn/6mWg14zXs37O3/JwfwM/7K58M/wD1MtBr7Pw+/wCS+4V/7KXKv/T1&#10;M+R8Qf8AkhuLv+yTzX/0xI/r+h/1UX/XNP8A0EVJUcP+qi/65p/6CKkr/opo/wAKl/17h/6Sj/B6&#10;W79X+YUUUVo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iXooor/AJnz/oQCiiigAooooAKK&#10;KKACiiigAooooAKKKKACiiigAooooAKKKKACiiigAr2b9nb/AJOD+Bn/AGVz4Z/+ploNeM17N+zt&#10;/wAnB/Az/srnwz/9TLQa+z8Pv+S+4V/7KXKv/T1M+R8Qf+SG4u/7JPNf/TEj+v6H/VRf9c0/9BFS&#10;VHD/AKqL/rmn/oIqSv8Aopo/wqX/AF7h/wCko/welu/V/mFFFFa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4l6KKK/5nz/AKEAooooAKKKKACiiigAooooAKKKKACiiigAooooAKKKKACiiigA&#10;ooooAK9m/Z2/5OD+Bn/ZXPhn/wCploNeM17N+zt/ycH8DP8Asrnwz/8AUy0Gvs/D7/kvuFf+ylyr&#10;/wBPUz5HxB/5Ibi7/sk81/8ATEj+v6H/AFUX/XNP/QRUlRw/6qL/AK5p/wCgipK/6KaP8Kl/17h/&#10;6Sj/AAelu/V/mFFFFaC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4l6KKK/5nz/oQCiiigAo&#10;oooAKKKKACiiigAooooAKKKKACiiigAooooAKKKKACiiigAr2b9nb/k4P4Gf9lc+Gf8A6mWg14zX&#10;s37O3/JwfwM/7K58M/8A1MtBr7Pw+/5L7hX/ALKXKv8A09TPkfEH/khuLv8Ask81/wDTEj+v6H/V&#10;Rf8AXNP/AEEVJUcP+qi/65p/6CKkr/opo/wqX/XuH/pKP8Hpbv1f5hRRRWg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+Jeiiiv+Z8/6EAooooAKKKKACiiigAooooAKKKKACiiigAooooAKKKKA&#10;CiiigAooooAK9m/Z2/5OD+Bn/ZXPhn/6mWg14zXs37O3/JwfwM/7K58M/wD1MtBr7Pw+/wCS+4V/&#10;7KXKv/T1M+R8Qf8AkhuLv+yTzX/0xI/r+h/1UX/XNP8A0EVJUcP+qi/65p/6CKkr/opo/wAKl/17&#10;h/6Sj/B6W79X+YUUUVo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iXooor/AJnz/oQCiiig&#10;AooooAKKKKACiiigAooooAKKKKACiiigAooooAKKKKACiiigAr2b9nb/AJOD+Bn/AGVz4Z/+ploN&#10;eM17N+zt/wAnB/Az/srnwz/9TLQa+z8Pv+S+4V/7KXKv/T1M+R8Qf+SG4u/7JPNf/TEj+v6H/VRf&#10;9c0/9BFSVHD/AKqL/rmn/oIqSv8Aopo/wqX/AF7h/wCko/welu/V/mFFFFaC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4l6KKK/5nz/AKEAooooAKKKKACiiigAooooAKKKKACiiigAooooAKKK&#10;KACiiigAooooAK9m/Z2/5OD+Bn/ZXPhn/wCploNeM17N+zt/ycH8DP8Asrnwz/8AUy0Gvs/D7/kv&#10;uFf+ylyr/wBPUz5HxB/5Ibi7/sk81/8ATEj+v6H/AFUX/XNP/QRUlRw/6qL/AK5p/wCgipK/6KaP&#10;8Kl/17h/6Sj/AAelu/V/mFFFFaC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4l6KKK/5nz/o&#10;QCiiigAooooAKKKKACiiigAooooAKKKKACiiigAooooAKKKKACiiigAr2b9nb/k4P4Gf9lc+Gf8A&#10;6mWg14zXs37O3/JwfwM/7K58M/8A1MtBr7Pw+/5L7hX/ALKXKv8A09TPkfEH/khuLv8Ask81/wDT&#10;Ej+v6H/VRf8AXNP/AEEVJUcP+qi/65p/6CKkr/opo/wqX/XuH/pKP8Hpbv1f5hRRRWg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+Jeiiiv+Z8/6EAooooAKKKKACiiigAooooAKKKKACiiigAoo&#10;ooAKKKKACiiigAooooAK9m/Z2/5OD+Bn/ZXPhn/6mWg14zXs37O3/JwfwM/7K58M/wD1MtBr7Pw+&#10;/wCS+4V/7KXKv/T1M+R8Qf8AkhuLv+yTzX/0xI/r+h/1UX/XNP8A0EVJUcP+qi/65p/6CKkr/opo&#10;/wAKl/17h/6Sj/B6W79X+YUUUVo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iXooor/AJnz&#10;/oQCiiigAooooAKKKKACiiigAooooAKKKKACiiigAooooAKKKKACiiigAr2b9nb/AJOD+Bn/AGVz&#10;4Z/+ploNeM17N+zt/wAnB/Az/srnwz/9TLQa+z8Pv+S+4V/7KXKv/T1M+R8Qf+SG4u/7JPNf/TEj&#10;+v6H/VRf9c0/9BFSVHD/AKqL/rmn/oIqSv8Aopo/wqX/AF7h/wCko/welu/V/mFFFFaC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4l6KKK/5nz/AKEAooooAKKKKACiiigAooooAKKKKACiiigA&#10;ooooAKKKKACiiigAooooAK9m/Z2/5OD+Bn/ZXPhn/wCploNeM17N+zt/ycH8DP8Asrnwz/8AUy0G&#10;vs/D7/kvuFf+ylyr/wBPUz5HxB/5Ibi7/sk81/8ATEj+v6H/AFUX/XNP/QRUlRw/6qL/AK5p/wCg&#10;ipK/6KaP8Kl/17h/6Sj/AAelu/V/mFFFFa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4l6K&#10;KK/5nz/oQCiiigAooooAKKKKACiiigAooooAKKKKACiiigAooooAKKKKACiiigAr2b9nb/k4P4Gf&#10;9lc+Gf8A6mWg14zXs37O3/JwfwM/7K58M/8A1MtBr7Pw+/5L7hX/ALKXKv8A09TPkfEH/khuLv8A&#10;sk81/wDTEj+v6H/VRf8AXNP/AEEVJUcP+qi/65p/6CKkr/opo/wqX/XuH/pKP8Hpbv1f5hRRRWg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+Jeiiiv+Z8/6EAooooAKKKKACiiigAooooAKKKKA&#10;CiiigAooooAKKKKACiiigAooooAK9m/Z2/5OD+Bn/ZXPhn/6mWg14zXs37O3/JwfwM/7K58M/wD1&#10;MtBr7Pw+/wCS+4V/7KXKv/T1M+R8Qf8AkhuLv+yTzX/0xI/r+h/1UX/XNP8A0EVJUcP+qi/65p/6&#10;CKkr/opo/wAKl/17h/6Sj/B6W79X+YUUUVoI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iXo&#10;oor/AJnz/oQCiiigAooooAKKKKACiiigAooooAKKKKACiiigAooooAKKKKACiiigAr2b9nb/AJOD&#10;+Bn/AGVz4Z/+ploNeM17N+zt/wAnB/Az/srnwz/9TLQa+z8Pv+S+4V/7KXKv/T1M+R8Qf+SG4u/7&#10;JPNf/TEj+v6H/VRf9c0/9BFSVHD/AKqL/rmn/oIqSv8Aopo/wqX/AF7h/wCko/welu/V/mFFFFaC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4l6KKK/5nz/AKEAooooAKKKKACiiigAooooAKKK&#10;KACiiigAooooAKKKKACiiigAooooAK9m/Z2/5OD+Bn/ZXPhn/wCploNeM17N+zt/ycH8DP8Asrnw&#10;z/8AUy0Gvs/D7/kvuFf+ylyr/wBPUz5HxB/5Ibi7/sk81/8ATEj+v6H/AFUX/XNP/QRUlRw/6qL/&#10;AK5p/wCgipK/6KaP8Kl/17h/6Sj/AAelu/V/mFFFFa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4l6KKK/5nz/oQCiiigAooooAKKKKACiiigAooooAKKKKACiiigAooooAKKKKACiiigAr2b9n&#10;b/k4P4Gf9lc+Gf8A6mWg14zXs37O3/JwfwM/7K58M/8A1MtBr7Pw+/5L7hX/ALKXKv8A09TPkfEH&#10;/khuLv8Ask81/wDTEj+v6H/VRf8AXNP/AEEVJUcP+qi/65p/6CKkr/opo/wqX/XuH/pKP8Hpbv1f&#10;5hRRRWg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+Jeiiiv+Z8/6EAooooAKKKKACiiigAoo&#10;ooAKKKKACiiigAooooAKKKKACiiigAooooAK9m/Z2/5OD+Bn/ZXPhn/6mWg14zXs37O3/JwfwM/7&#10;K58M/wD1MtBr7Pw+/wCS+4V/7KXKv/T1M+R8Qf8AkhuLv+yTzX/0xI/r+h/1UX/XNP8A0EVJUcP+&#10;qi/65p/6CKkr/opo/wAKl/17h/6Sj/B6W79X+YUUUVo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iXooor/AJnz/oQCiiigAooooAKKKKACiiigAooooAKKKKACiiigAooooAKKKKACiiigAr2b&#10;9nb/AJOD+Bn/AGVz4Z/+ploNeM17N+zt/wAnB/Az/srnwz/9TLQa+z8Pv+S+4V/7KXKv/T1M+R8Q&#10;f+SG4u/7JPNf/TEj+v6H/VRf9c0/9BFSVHD/AKqL/rmn/oIqSv8Aopo/wqX/AF7h/wCko/welu/V&#10;/mFFFFaC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4l6KKK/5nz/AKEAooooAKKKKACiiigA&#10;ooooAKKKKACiiigAooooAKKKKACiiigAooooAK9m/Z2/5OD+Bn/ZXPhn/wCploNeM17N+zt/ycH8&#10;DP8Asrnwz/8AUy0Gvs/D7/kvuFf+ylyr/wBPUz5HxB/5Ibi7/sk81/8ATEj+v6H/AFUX/XNP/QRU&#10;lRw/6qL/AK5p/wCgipK/6KaP8Kl/17h/6Sj/AAelu/V/mFFFFaC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4l6KKK/5nz/oQCiiigAooooAKKKKACiiigAooooAKKKKACiiigAooooAKKKKACii&#10;igAr2b9nb/k4P4Gf9lc+Gf8A6mWg14zXs37O3/JwfwM/7K58M/8A1MtBr7Pw+/5L7hX/ALKXKv8A&#10;09TPkfEH/khuLv8Ask81/wDTEj+v6H/VRf8AXNP/AEEVJUcP+qi/65p/6CKkr/opo/wqX/XuH/pK&#10;P8Hpbv1f5hRRRW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+Jeiiiv+Z8/6EAooooAKKKKA&#10;CiiigAooooAKKKKACiiigAooooAKKKKACiiigAooooAK9m/Z2/5OD+Bn/ZXPhn/6mWg14zXs37O3&#10;/JwfwM/7K58M/wD1MtBr7Pw+/wCS+4V/7KXKv/T1M+R8Qf8AkhuLv+yTzX/0xI/r+h/1UX/XNP8A&#10;0EVJUcP+qi/65p/6CKkr/opo/wAKl/17h/6Sj/B6W79X+YUUUVo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iXooor/AJnz/oQCiiigAooooAKKKKACiiigAooooAKKKKACiiigAooooAKKKKAC&#10;iiigAr2b9nb/AJOD+Bn/AGVz4Z/+ploNeM17N+zt/wAnB/Az/srnwz/9TLQa+z8Pv+S+4V/7KXKv&#10;/T1M+R8Qf+SG4u/7JPNf/TEj+v6H/VRf9c0/9BFSVHD/AKqL/rmn/oIqSv8Aopo/wqX/AF7h/wCk&#10;o/welu/V/mFFFFaC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4l6KKK/5nz/AKEAooooAKKK&#10;KACiiigAooooAKKKKACiiigAooooAKKKKACiiigAooooAK9m/Z2/5OD+Bn/ZXPhn/wCploNeM17N&#10;+zt/ycH8DP8Asrnwz/8AUy0Gvs/D7/kvuFf+ylyr/wBPUz5HxB/5Ibi7/sk81/8ATEj+v6H/AFUX&#10;/XNP/QRUlRw/6qL/AK5p/wCgipK/6KaP8Kl/17h/6Sj/AAelu/V/mFFFFa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4l6KKK/5nz/oQCiiigAooooAKKKKACiiigAooooAKKKKACiiigAooooA&#10;KKKKACiiigAr2b9nb/k4P4Gf9lc+Gf8A6mWg14zXs37O3/JwfwM/7K58M/8A1MtBr7Pw+/5L7hX/&#10;ALKXKv8A09TPkfEH/khuLv8Ask81/wDTEj+v6H/VRf8AXNP/AEEVJUcP+qi/65p/6CKkr/opo/wq&#10;X/XuH/pKP8Hpbv1f5hRRRWg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+Jeiiiv+Z8/6EAoo&#10;ooAKKKKACiiigAooooAKKKKACiiigAooooAKKKKACiiigAooooAK9m/Z2/5OD+Bn/ZXPhn/6mWg1&#10;4zXs37O3/JwfwM/7K58M/wD1MtBr7Pw+/wCS+4V/7KXKv/T1M+R8Qf8AkhuLv+yTzX/0xI/r+h/1&#10;UX/XNP8A0EVJUcP+qi/65p/6CKkr/opo/wAKl/17h/6Sj/B6W79X+YUUUVo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iXooor/AJnz/oQCiiigAooooAKKKKACiiigAooooAKKKKACiiigAooo&#10;oAKKKKACiiigAr2b9nb/AJOD+Bn/AGVz4Z/+ploNeM17N+zt/wAnB/Az/srnwz/9TLQa+z8Pv+S+&#10;4V/7KXKv/T1M+R8Qf+SG4u/7JPNf/TEj+v6H/VRf9c0/9BFSVHD/AKqL/rmn/oIqSv8Aopo/wqX/&#10;AF7h/wCko/welu/V/mFFFFaC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4l6KKK/5nz/AKEA&#10;ooooAKKKKACiiigAooooAKKKKACiiigAooooAKKKKACiiigAooooAK9m/Z2/5OD+Bn/ZXPhn/wCp&#10;loNeM17N+zt/ycH8DP8Asrnwz/8AUy0Gvs/D7/kvuFf+ylyr/wBPUz5HxB/5Ibi7/sk81/8ATEj+&#10;v6H/AFUX/XNP/QRUlRw/6qL/AK5p/wCgipK/6KaP8Kl/17h/6Sj/AAelu/V/mFFFFa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4l6KKK/5nz/oQCiiigAooooAKKKKACiiigAooooAKKKKACii&#10;igAooooAKKKKACiiigAr2b9nb/k4P4Gf9lc+Gf8A6mWg14zXs37O3/JwfwM/7K58M/8A1MtBr7Pw&#10;+/5L7hX/ALKXKv8A09TPkfEH/khuLv8Ask81/wDTEj+v6H/VRf8AXNP/AEEVJUcP+qi/65p/6CKk&#10;r/opo/wqX/XuH/pKP8Hpbv1f5hRRRWg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+Jeiiiv+&#10;Z8/6EAooooAKKKKACiiigAooooAKKKKACiiigAooooAKKKKACiiigAooooAK9m/Z2/5OD+Bn/ZXP&#10;hn/6mWg14zXs37O3/JwfwM/7K58M/wD1MtBr7Pw+/wCS+4V/7KXKv/T1M+R8Qf8AkhuLv+yTzX/0&#10;xI/r+h/1UX/XNP8A0EVJUcP+qi/65p/6CKkr/opo/wAKl/17h/6Sj/B6W79X+YUUUVo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iXooor/AJnz/oQCiiigAooooAKKKKACiiigAooooAKKKKAC&#10;iiigAooooAKKKKACiiigAr2b9nb/AJOD+Bn/AGVz4Z/+ploNeM17N+zt/wAnB/Az/srnwz/9TLQa&#10;+z8Pv+S+4V/7KXKv/T1M+R8Qf+SG4u/7JPNf/TEj+v6H/VRf9c0/9BFSVHD/AKqL/rmn/oIqSv8A&#10;opo/wqX/AF7h/wCko/welu/V/mFFFFaC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4l6KKK/&#10;5nz/AKEAooooAKKKKACiiigAooooAKKKKACiiigAooooAKKKKACiiigAooooAK9m/Z2/5OD+Bn/Z&#10;XPhn/wCploNeM17N+zt/ycH8DP8Asrnwz/8AUy0Gvs/D7/kvuFf+ylyr/wBPUz5HxB/5Ibi7/sk8&#10;1/8ATEj+v6H/AFUX/XNP/QRUlRw/6qL/AK5p/wCgipK/6KaP8Kl/17h/6Sj/AAelu/V/mFFFFaC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4l6KKK/5nz/oQCiiigAooooAKKKKACiiigAooooA&#10;KKKKACiiigAooooAKKKKACiiigAr2b9nb/k4P4Gf9lc+Gf8A6mWg14zXs37O3/JwfwM/7K58M/8A&#10;1MtBr7Pw+/5L7hX/ALKXKv8A09TPkfEH/khuLv8Ask81/wDTEj+v6H/VRf8AXNP/AEEVJUcP+qi/&#10;65p/6CKkr/opo/wqX/XuH/pKP8Hpbv1f5hRRRWg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+Jeiiiv+Z8/6EAooooAKKKKACiiigAooooAKKKKACiiigAooooAKKKKACiiigAooooAK9m/Z2/5O&#10;D+Bn/ZXPhn/6mWg14zXs37O3/JwfwM/7K58M/wD1MtBr7Pw+/wCS+4V/7KXKv/T1M+R8Qf8AkhuL&#10;v+yTzX/0xI/r+h/1UX/XNP8A0EVJUcP+qi/65p/6CKkr/opo/wAKl/17h/6Sj/B6W79X+YUUUVo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iXooor/AJnz/oQCiiigAooooAKKKKACiiigAooo&#10;oAKKKKACiiigAooooAKKKKACiiigAr2b9nb/AJOD+Bn/AGVz4Z/+ploNeM17N+zt/wAnB/Az/srn&#10;wz/9TLQa+z8Pv+S+4V/7KXKv/T1M+R8Qf+SG4u/7JPNf/TEj+v6H/VRf9c0/9BFSVHD/AKqL/rmn&#10;/oIqSv8Aopo/wqX/AF7h/wCko/welu/V/mFFFFa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4l6KKK/5nz/AKEAooooAKKKKACiiigAooooAKKKKACiiigAooooAKKKKACiiigAooooAK9m/Z2/&#10;5OD+Bn/ZXPhn/wCploNeM17N+zt/ycH8DP8Asrnwz/8AUy0Gvs/D7/kvuFf+ylyr/wBPUz5HxB/5&#10;Ibi7/sk81/8ATEj+v6H/AFUX/XNP/QRUlRw/6qL/AK5p/wCgipK/6KaP8Kl/17h/6Sj/AAelu/V/&#10;mFFFFa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4l6KKK/5nz/oQCiiigAooooAKKKKACii&#10;igAooooAKKKKACiiigAooooAKKKKACiiigAr2b9nb/k4P4Gf9lc+Gf8A6mWg14zXs37O3/JwfwM/&#10;7K58M/8A1MtBr7Pw+/5L7hX/ALKXKv8A09TPkfEH/khuLv8Ask81/wDTEj+v6H/VRf8AXNP/AEEV&#10;JUcP+qi/65p/6CKkr/opo/wqX/XuH/pKP8Hpbv1f5hRRRWg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+Jeiiiv+Z8/6EAooooAKKKKACiiigAooooAKKKKACiiigAooooAKKKKACiiigAooooAK&#10;9m/Z2/5OD+Bn/ZXPhn/6mWg14zXs37O3/JwfwM/7K58M/wD1MtBr7Pw+/wCS+4V/7KXKv/T1M+R8&#10;Qf8AkhuLv+yTzX/0xI/r+h/1UX/XNP8A0EVJUcP+qi/65p/6CKkr/opo/wAKl/17h/6Sj/B6W79X&#10;+YUUUVo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iXooor/AJnz/oQCiiigAooooAKKKKAC&#10;iiigAooooAKKKKACiiigAooooAKKKKACiiigAr2b9nb/AJOD+Bn/AGVz4Z/+ploNeM17N+zt/wAn&#10;B/Az/srnwz/9TLQa+z8Pv+S+4V/7KXKv/T1M+R8Qf+SG4u/7JPNf/TEj+v6H/VRf9c0/9BFSVHD/&#10;AKqL/rmn/oIqSv8Aopo/wqX/AF7h/wCko/welu/V/mFFFFaC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4l6KKK/5nz/AKEAooooAKKKKACiiigAooooAKKKKACiiigAooooAKKKKACiiigAoooo&#10;AK9m/Z2/5OD+Bn/ZXPhn/wCploNeM17N+zt/ycH8DP8Asrnwz/8AUy0Gvs/D7/kvuFf+ylyr/wBP&#10;Uz5HxB/5Ibi7/sk81/8ATEj+v6H/AFUX/XNP/QRUlRw/6qL/AK5p/wCgipK/6KaP8Kl/17h/6Sj/&#10;AAelu/V/mFFFFaC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4l6KKK/5nz/oQCiiigAooooA&#10;KKKKACiiigAooooAKKKKACiiigAooooAKKKKACiiigAr2b9nb/k4P4Gf9lc+Gf8A6mWg14zXs37O&#10;3/JwfwM/7K58M/8A1MtBr7Pw+/5L7hX/ALKXKv8A09TPkfEH/khuLv8Ask81/wDTEj+v6H/VRf8A&#10;XNP/AEEVJUcP+qi/65p/6CKkr/opo/wqX/XuH/pKP8Hpbv1f5hRRRWg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+Jeiiiv+Z8/6EAooooAKKKKACiiigAooooAKKKKACiiigAooooAKKKKACiii&#10;gAooooAK9m/Z2/5OD+Bn/ZXPhn/6mWg14zXs37O3/JwfwM/7K58M/wD1MtBr7Pw+/wCS+4V/7KXK&#10;v/T1M+R8Qf8AkhuLv+yTzX/0xI/r+h/1UX/XNP8A0EVJUcP+qi/65p/6CKkr/opo/wAKl/17h/6S&#10;j/B6W79X+YUUUVoI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iXooor/AJnz/oQCiiigAooo&#10;oAKKKKACiiigAooooAKKKKACiiigAooooAKKKKACiiigAr2b9nb/AJOD+Bn/AGVz4Z/+ploNeM17&#10;N+zt/wAnB/Az/srnwz/9TLQa+z8Pv+S+4V/7KXKv/T1M+R8Qf+SG4u/7JPNf/TEj+v6H/VRf9c0/&#10;9BFSVHD/AKqL/rmn/oIqSv8Aopo/wqX/AF7h/wCko/welu/V/mFFFFa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4l6KKK/5nz/AKEAooooAKKKKACiiigAooooAKKKKACiiigAooooAKKKKACi&#10;iigAooooAK9m/Z2/5OD+Bn/ZXPhn/wCploNeM17N+zt/ycH8DP8Asrnwz/8AUy0Gvs/D7/kvuFf+&#10;ylyr/wBPUz5HxB/5Ibi7/sk81/8ATEj+v6H/AFUX/XNP/QRUlRw/6qL/AK5p/wCgipK/6KaP8Kl/&#10;17h/6Sj/AAelu/V/mFFFFa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4l6KKK/5nz/oQCii&#10;igAooooAKKKKACiiigAooooAKKKKACiiigAooooAKKKKACiiigAr2b9nb/k4P4Gf9lc+Gf8A6mWg&#10;14zXs37O3/JwfwM/7K58M/8A1MtBr7Pw+/5L7hX/ALKXKv8A09TPkfEH/khuLv8Ask81/wDTEj+v&#10;6H/VRf8AXNP/AEEVJUcP+qi/65p/6CKkr/opo/wqX/XuH/pKP8Hpbv1f5hRRRWg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+Jeiiiv+Z8/6EAooooAKKKKACiiigAooooAKKKKACiiigAooooAK&#10;KKKACiiigAooooAK9m/Z2/5OD+Bn/ZXPhn/6mWg14zXs37O3/JwfwM/7K58M/wD1MtBr7Pw+/wCS&#10;+4V/7KXKv/T1M+R8Qf8AkhuLv+yTzX/0xI/r+h/1UX/XNP8A0EVJUcP+qi/65p/6CKkr/opo/wAK&#10;l/17h/6Sj/B6W79X+YUUUVo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iXooor/AJnz/oQC&#10;iiigAooooAKKKKACiiigAooooAKKKKACiiigAooooAKKKKACiiigAr2b9nb/AJOD+Bn/AGVz4Z/+&#10;ploNeM17N+zt/wAnB/Az/srnwz/9TLQa+z8Pv+S+4V/7KXKv/T1M+R8Qf+SG4u/7JPNf/TEj+v6H&#10;/VRf9c0/9BFSVHD/AKqL/rmn/oIqSv8Aopo/wqX/AF7h/wCko/welu/V/mFFFFaC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8S9FFFf8z5/0IBRRRQAUUUU&#10;AFFFFABRRRQAUUUUAFFFFABRRRQAUUUUAFFFFABRRRQAV7N+zt/ycH8DP+yufDP/ANTLQa8Zr2b9&#10;nb/k4P4Gf9lc+Gf/AKmWg19n4ff8l9wr/wBlLlX/AKepnyPiD/yQ3F3/AGSea/8ApiR/X9D/AKqL&#10;/rmn/oIqSo4f9VF/1zT/ANBFSV/0U0f4VL/r3D/0lH+D0t36v8wooorQ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EvRRRX/M+f9CAUUUUAFFFFABRRRQAUUUUAFFFFABRRRQAUUUUAFFFFABRR&#10;RQAUUUUAFezfs7f8nB/Az/srnwz/APUy0GvGa9m/Z2/5OD+Bn/ZXPhn/AOploNfZ+H3/ACX3Cv8A&#10;2UuVf+nqZ8j4g/8AJDcXf9knmv8A6Ykf1/Q/6qL/AK5p/wCgipKjh/1UX/XNP/QRUlf9FNH+FS/6&#10;9w/9JR/g9Ld+r/MKKKK0E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xL0UUV/wAz5/0IBRRR&#10;QAUUUUAFFFFABRRRQAUUUUAFFFFABRRRQAUUUUAFFFFABRRRQAV7N+zt/wAnB/Az/srnwz/9TLQa&#10;8Zr2b9nb/k4P4Gf9lc+Gf/qZaDX2fh9/yX3Cv/ZS5V/6epnyPiD/AMkNxd/2Sea/+mJH9f0P+qi/&#10;65p/6CKkqOH/AFUX/XNP/QRUlf8ARTR/hUv+vcP/AElH+D0t36v8wooorQ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K67oKKKKBhRRRQ&#10;AUUUUAFFFFABRRRQAUUEgdSB9aKAP4l6KKK/5nz/AKEAooooAKKKKACiiigAooooAKKKKACiiigA&#10;ooooAKKKKACiiigAooooAK9m/Z2/5OD+Bn/ZXPhn/wCploNeM17N+zt/ycH8DP8Asrnwz/8AUy0G&#10;vs/D7/kvuFf+ylyr/wBPUz5HxB/5Ibi7/sk81/8ATEj+v6H/AFUX/XNP/QRUlRw/6qL/AK5p/wCg&#10;ipK/6KaP8Kl/17h/6Sj/AAelu/V/mFFFFa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" strokecolor="white [3212]">
              <v:fill r:id="rId5" o:title="templates offerte-projecten voorkant" recolor="t" type="frame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04715" w14:textId="78D71B72" w:rsidR="005F344E" w:rsidRDefault="005F344E" w:rsidP="00F36F0D">
    <w:pPr>
      <w:pStyle w:val="Header"/>
      <w:spacing w:after="2722"/>
    </w:pPr>
    <w:r>
      <w:rPr>
        <w:noProof/>
      </w:rPr>
      <w:drawing>
        <wp:anchor distT="0" distB="0" distL="114300" distR="114300" simplePos="0" relativeHeight="251658244" behindDoc="1" locked="0" layoutInCell="1" allowOverlap="1" wp14:anchorId="202E308F" wp14:editId="1E3658EA">
          <wp:simplePos x="0" y="0"/>
          <wp:positionH relativeFrom="page">
            <wp:posOffset>0</wp:posOffset>
          </wp:positionH>
          <wp:positionV relativeFrom="margin">
            <wp:posOffset>-2319020</wp:posOffset>
          </wp:positionV>
          <wp:extent cx="7560000" cy="10692000"/>
          <wp:effectExtent l="0" t="0" r="3175" b="0"/>
          <wp:wrapNone/>
          <wp:docPr id="7" name="Afbeelding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Afbeelding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51BF3"/>
    <w:multiLevelType w:val="hybridMultilevel"/>
    <w:tmpl w:val="E406492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56135C"/>
    <w:multiLevelType w:val="hybridMultilevel"/>
    <w:tmpl w:val="00286EDE"/>
    <w:lvl w:ilvl="0" w:tplc="9C865B34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05517"/>
    <w:multiLevelType w:val="multilevel"/>
    <w:tmpl w:val="270C6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5F65A5"/>
    <w:multiLevelType w:val="multilevel"/>
    <w:tmpl w:val="93CCA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F20830"/>
    <w:multiLevelType w:val="hybridMultilevel"/>
    <w:tmpl w:val="AA18CE68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5" w15:restartNumberingAfterBreak="0">
    <w:nsid w:val="1D2A1AEF"/>
    <w:multiLevelType w:val="multilevel"/>
    <w:tmpl w:val="D46CB75C"/>
    <w:lvl w:ilvl="0">
      <w:start w:val="5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bullet"/>
      <w:lvlText w:val=""/>
      <w:lvlJc w:val="left"/>
      <w:pPr>
        <w:tabs>
          <w:tab w:val="num" w:pos="540"/>
        </w:tabs>
        <w:ind w:left="540" w:hanging="540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2880" w:hanging="1440"/>
      </w:pPr>
      <w:rPr>
        <w:rFonts w:hint="default"/>
      </w:rPr>
    </w:lvl>
  </w:abstractNum>
  <w:abstractNum w:abstractNumId="6" w15:restartNumberingAfterBreak="0">
    <w:nsid w:val="1E305E9C"/>
    <w:multiLevelType w:val="hybridMultilevel"/>
    <w:tmpl w:val="812ABCE4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7" w15:restartNumberingAfterBreak="0">
    <w:nsid w:val="20B27B23"/>
    <w:multiLevelType w:val="hybridMultilevel"/>
    <w:tmpl w:val="80DCF7A4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8" w15:restartNumberingAfterBreak="0">
    <w:nsid w:val="212A073A"/>
    <w:multiLevelType w:val="hybridMultilevel"/>
    <w:tmpl w:val="DA7C5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A70B3"/>
    <w:multiLevelType w:val="hybridMultilevel"/>
    <w:tmpl w:val="C84A532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727A19"/>
    <w:multiLevelType w:val="hybridMultilevel"/>
    <w:tmpl w:val="C58E676A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1" w15:restartNumberingAfterBreak="0">
    <w:nsid w:val="23AF3365"/>
    <w:multiLevelType w:val="hybridMultilevel"/>
    <w:tmpl w:val="F410CE5E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 w15:restartNumberingAfterBreak="0">
    <w:nsid w:val="29707606"/>
    <w:multiLevelType w:val="hybridMultilevel"/>
    <w:tmpl w:val="30940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97766"/>
    <w:multiLevelType w:val="hybridMultilevel"/>
    <w:tmpl w:val="A218DE04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ECA3DC3"/>
    <w:multiLevelType w:val="hybridMultilevel"/>
    <w:tmpl w:val="61B61596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5" w15:restartNumberingAfterBreak="0">
    <w:nsid w:val="38E2627B"/>
    <w:multiLevelType w:val="hybridMultilevel"/>
    <w:tmpl w:val="A99C49A0"/>
    <w:lvl w:ilvl="0" w:tplc="DC1C9D50">
      <w:start w:val="1"/>
      <w:numFmt w:val="bullet"/>
      <w:lvlText w:val="-"/>
      <w:lvlJc w:val="left"/>
      <w:pPr>
        <w:ind w:left="1080" w:hanging="360"/>
      </w:pPr>
      <w:rPr>
        <w:rFonts w:ascii="Verdana" w:hAnsi="Verdana" w:hint="default"/>
      </w:rPr>
    </w:lvl>
    <w:lvl w:ilvl="1" w:tplc="04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B07511"/>
    <w:multiLevelType w:val="multilevel"/>
    <w:tmpl w:val="C5C25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05AD6"/>
    <w:multiLevelType w:val="multilevel"/>
    <w:tmpl w:val="19D41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07301F"/>
    <w:multiLevelType w:val="hybridMultilevel"/>
    <w:tmpl w:val="C6DC8036"/>
    <w:lvl w:ilvl="0" w:tplc="FC76C8FC">
      <w:start w:val="1"/>
      <w:numFmt w:val="bullet"/>
      <w:lvlText w:val="-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B5AE558">
      <w:start w:val="1"/>
      <w:numFmt w:val="bullet"/>
      <w:lvlText w:val="o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C4CCF32">
      <w:start w:val="1"/>
      <w:numFmt w:val="bullet"/>
      <w:lvlText w:val="▪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A487A2">
      <w:start w:val="1"/>
      <w:numFmt w:val="bullet"/>
      <w:lvlText w:val="•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28B97C">
      <w:start w:val="1"/>
      <w:numFmt w:val="bullet"/>
      <w:lvlText w:val="o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2AC394">
      <w:start w:val="1"/>
      <w:numFmt w:val="bullet"/>
      <w:lvlText w:val="▪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B081F6">
      <w:start w:val="1"/>
      <w:numFmt w:val="bullet"/>
      <w:lvlText w:val="•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FC4EB08">
      <w:start w:val="1"/>
      <w:numFmt w:val="bullet"/>
      <w:lvlText w:val="o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2A216EC">
      <w:start w:val="1"/>
      <w:numFmt w:val="bullet"/>
      <w:lvlText w:val="▪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5224243"/>
    <w:multiLevelType w:val="multilevel"/>
    <w:tmpl w:val="04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F465B59"/>
    <w:multiLevelType w:val="multilevel"/>
    <w:tmpl w:val="42EA9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F4486C"/>
    <w:multiLevelType w:val="multilevel"/>
    <w:tmpl w:val="2B582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2878A1"/>
    <w:multiLevelType w:val="hybridMultilevel"/>
    <w:tmpl w:val="FA6A6CD8"/>
    <w:lvl w:ilvl="0" w:tplc="395E4758">
      <w:start w:val="1"/>
      <w:numFmt w:val="decimal"/>
      <w:lvlText w:val="%1."/>
      <w:lvlJc w:val="left"/>
      <w:pPr>
        <w:ind w:left="73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747DAA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DA67F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7CDECC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9066EA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14D882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E0A5E0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44B80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D8F4AA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C8C7F1D"/>
    <w:multiLevelType w:val="hybridMultilevel"/>
    <w:tmpl w:val="7A90582E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242162"/>
    <w:multiLevelType w:val="multilevel"/>
    <w:tmpl w:val="D63C6A72"/>
    <w:lvl w:ilvl="0">
      <w:start w:val="1"/>
      <w:numFmt w:val="bullet"/>
      <w:lvlText w:val=""/>
      <w:lvlJc w:val="left"/>
      <w:pPr>
        <w:tabs>
          <w:tab w:val="num" w:pos="540"/>
        </w:tabs>
        <w:ind w:left="540" w:hanging="54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540"/>
        </w:tabs>
        <w:ind w:left="540" w:hanging="54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2880" w:hanging="1440"/>
      </w:pPr>
      <w:rPr>
        <w:rFonts w:hint="default"/>
      </w:rPr>
    </w:lvl>
  </w:abstractNum>
  <w:abstractNum w:abstractNumId="25" w15:restartNumberingAfterBreak="0">
    <w:nsid w:val="704C6D77"/>
    <w:multiLevelType w:val="hybridMultilevel"/>
    <w:tmpl w:val="89E6B5D8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771222"/>
    <w:multiLevelType w:val="hybridMultilevel"/>
    <w:tmpl w:val="A7D2AB6E"/>
    <w:lvl w:ilvl="0" w:tplc="DC1C9D50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47328"/>
    <w:multiLevelType w:val="hybridMultilevel"/>
    <w:tmpl w:val="4B489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4B000C"/>
    <w:multiLevelType w:val="hybridMultilevel"/>
    <w:tmpl w:val="D062E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5A5673"/>
    <w:multiLevelType w:val="multilevel"/>
    <w:tmpl w:val="840C3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7E69AB"/>
    <w:multiLevelType w:val="hybridMultilevel"/>
    <w:tmpl w:val="322418A0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 w16cid:durableId="1393773032">
    <w:abstractNumId w:val="19"/>
  </w:num>
  <w:num w:numId="2" w16cid:durableId="256989512">
    <w:abstractNumId w:val="1"/>
  </w:num>
  <w:num w:numId="3" w16cid:durableId="1675835804">
    <w:abstractNumId w:val="24"/>
  </w:num>
  <w:num w:numId="4" w16cid:durableId="1867909969">
    <w:abstractNumId w:val="0"/>
  </w:num>
  <w:num w:numId="5" w16cid:durableId="55202173">
    <w:abstractNumId w:val="13"/>
  </w:num>
  <w:num w:numId="6" w16cid:durableId="1735279560">
    <w:abstractNumId w:val="25"/>
  </w:num>
  <w:num w:numId="7" w16cid:durableId="1139424035">
    <w:abstractNumId w:val="5"/>
  </w:num>
  <w:num w:numId="8" w16cid:durableId="1784766579">
    <w:abstractNumId w:val="15"/>
  </w:num>
  <w:num w:numId="9" w16cid:durableId="498933606">
    <w:abstractNumId w:val="26"/>
  </w:num>
  <w:num w:numId="10" w16cid:durableId="1021668969">
    <w:abstractNumId w:val="9"/>
  </w:num>
  <w:num w:numId="11" w16cid:durableId="392777443">
    <w:abstractNumId w:val="23"/>
  </w:num>
  <w:num w:numId="12" w16cid:durableId="1224944847">
    <w:abstractNumId w:val="22"/>
  </w:num>
  <w:num w:numId="13" w16cid:durableId="425810538">
    <w:abstractNumId w:val="18"/>
  </w:num>
  <w:num w:numId="14" w16cid:durableId="1376537919">
    <w:abstractNumId w:val="11"/>
  </w:num>
  <w:num w:numId="15" w16cid:durableId="1810004142">
    <w:abstractNumId w:val="30"/>
  </w:num>
  <w:num w:numId="16" w16cid:durableId="442463100">
    <w:abstractNumId w:val="10"/>
  </w:num>
  <w:num w:numId="17" w16cid:durableId="426997515">
    <w:abstractNumId w:val="7"/>
  </w:num>
  <w:num w:numId="18" w16cid:durableId="724109182">
    <w:abstractNumId w:val="6"/>
  </w:num>
  <w:num w:numId="19" w16cid:durableId="1055734157">
    <w:abstractNumId w:val="4"/>
  </w:num>
  <w:num w:numId="20" w16cid:durableId="532422635">
    <w:abstractNumId w:val="14"/>
  </w:num>
  <w:num w:numId="21" w16cid:durableId="635985827">
    <w:abstractNumId w:val="12"/>
  </w:num>
  <w:num w:numId="22" w16cid:durableId="62530594">
    <w:abstractNumId w:val="27"/>
  </w:num>
  <w:num w:numId="23" w16cid:durableId="1133518402">
    <w:abstractNumId w:val="28"/>
  </w:num>
  <w:num w:numId="24" w16cid:durableId="2092922615">
    <w:abstractNumId w:val="8"/>
  </w:num>
  <w:num w:numId="25" w16cid:durableId="1590767736">
    <w:abstractNumId w:val="16"/>
  </w:num>
  <w:num w:numId="26" w16cid:durableId="153181873">
    <w:abstractNumId w:val="3"/>
  </w:num>
  <w:num w:numId="27" w16cid:durableId="84157335">
    <w:abstractNumId w:val="29"/>
  </w:num>
  <w:num w:numId="28" w16cid:durableId="767240907">
    <w:abstractNumId w:val="2"/>
  </w:num>
  <w:num w:numId="29" w16cid:durableId="835727635">
    <w:abstractNumId w:val="20"/>
  </w:num>
  <w:num w:numId="30" w16cid:durableId="341051842">
    <w:abstractNumId w:val="17"/>
  </w:num>
  <w:num w:numId="31" w16cid:durableId="1525632203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attachedTemplate r:id="rId1"/>
  <w:stylePaneFormatFilter w:val="7F06" w:allStyles="0" w:customStyles="1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09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C86"/>
    <w:rsid w:val="00001E12"/>
    <w:rsid w:val="000042F9"/>
    <w:rsid w:val="00004B7B"/>
    <w:rsid w:val="00015F1F"/>
    <w:rsid w:val="0002400E"/>
    <w:rsid w:val="0003556B"/>
    <w:rsid w:val="00035B9F"/>
    <w:rsid w:val="00040C55"/>
    <w:rsid w:val="000421F8"/>
    <w:rsid w:val="000438AC"/>
    <w:rsid w:val="0005107D"/>
    <w:rsid w:val="00060C09"/>
    <w:rsid w:val="000610C2"/>
    <w:rsid w:val="00064FCA"/>
    <w:rsid w:val="000654F9"/>
    <w:rsid w:val="0007227B"/>
    <w:rsid w:val="000722D4"/>
    <w:rsid w:val="00073226"/>
    <w:rsid w:val="00074D4C"/>
    <w:rsid w:val="00076993"/>
    <w:rsid w:val="00077ECE"/>
    <w:rsid w:val="000910E6"/>
    <w:rsid w:val="0009745A"/>
    <w:rsid w:val="00097E68"/>
    <w:rsid w:val="000A651E"/>
    <w:rsid w:val="000B673B"/>
    <w:rsid w:val="000C5D68"/>
    <w:rsid w:val="000D19F9"/>
    <w:rsid w:val="000D39CA"/>
    <w:rsid w:val="000D6ED4"/>
    <w:rsid w:val="000E05AA"/>
    <w:rsid w:val="000E4A88"/>
    <w:rsid w:val="000E53FA"/>
    <w:rsid w:val="000E5A76"/>
    <w:rsid w:val="000F0DBD"/>
    <w:rsid w:val="000F44D5"/>
    <w:rsid w:val="000F5167"/>
    <w:rsid w:val="001010B3"/>
    <w:rsid w:val="00106DB6"/>
    <w:rsid w:val="001075F4"/>
    <w:rsid w:val="001135BE"/>
    <w:rsid w:val="0011513C"/>
    <w:rsid w:val="0012317A"/>
    <w:rsid w:val="001279AE"/>
    <w:rsid w:val="0013390B"/>
    <w:rsid w:val="001400B7"/>
    <w:rsid w:val="00143C48"/>
    <w:rsid w:val="00147899"/>
    <w:rsid w:val="0015318D"/>
    <w:rsid w:val="00157E88"/>
    <w:rsid w:val="00161460"/>
    <w:rsid w:val="00165905"/>
    <w:rsid w:val="00166F11"/>
    <w:rsid w:val="00171D2A"/>
    <w:rsid w:val="001721F3"/>
    <w:rsid w:val="00173543"/>
    <w:rsid w:val="0017624F"/>
    <w:rsid w:val="00183255"/>
    <w:rsid w:val="00186CD6"/>
    <w:rsid w:val="00191C86"/>
    <w:rsid w:val="001A0F89"/>
    <w:rsid w:val="001A433C"/>
    <w:rsid w:val="001A5503"/>
    <w:rsid w:val="001B0615"/>
    <w:rsid w:val="001B4B2C"/>
    <w:rsid w:val="001B7B76"/>
    <w:rsid w:val="001C0C8C"/>
    <w:rsid w:val="001C41E9"/>
    <w:rsid w:val="001C529B"/>
    <w:rsid w:val="001C60C4"/>
    <w:rsid w:val="001D22C1"/>
    <w:rsid w:val="001E055C"/>
    <w:rsid w:val="001E6E95"/>
    <w:rsid w:val="001E7541"/>
    <w:rsid w:val="002027AD"/>
    <w:rsid w:val="00202939"/>
    <w:rsid w:val="00216230"/>
    <w:rsid w:val="00236559"/>
    <w:rsid w:val="00246254"/>
    <w:rsid w:val="0024729F"/>
    <w:rsid w:val="002514CE"/>
    <w:rsid w:val="00252A20"/>
    <w:rsid w:val="00256742"/>
    <w:rsid w:val="00266926"/>
    <w:rsid w:val="00271425"/>
    <w:rsid w:val="00275020"/>
    <w:rsid w:val="002869C7"/>
    <w:rsid w:val="002917E3"/>
    <w:rsid w:val="002943D9"/>
    <w:rsid w:val="002C4A85"/>
    <w:rsid w:val="002D1BF5"/>
    <w:rsid w:val="002D1EE8"/>
    <w:rsid w:val="002D2F1E"/>
    <w:rsid w:val="002D5EB3"/>
    <w:rsid w:val="002D6047"/>
    <w:rsid w:val="002E0C09"/>
    <w:rsid w:val="002E17BC"/>
    <w:rsid w:val="002E6138"/>
    <w:rsid w:val="002F7E92"/>
    <w:rsid w:val="003056EE"/>
    <w:rsid w:val="00314526"/>
    <w:rsid w:val="00315014"/>
    <w:rsid w:val="00327A45"/>
    <w:rsid w:val="00330C8E"/>
    <w:rsid w:val="0033504C"/>
    <w:rsid w:val="00347EF8"/>
    <w:rsid w:val="00350E85"/>
    <w:rsid w:val="003566AA"/>
    <w:rsid w:val="003578C7"/>
    <w:rsid w:val="003618D5"/>
    <w:rsid w:val="00365F03"/>
    <w:rsid w:val="00382D02"/>
    <w:rsid w:val="0038451A"/>
    <w:rsid w:val="00396A5F"/>
    <w:rsid w:val="003A0928"/>
    <w:rsid w:val="003A3D5E"/>
    <w:rsid w:val="003A6332"/>
    <w:rsid w:val="003B6C35"/>
    <w:rsid w:val="003C66BF"/>
    <w:rsid w:val="003C763B"/>
    <w:rsid w:val="003D22DF"/>
    <w:rsid w:val="003E0491"/>
    <w:rsid w:val="003E174E"/>
    <w:rsid w:val="003E2D8B"/>
    <w:rsid w:val="00403F1D"/>
    <w:rsid w:val="00414A4B"/>
    <w:rsid w:val="0041514C"/>
    <w:rsid w:val="00415405"/>
    <w:rsid w:val="0041544B"/>
    <w:rsid w:val="004251C5"/>
    <w:rsid w:val="00434F03"/>
    <w:rsid w:val="0043555F"/>
    <w:rsid w:val="00436D0A"/>
    <w:rsid w:val="00451483"/>
    <w:rsid w:val="00461A4C"/>
    <w:rsid w:val="00465D8B"/>
    <w:rsid w:val="00467A66"/>
    <w:rsid w:val="0048470B"/>
    <w:rsid w:val="00484A01"/>
    <w:rsid w:val="00495556"/>
    <w:rsid w:val="004A3272"/>
    <w:rsid w:val="004A3FED"/>
    <w:rsid w:val="004B7CF7"/>
    <w:rsid w:val="004C3FA9"/>
    <w:rsid w:val="004C6645"/>
    <w:rsid w:val="004C6BE3"/>
    <w:rsid w:val="004D2C0F"/>
    <w:rsid w:val="004D3962"/>
    <w:rsid w:val="004D5226"/>
    <w:rsid w:val="004F223B"/>
    <w:rsid w:val="004F4353"/>
    <w:rsid w:val="004F61BD"/>
    <w:rsid w:val="00502DE3"/>
    <w:rsid w:val="00511046"/>
    <w:rsid w:val="0051332F"/>
    <w:rsid w:val="0051356A"/>
    <w:rsid w:val="0053259C"/>
    <w:rsid w:val="00532EEC"/>
    <w:rsid w:val="0053395E"/>
    <w:rsid w:val="005341CA"/>
    <w:rsid w:val="00546F80"/>
    <w:rsid w:val="00571AFA"/>
    <w:rsid w:val="00582C24"/>
    <w:rsid w:val="005966FF"/>
    <w:rsid w:val="005A3552"/>
    <w:rsid w:val="005B1FAA"/>
    <w:rsid w:val="005C59D4"/>
    <w:rsid w:val="005D32C7"/>
    <w:rsid w:val="005D775F"/>
    <w:rsid w:val="005D7C11"/>
    <w:rsid w:val="005E1018"/>
    <w:rsid w:val="005E1067"/>
    <w:rsid w:val="005F344E"/>
    <w:rsid w:val="005F4CE4"/>
    <w:rsid w:val="005F55C6"/>
    <w:rsid w:val="005F5AE9"/>
    <w:rsid w:val="00605B49"/>
    <w:rsid w:val="00621262"/>
    <w:rsid w:val="00642163"/>
    <w:rsid w:val="006438EC"/>
    <w:rsid w:val="006460D2"/>
    <w:rsid w:val="006478B4"/>
    <w:rsid w:val="00655739"/>
    <w:rsid w:val="00664289"/>
    <w:rsid w:val="00685E35"/>
    <w:rsid w:val="006912C4"/>
    <w:rsid w:val="006A4FEF"/>
    <w:rsid w:val="006A75CE"/>
    <w:rsid w:val="006B7BBA"/>
    <w:rsid w:val="006C1284"/>
    <w:rsid w:val="006C3FA7"/>
    <w:rsid w:val="006C7183"/>
    <w:rsid w:val="006E3BA9"/>
    <w:rsid w:val="006F0405"/>
    <w:rsid w:val="006F3888"/>
    <w:rsid w:val="00712F87"/>
    <w:rsid w:val="0071355F"/>
    <w:rsid w:val="0071378F"/>
    <w:rsid w:val="007207A9"/>
    <w:rsid w:val="00720A14"/>
    <w:rsid w:val="00722E28"/>
    <w:rsid w:val="007231A8"/>
    <w:rsid w:val="00727F6C"/>
    <w:rsid w:val="0075003F"/>
    <w:rsid w:val="00761A71"/>
    <w:rsid w:val="00761F5A"/>
    <w:rsid w:val="007820FA"/>
    <w:rsid w:val="00790089"/>
    <w:rsid w:val="00796550"/>
    <w:rsid w:val="007A32D3"/>
    <w:rsid w:val="007A413D"/>
    <w:rsid w:val="007A48F9"/>
    <w:rsid w:val="007A540A"/>
    <w:rsid w:val="007C1792"/>
    <w:rsid w:val="007D380C"/>
    <w:rsid w:val="007F0BCC"/>
    <w:rsid w:val="007F58BB"/>
    <w:rsid w:val="007F7A08"/>
    <w:rsid w:val="008038AB"/>
    <w:rsid w:val="008047F7"/>
    <w:rsid w:val="008055E6"/>
    <w:rsid w:val="00816EE4"/>
    <w:rsid w:val="00823C02"/>
    <w:rsid w:val="00826BD4"/>
    <w:rsid w:val="008337F4"/>
    <w:rsid w:val="00833E30"/>
    <w:rsid w:val="008367EB"/>
    <w:rsid w:val="00841702"/>
    <w:rsid w:val="00841B66"/>
    <w:rsid w:val="00843631"/>
    <w:rsid w:val="008437BF"/>
    <w:rsid w:val="008457F6"/>
    <w:rsid w:val="00851501"/>
    <w:rsid w:val="008567A9"/>
    <w:rsid w:val="00861776"/>
    <w:rsid w:val="0086291C"/>
    <w:rsid w:val="00863504"/>
    <w:rsid w:val="00863C8B"/>
    <w:rsid w:val="0086421D"/>
    <w:rsid w:val="0086676D"/>
    <w:rsid w:val="00873BB7"/>
    <w:rsid w:val="00874866"/>
    <w:rsid w:val="00877F9A"/>
    <w:rsid w:val="008A2917"/>
    <w:rsid w:val="008A3375"/>
    <w:rsid w:val="008B5DA3"/>
    <w:rsid w:val="008C0028"/>
    <w:rsid w:val="008C0E7B"/>
    <w:rsid w:val="008C24D3"/>
    <w:rsid w:val="008D4D1F"/>
    <w:rsid w:val="0090391F"/>
    <w:rsid w:val="00904885"/>
    <w:rsid w:val="009066DD"/>
    <w:rsid w:val="0090736A"/>
    <w:rsid w:val="00911DC7"/>
    <w:rsid w:val="00912463"/>
    <w:rsid w:val="0092032E"/>
    <w:rsid w:val="0092255A"/>
    <w:rsid w:val="00926166"/>
    <w:rsid w:val="00933F5D"/>
    <w:rsid w:val="009378F4"/>
    <w:rsid w:val="00940F00"/>
    <w:rsid w:val="00950450"/>
    <w:rsid w:val="00953FD0"/>
    <w:rsid w:val="00956C59"/>
    <w:rsid w:val="00972E6A"/>
    <w:rsid w:val="0097382D"/>
    <w:rsid w:val="00981EE1"/>
    <w:rsid w:val="00983FAC"/>
    <w:rsid w:val="009A33C6"/>
    <w:rsid w:val="009B392F"/>
    <w:rsid w:val="009B51CD"/>
    <w:rsid w:val="009C2334"/>
    <w:rsid w:val="009C2543"/>
    <w:rsid w:val="009C66B6"/>
    <w:rsid w:val="009D2745"/>
    <w:rsid w:val="009E1831"/>
    <w:rsid w:val="009E1D5D"/>
    <w:rsid w:val="009F4604"/>
    <w:rsid w:val="00A04933"/>
    <w:rsid w:val="00A07F45"/>
    <w:rsid w:val="00A1147B"/>
    <w:rsid w:val="00A12987"/>
    <w:rsid w:val="00A222AA"/>
    <w:rsid w:val="00A30FF2"/>
    <w:rsid w:val="00A45F08"/>
    <w:rsid w:val="00A45F7B"/>
    <w:rsid w:val="00A52D6A"/>
    <w:rsid w:val="00A5704F"/>
    <w:rsid w:val="00A60ACA"/>
    <w:rsid w:val="00A6633F"/>
    <w:rsid w:val="00A70C79"/>
    <w:rsid w:val="00A74F86"/>
    <w:rsid w:val="00A8201A"/>
    <w:rsid w:val="00A84797"/>
    <w:rsid w:val="00A929EF"/>
    <w:rsid w:val="00A94B9E"/>
    <w:rsid w:val="00A9689C"/>
    <w:rsid w:val="00A969B8"/>
    <w:rsid w:val="00AA330A"/>
    <w:rsid w:val="00AA5BBC"/>
    <w:rsid w:val="00AB09CE"/>
    <w:rsid w:val="00AB6363"/>
    <w:rsid w:val="00AC4BDF"/>
    <w:rsid w:val="00AC522F"/>
    <w:rsid w:val="00AE2DDC"/>
    <w:rsid w:val="00AF208C"/>
    <w:rsid w:val="00AF2451"/>
    <w:rsid w:val="00AF482F"/>
    <w:rsid w:val="00AF7E7C"/>
    <w:rsid w:val="00B07094"/>
    <w:rsid w:val="00B105FC"/>
    <w:rsid w:val="00B264B2"/>
    <w:rsid w:val="00B37927"/>
    <w:rsid w:val="00B42600"/>
    <w:rsid w:val="00B43DBB"/>
    <w:rsid w:val="00B6645C"/>
    <w:rsid w:val="00B80255"/>
    <w:rsid w:val="00B83D81"/>
    <w:rsid w:val="00B84F9E"/>
    <w:rsid w:val="00B86908"/>
    <w:rsid w:val="00B91947"/>
    <w:rsid w:val="00BA5C80"/>
    <w:rsid w:val="00BC19BC"/>
    <w:rsid w:val="00BC2592"/>
    <w:rsid w:val="00BC2717"/>
    <w:rsid w:val="00BC4FA0"/>
    <w:rsid w:val="00BC5DFA"/>
    <w:rsid w:val="00BD3448"/>
    <w:rsid w:val="00BD41AA"/>
    <w:rsid w:val="00BD56A5"/>
    <w:rsid w:val="00BE16C1"/>
    <w:rsid w:val="00C01AC9"/>
    <w:rsid w:val="00C04B09"/>
    <w:rsid w:val="00C12DDD"/>
    <w:rsid w:val="00C20262"/>
    <w:rsid w:val="00C23E99"/>
    <w:rsid w:val="00C32E85"/>
    <w:rsid w:val="00C33985"/>
    <w:rsid w:val="00C36444"/>
    <w:rsid w:val="00C36A2B"/>
    <w:rsid w:val="00C37FA1"/>
    <w:rsid w:val="00C40DF7"/>
    <w:rsid w:val="00C44A63"/>
    <w:rsid w:val="00C479C2"/>
    <w:rsid w:val="00C502DC"/>
    <w:rsid w:val="00C5665A"/>
    <w:rsid w:val="00C61D9C"/>
    <w:rsid w:val="00C65729"/>
    <w:rsid w:val="00C71CBD"/>
    <w:rsid w:val="00C81E2D"/>
    <w:rsid w:val="00C85689"/>
    <w:rsid w:val="00C90176"/>
    <w:rsid w:val="00CA49D7"/>
    <w:rsid w:val="00CC3E1A"/>
    <w:rsid w:val="00CD2399"/>
    <w:rsid w:val="00CE5336"/>
    <w:rsid w:val="00CE6F1B"/>
    <w:rsid w:val="00CF3641"/>
    <w:rsid w:val="00CF475B"/>
    <w:rsid w:val="00D000B8"/>
    <w:rsid w:val="00D125BF"/>
    <w:rsid w:val="00D256E2"/>
    <w:rsid w:val="00D272C0"/>
    <w:rsid w:val="00D62A8A"/>
    <w:rsid w:val="00D632E4"/>
    <w:rsid w:val="00D63B4D"/>
    <w:rsid w:val="00D83372"/>
    <w:rsid w:val="00D849F3"/>
    <w:rsid w:val="00D853E9"/>
    <w:rsid w:val="00D85636"/>
    <w:rsid w:val="00DA4E7D"/>
    <w:rsid w:val="00DB1678"/>
    <w:rsid w:val="00DB52C5"/>
    <w:rsid w:val="00DB7ED3"/>
    <w:rsid w:val="00DC0582"/>
    <w:rsid w:val="00DC07C3"/>
    <w:rsid w:val="00DC5A3C"/>
    <w:rsid w:val="00DE0B8A"/>
    <w:rsid w:val="00DE3C43"/>
    <w:rsid w:val="00DE7B1B"/>
    <w:rsid w:val="00DF3AA4"/>
    <w:rsid w:val="00DF3F7B"/>
    <w:rsid w:val="00DF700E"/>
    <w:rsid w:val="00E015BC"/>
    <w:rsid w:val="00E17465"/>
    <w:rsid w:val="00E17608"/>
    <w:rsid w:val="00E246CB"/>
    <w:rsid w:val="00E31C1E"/>
    <w:rsid w:val="00E34F36"/>
    <w:rsid w:val="00E407AD"/>
    <w:rsid w:val="00E41AA0"/>
    <w:rsid w:val="00E44AE5"/>
    <w:rsid w:val="00E4597C"/>
    <w:rsid w:val="00E47243"/>
    <w:rsid w:val="00E514CB"/>
    <w:rsid w:val="00E6465D"/>
    <w:rsid w:val="00E66AE5"/>
    <w:rsid w:val="00E70378"/>
    <w:rsid w:val="00E719C5"/>
    <w:rsid w:val="00E804C1"/>
    <w:rsid w:val="00E804F8"/>
    <w:rsid w:val="00E9124B"/>
    <w:rsid w:val="00EA0B21"/>
    <w:rsid w:val="00EA2EE1"/>
    <w:rsid w:val="00EB006E"/>
    <w:rsid w:val="00EB4FD9"/>
    <w:rsid w:val="00EB7259"/>
    <w:rsid w:val="00ED137D"/>
    <w:rsid w:val="00EE3AAA"/>
    <w:rsid w:val="00EE7AEC"/>
    <w:rsid w:val="00EF272A"/>
    <w:rsid w:val="00EF7B85"/>
    <w:rsid w:val="00F0142D"/>
    <w:rsid w:val="00F03618"/>
    <w:rsid w:val="00F05BE7"/>
    <w:rsid w:val="00F12190"/>
    <w:rsid w:val="00F12BA3"/>
    <w:rsid w:val="00F13665"/>
    <w:rsid w:val="00F23E48"/>
    <w:rsid w:val="00F24CA5"/>
    <w:rsid w:val="00F24F5B"/>
    <w:rsid w:val="00F27A6A"/>
    <w:rsid w:val="00F349AE"/>
    <w:rsid w:val="00F36F0D"/>
    <w:rsid w:val="00F45838"/>
    <w:rsid w:val="00F45F4F"/>
    <w:rsid w:val="00F460D6"/>
    <w:rsid w:val="00F462E2"/>
    <w:rsid w:val="00F479F0"/>
    <w:rsid w:val="00F5191F"/>
    <w:rsid w:val="00F63AA4"/>
    <w:rsid w:val="00F63C3C"/>
    <w:rsid w:val="00F75E4C"/>
    <w:rsid w:val="00F818C9"/>
    <w:rsid w:val="00F830A8"/>
    <w:rsid w:val="00F83A25"/>
    <w:rsid w:val="00F91426"/>
    <w:rsid w:val="00F91CA9"/>
    <w:rsid w:val="00FA534B"/>
    <w:rsid w:val="00FA5820"/>
    <w:rsid w:val="00FB645E"/>
    <w:rsid w:val="00FC5983"/>
    <w:rsid w:val="00FD523D"/>
    <w:rsid w:val="00FE309C"/>
    <w:rsid w:val="00FF2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3CE04601"/>
  <w15:docId w15:val="{A2D24288-1BF3-4281-866A-9936B000D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>
      <w:pPr>
        <w:ind w:left="2127" w:hanging="1418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5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semiHidden="1" w:uiPriority="21" w:unhideWhenUsed="1" w:qFormat="1"/>
    <w:lsdException w:name="Subtle Reference" w:uiPriority="31"/>
    <w:lsdException w:name="Intense Reference" w:semiHidden="1" w:uiPriority="32" w:unhideWhenUsed="1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D6047"/>
    <w:pPr>
      <w:ind w:left="0" w:firstLine="0"/>
    </w:pPr>
    <w:rPr>
      <w:rFonts w:ascii="Verdana" w:hAnsi="Verdana"/>
      <w:sz w:val="18"/>
    </w:rPr>
  </w:style>
  <w:style w:type="paragraph" w:styleId="Heading1">
    <w:name w:val="heading 1"/>
    <w:next w:val="Normal"/>
    <w:qFormat/>
    <w:rsid w:val="00D85636"/>
    <w:pPr>
      <w:keepNext/>
      <w:pageBreakBefore/>
      <w:numPr>
        <w:numId w:val="1"/>
      </w:numPr>
      <w:tabs>
        <w:tab w:val="left" w:pos="425"/>
      </w:tabs>
      <w:spacing w:after="480"/>
      <w:outlineLvl w:val="0"/>
    </w:pPr>
    <w:rPr>
      <w:rFonts w:ascii="Verdana" w:hAnsi="Verdana"/>
      <w:b/>
      <w:caps/>
      <w:kern w:val="28"/>
    </w:rPr>
  </w:style>
  <w:style w:type="paragraph" w:styleId="Heading2">
    <w:name w:val="heading 2"/>
    <w:next w:val="Normal"/>
    <w:link w:val="Heading2Char"/>
    <w:qFormat/>
    <w:rsid w:val="00001E12"/>
    <w:pPr>
      <w:keepNext/>
      <w:numPr>
        <w:ilvl w:val="1"/>
        <w:numId w:val="1"/>
      </w:numPr>
      <w:spacing w:before="240" w:after="120"/>
      <w:outlineLvl w:val="1"/>
    </w:pPr>
    <w:rPr>
      <w:rFonts w:ascii="Verdana" w:hAnsi="Verdana"/>
      <w:b/>
    </w:rPr>
  </w:style>
  <w:style w:type="paragraph" w:styleId="Heading3">
    <w:name w:val="heading 3"/>
    <w:next w:val="Normal"/>
    <w:qFormat/>
    <w:rsid w:val="00015F1F"/>
    <w:pPr>
      <w:keepNext/>
      <w:keepLines/>
      <w:numPr>
        <w:ilvl w:val="2"/>
        <w:numId w:val="1"/>
      </w:numPr>
      <w:spacing w:before="240" w:after="60"/>
      <w:outlineLvl w:val="2"/>
    </w:pPr>
    <w:rPr>
      <w:rFonts w:ascii="Verdana" w:hAnsi="Verdana"/>
      <w:i/>
      <w:sz w:val="18"/>
      <w:lang w:val="nl"/>
    </w:rPr>
  </w:style>
  <w:style w:type="paragraph" w:styleId="Heading4">
    <w:name w:val="heading 4"/>
    <w:basedOn w:val="Normal"/>
    <w:next w:val="Normal"/>
    <w:link w:val="Heading4Char"/>
    <w:unhideWhenUsed/>
    <w:qFormat/>
    <w:rsid w:val="00350E85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  <w:lang w:eastAsia="en-US"/>
    </w:rPr>
  </w:style>
  <w:style w:type="paragraph" w:styleId="Heading5">
    <w:name w:val="heading 5"/>
    <w:basedOn w:val="Normal"/>
    <w:next w:val="Normal"/>
    <w:link w:val="Heading5Char"/>
    <w:unhideWhenUsed/>
    <w:qFormat/>
    <w:rsid w:val="00350E85"/>
    <w:pPr>
      <w:numPr>
        <w:ilvl w:val="4"/>
        <w:numId w:val="1"/>
      </w:numPr>
      <w:spacing w:before="240" w:after="60"/>
      <w:outlineLvl w:val="4"/>
    </w:pPr>
    <w:rPr>
      <w:bCs/>
      <w:i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unhideWhenUsed/>
    <w:qFormat/>
    <w:rsid w:val="00350E85"/>
    <w:pPr>
      <w:numPr>
        <w:ilvl w:val="5"/>
        <w:numId w:val="1"/>
      </w:numPr>
      <w:spacing w:before="240" w:after="60"/>
      <w:outlineLvl w:val="5"/>
    </w:pPr>
    <w:rPr>
      <w:bCs/>
      <w:i/>
      <w:szCs w:val="22"/>
      <w:lang w:eastAsia="en-US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01E12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  <w:lang w:eastAsia="en-US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01E12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01E12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rsid w:val="0086291C"/>
    <w:pPr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5"/>
    <w:rsid w:val="002D6047"/>
    <w:rPr>
      <w:rFonts w:ascii="Verdana" w:hAnsi="Verdana"/>
      <w:sz w:val="16"/>
    </w:rPr>
  </w:style>
  <w:style w:type="paragraph" w:styleId="Footer">
    <w:name w:val="footer"/>
    <w:basedOn w:val="Normal"/>
    <w:link w:val="FooterChar"/>
    <w:uiPriority w:val="99"/>
    <w:rsid w:val="00C71CBD"/>
    <w:pPr>
      <w:tabs>
        <w:tab w:val="left" w:pos="3686"/>
        <w:tab w:val="right" w:pos="8505"/>
      </w:tabs>
      <w:ind w:left="397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2D6047"/>
    <w:rPr>
      <w:rFonts w:ascii="Verdana" w:hAnsi="Verdana"/>
      <w:sz w:val="16"/>
    </w:rPr>
  </w:style>
  <w:style w:type="paragraph" w:styleId="BalloonText">
    <w:name w:val="Balloon Text"/>
    <w:basedOn w:val="Normal"/>
    <w:link w:val="BalloonTextChar"/>
    <w:rsid w:val="000B67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B673B"/>
    <w:rPr>
      <w:rFonts w:ascii="Tahoma" w:hAnsi="Tahoma" w:cs="Tahoma"/>
      <w:sz w:val="16"/>
      <w:szCs w:val="16"/>
    </w:rPr>
  </w:style>
  <w:style w:type="paragraph" w:customStyle="1" w:styleId="Documentkop">
    <w:name w:val="Documentkop"/>
    <w:basedOn w:val="Normal"/>
    <w:next w:val="Normal"/>
    <w:rsid w:val="0043555F"/>
    <w:pPr>
      <w:spacing w:after="600"/>
      <w:ind w:left="680"/>
    </w:pPr>
    <w:rPr>
      <w:b/>
      <w:sz w:val="52"/>
    </w:rPr>
  </w:style>
  <w:style w:type="paragraph" w:customStyle="1" w:styleId="OnderwerpenOpdrachtgever">
    <w:name w:val="Onderwerp en Opdrachtgever"/>
    <w:basedOn w:val="Normal"/>
    <w:next w:val="Normal"/>
    <w:rsid w:val="0043555F"/>
    <w:pPr>
      <w:ind w:left="680"/>
    </w:pPr>
    <w:rPr>
      <w:sz w:val="24"/>
    </w:rPr>
  </w:style>
  <w:style w:type="paragraph" w:customStyle="1" w:styleId="Auteursgegevens">
    <w:name w:val="Auteursgegevens"/>
    <w:basedOn w:val="Normal"/>
    <w:next w:val="Normal"/>
    <w:rsid w:val="00EA0B21"/>
    <w:pPr>
      <w:tabs>
        <w:tab w:val="left" w:pos="1985"/>
        <w:tab w:val="left" w:pos="2098"/>
      </w:tabs>
      <w:spacing w:line="360" w:lineRule="auto"/>
      <w:ind w:left="2098" w:hanging="2098"/>
    </w:pPr>
    <w:rPr>
      <w:b/>
    </w:rPr>
  </w:style>
  <w:style w:type="character" w:customStyle="1" w:styleId="Payoff">
    <w:name w:val="Payoff"/>
    <w:basedOn w:val="DefaultParagraphFont"/>
    <w:uiPriority w:val="1"/>
    <w:rsid w:val="006478B4"/>
    <w:rPr>
      <w:rFonts w:ascii="Verdana" w:hAnsi="Verdana"/>
      <w:b/>
      <w:noProof/>
      <w:color w:val="E58B00"/>
      <w:sz w:val="13"/>
      <w:lang w:val="en-GB"/>
    </w:rPr>
  </w:style>
  <w:style w:type="paragraph" w:customStyle="1" w:styleId="Kopje">
    <w:name w:val="Kopje"/>
    <w:basedOn w:val="Normal"/>
    <w:next w:val="Normal"/>
    <w:rsid w:val="0090391F"/>
    <w:pPr>
      <w:pageBreakBefore/>
      <w:spacing w:after="200"/>
    </w:pPr>
    <w:rPr>
      <w:b/>
      <w:caps/>
      <w:sz w:val="20"/>
    </w:rPr>
  </w:style>
  <w:style w:type="paragraph" w:customStyle="1" w:styleId="Offertegegeven">
    <w:name w:val="Offerte gegeven"/>
    <w:basedOn w:val="Normal"/>
    <w:rsid w:val="00A929EF"/>
    <w:pPr>
      <w:tabs>
        <w:tab w:val="left" w:pos="3119"/>
        <w:tab w:val="left" w:pos="3232"/>
      </w:tabs>
      <w:spacing w:before="400"/>
      <w:ind w:left="3260" w:hanging="3260"/>
    </w:pPr>
  </w:style>
  <w:style w:type="character" w:customStyle="1" w:styleId="Heading4Char">
    <w:name w:val="Heading 4 Char"/>
    <w:basedOn w:val="DefaultParagraphFont"/>
    <w:link w:val="Heading4"/>
    <w:rsid w:val="00350E85"/>
    <w:rPr>
      <w:rFonts w:ascii="Verdana" w:hAnsi="Verdana"/>
      <w:bCs/>
      <w:i/>
      <w:sz w:val="18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350E85"/>
    <w:rPr>
      <w:rFonts w:ascii="Verdana" w:hAnsi="Verdana"/>
      <w:bCs/>
      <w:i/>
      <w:iCs/>
      <w:sz w:val="18"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350E85"/>
    <w:rPr>
      <w:rFonts w:ascii="Verdana" w:hAnsi="Verdana"/>
      <w:bCs/>
      <w:i/>
      <w:sz w:val="18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2D6047"/>
    <w:rPr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2D6047"/>
    <w:rPr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2D6047"/>
    <w:rPr>
      <w:rFonts w:ascii="Arial" w:hAnsi="Arial" w:cs="Arial"/>
      <w:sz w:val="22"/>
      <w:szCs w:val="22"/>
      <w:lang w:eastAsia="en-US"/>
    </w:rPr>
  </w:style>
  <w:style w:type="paragraph" w:styleId="ListParagraph">
    <w:name w:val="List Paragraph"/>
    <w:basedOn w:val="Normal"/>
    <w:uiPriority w:val="1"/>
    <w:qFormat/>
    <w:rsid w:val="002D6047"/>
    <w:pPr>
      <w:numPr>
        <w:numId w:val="2"/>
      </w:numPr>
      <w:contextualSpacing/>
    </w:pPr>
  </w:style>
  <w:style w:type="paragraph" w:customStyle="1" w:styleId="Tabs">
    <w:name w:val="Tabs"/>
    <w:basedOn w:val="Normal"/>
    <w:next w:val="Normal"/>
    <w:rsid w:val="00A94B9E"/>
    <w:pPr>
      <w:tabs>
        <w:tab w:val="left" w:pos="1701"/>
      </w:tabs>
    </w:pPr>
  </w:style>
  <w:style w:type="table" w:styleId="TableGrid">
    <w:name w:val="Table Grid"/>
    <w:basedOn w:val="TableNormal"/>
    <w:rsid w:val="00A94B9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uiPriority w:val="39"/>
    <w:rsid w:val="00AF208C"/>
    <w:pPr>
      <w:tabs>
        <w:tab w:val="left" w:pos="709"/>
        <w:tab w:val="right" w:leader="dot" w:pos="8494"/>
      </w:tabs>
      <w:spacing w:before="240" w:after="240"/>
      <w:ind w:left="709" w:hanging="709"/>
    </w:pPr>
    <w:rPr>
      <w:b/>
      <w:caps/>
      <w:sz w:val="20"/>
    </w:rPr>
  </w:style>
  <w:style w:type="paragraph" w:styleId="TOC2">
    <w:name w:val="toc 2"/>
    <w:basedOn w:val="Normal"/>
    <w:next w:val="Normal"/>
    <w:uiPriority w:val="39"/>
    <w:rsid w:val="00AF208C"/>
    <w:pPr>
      <w:tabs>
        <w:tab w:val="left" w:pos="1418"/>
        <w:tab w:val="right" w:leader="dot" w:pos="8494"/>
      </w:tabs>
      <w:ind w:left="1418" w:hanging="709"/>
    </w:pPr>
  </w:style>
  <w:style w:type="paragraph" w:styleId="TOC3">
    <w:name w:val="toc 3"/>
    <w:basedOn w:val="Normal"/>
    <w:next w:val="Normal"/>
    <w:uiPriority w:val="39"/>
    <w:rsid w:val="00AF208C"/>
    <w:pPr>
      <w:tabs>
        <w:tab w:val="left" w:pos="2268"/>
        <w:tab w:val="right" w:pos="8494"/>
      </w:tabs>
      <w:ind w:left="2269" w:hanging="851"/>
    </w:pPr>
  </w:style>
  <w:style w:type="character" w:styleId="Hyperlink">
    <w:name w:val="Hyperlink"/>
    <w:basedOn w:val="DefaultParagraphFont"/>
    <w:uiPriority w:val="99"/>
    <w:unhideWhenUsed/>
    <w:rsid w:val="00F36F0D"/>
    <w:rPr>
      <w:color w:val="0000FF" w:themeColor="hyperlink"/>
      <w:u w:val="single"/>
    </w:rPr>
  </w:style>
  <w:style w:type="character" w:customStyle="1" w:styleId="Geenspellingscontrole">
    <w:name w:val="Geen spellingscontrole"/>
    <w:basedOn w:val="DefaultParagraphFont"/>
    <w:uiPriority w:val="1"/>
    <w:rsid w:val="001A5503"/>
    <w:rPr>
      <w:noProof/>
      <w:lang w:val="nl-NL"/>
    </w:rPr>
  </w:style>
  <w:style w:type="paragraph" w:styleId="TOC4">
    <w:name w:val="toc 4"/>
    <w:basedOn w:val="Normal"/>
    <w:next w:val="Normal"/>
    <w:uiPriority w:val="39"/>
    <w:rsid w:val="00AF208C"/>
    <w:pPr>
      <w:tabs>
        <w:tab w:val="left" w:pos="2268"/>
        <w:tab w:val="right" w:leader="dot" w:pos="8494"/>
      </w:tabs>
      <w:ind w:left="2269" w:hanging="851"/>
    </w:pPr>
  </w:style>
  <w:style w:type="paragraph" w:styleId="TOC5">
    <w:name w:val="toc 5"/>
    <w:basedOn w:val="Normal"/>
    <w:next w:val="Normal"/>
    <w:uiPriority w:val="39"/>
    <w:rsid w:val="00AF208C"/>
    <w:pPr>
      <w:tabs>
        <w:tab w:val="left" w:pos="2552"/>
        <w:tab w:val="right" w:leader="dot" w:pos="8494"/>
      </w:tabs>
      <w:ind w:left="2552" w:hanging="1134"/>
    </w:pPr>
  </w:style>
  <w:style w:type="paragraph" w:styleId="TOC6">
    <w:name w:val="toc 6"/>
    <w:basedOn w:val="Normal"/>
    <w:next w:val="Normal"/>
    <w:uiPriority w:val="39"/>
    <w:rsid w:val="00AF208C"/>
    <w:pPr>
      <w:tabs>
        <w:tab w:val="left" w:pos="2552"/>
        <w:tab w:val="right" w:leader="dot" w:pos="8494"/>
      </w:tabs>
      <w:ind w:left="2552" w:hanging="1134"/>
    </w:pPr>
  </w:style>
  <w:style w:type="paragraph" w:customStyle="1" w:styleId="Opsteldatum">
    <w:name w:val="Opsteldatum"/>
    <w:basedOn w:val="Normal"/>
    <w:qFormat/>
    <w:rsid w:val="0043555F"/>
    <w:pPr>
      <w:ind w:left="680"/>
    </w:pPr>
    <w:rPr>
      <w:sz w:val="32"/>
    </w:rPr>
  </w:style>
  <w:style w:type="paragraph" w:customStyle="1" w:styleId="Klantlogo">
    <w:name w:val="Klantlogo"/>
    <w:basedOn w:val="Normal"/>
    <w:qFormat/>
    <w:rsid w:val="008038AB"/>
    <w:pPr>
      <w:spacing w:before="240" w:after="720"/>
      <w:ind w:left="680"/>
    </w:pPr>
  </w:style>
  <w:style w:type="table" w:styleId="LightList-Accent6">
    <w:name w:val="Light List Accent 6"/>
    <w:basedOn w:val="TableNormal"/>
    <w:uiPriority w:val="61"/>
    <w:rsid w:val="002D1BF5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Heading2Char">
    <w:name w:val="Heading 2 Char"/>
    <w:basedOn w:val="DefaultParagraphFont"/>
    <w:link w:val="Heading2"/>
    <w:rsid w:val="006460D2"/>
    <w:rPr>
      <w:rFonts w:ascii="Verdana" w:hAnsi="Verdana"/>
      <w:b/>
    </w:rPr>
  </w:style>
  <w:style w:type="paragraph" w:styleId="FootnoteText">
    <w:name w:val="footnote text"/>
    <w:basedOn w:val="Normal"/>
    <w:link w:val="FootnoteTextChar"/>
    <w:semiHidden/>
    <w:unhideWhenUsed/>
    <w:rsid w:val="00415405"/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415405"/>
    <w:rPr>
      <w:rFonts w:ascii="Verdana" w:hAnsi="Verdana"/>
    </w:rPr>
  </w:style>
  <w:style w:type="character" w:styleId="FootnoteReference">
    <w:name w:val="footnote reference"/>
    <w:basedOn w:val="DefaultParagraphFont"/>
    <w:semiHidden/>
    <w:unhideWhenUsed/>
    <w:rsid w:val="00415405"/>
    <w:rPr>
      <w:vertAlign w:val="superscript"/>
    </w:rPr>
  </w:style>
  <w:style w:type="paragraph" w:customStyle="1" w:styleId="footnotedescription">
    <w:name w:val="footnote description"/>
    <w:next w:val="Normal"/>
    <w:link w:val="footnotedescriptionChar"/>
    <w:hidden/>
    <w:rsid w:val="007F7A08"/>
    <w:pPr>
      <w:spacing w:line="236" w:lineRule="auto"/>
      <w:ind w:left="14" w:firstLine="0"/>
    </w:pPr>
    <w:rPr>
      <w:rFonts w:ascii="Segoe UI" w:eastAsia="Segoe UI" w:hAnsi="Segoe UI" w:cs="Segoe UI"/>
      <w:color w:val="000000"/>
      <w:sz w:val="16"/>
      <w:szCs w:val="22"/>
    </w:rPr>
  </w:style>
  <w:style w:type="character" w:customStyle="1" w:styleId="footnotedescriptionChar">
    <w:name w:val="footnote description Char"/>
    <w:link w:val="footnotedescription"/>
    <w:rsid w:val="007F7A08"/>
    <w:rPr>
      <w:rFonts w:ascii="Segoe UI" w:eastAsia="Segoe UI" w:hAnsi="Segoe UI" w:cs="Segoe UI"/>
      <w:color w:val="000000"/>
      <w:sz w:val="16"/>
      <w:szCs w:val="22"/>
    </w:rPr>
  </w:style>
  <w:style w:type="character" w:customStyle="1" w:styleId="footnotemark">
    <w:name w:val="footnote mark"/>
    <w:hidden/>
    <w:rsid w:val="007F7A08"/>
    <w:rPr>
      <w:rFonts w:ascii="Segoe UI" w:eastAsia="Segoe UI" w:hAnsi="Segoe UI" w:cs="Segoe UI"/>
      <w:color w:val="000000"/>
      <w:sz w:val="20"/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A45F0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semiHidden/>
    <w:unhideWhenUsed/>
    <w:rsid w:val="00252A2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52A20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252A20"/>
    <w:rPr>
      <w:rFonts w:ascii="Verdana" w:hAnsi="Verdana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52A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52A20"/>
    <w:rPr>
      <w:rFonts w:ascii="Verdana" w:hAnsi="Verdana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3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60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1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36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6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7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1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3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9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8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1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85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06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myprofile.microsoft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g"/><Relationship Id="rId5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rgarn\Desktop\Rubicon%20Offerte%20template.dotm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>
  <documentManagement>
    <_dlc_DocId xmlns="c158342d-4be6-4a8e-90c5-0186711e97d4">TMKZZDEW22HY-1651628945-11</_dlc_DocId>
    <_dlc_DocIdUrl xmlns="c158342d-4be6-4a8e-90c5-0186711e97d4">
      <Url>https://rubiconict.sharepoint.com/sites/teams/algemeen/_layouts/15/DocIdRedir.aspx?ID=TMKZZDEW22HY-1651628945-11</Url>
      <Description>TMKZZDEW22HY-1651628945-11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F9B3974432354594619142417598BB" ma:contentTypeVersion="12" ma:contentTypeDescription="Create a new document." ma:contentTypeScope="" ma:versionID="71b8deb6af45fdb2b5d49d81925ecb2c">
  <xsd:schema xmlns:xsd="http://www.w3.org/2001/XMLSchema" xmlns:xs="http://www.w3.org/2001/XMLSchema" xmlns:p="http://schemas.microsoft.com/office/2006/metadata/properties" xmlns:ns2="c158342d-4be6-4a8e-90c5-0186711e97d4" xmlns:ns3="150032e3-0e3c-4611-b10b-23fde9b1b96f" targetNamespace="http://schemas.microsoft.com/office/2006/metadata/properties" ma:root="true" ma:fieldsID="2b8c76f10959e294bf0042bee85ba018" ns2:_="" ns3:_="">
    <xsd:import namespace="c158342d-4be6-4a8e-90c5-0186711e97d4"/>
    <xsd:import namespace="150032e3-0e3c-4611-b10b-23fde9b1b96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8342d-4be6-4a8e-90c5-0186711e97d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0032e3-0e3c-4611-b10b-23fde9b1b9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8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9" nillable="true" ma:displayName="MediaServiceLocation" ma:internalName="MediaServiceLocation" ma:readOnly="true">
      <xsd:simpleType>
        <xsd:restriction base="dms:Text"/>
      </xsd:simpleType>
    </xsd:element>
    <xsd:element name="MediaServiceOCR" ma:index="2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F5F01D-8BF6-4987-B1A2-61A737E16F9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80B76F74-292F-41D8-B673-1B3A30196A8A}">
  <ds:schemaRefs>
    <ds:schemaRef ds:uri="http://schemas.microsoft.com/office/2006/metadata/properties"/>
    <ds:schemaRef ds:uri="c158342d-4be6-4a8e-90c5-0186711e97d4"/>
  </ds:schemaRefs>
</ds:datastoreItem>
</file>

<file path=customXml/itemProps3.xml><?xml version="1.0" encoding="utf-8"?>
<ds:datastoreItem xmlns:ds="http://schemas.openxmlformats.org/officeDocument/2006/customXml" ds:itemID="{19B81A78-1A5F-4CBF-AE7B-2A947DA90C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46727F-C020-4CA7-9EEF-9F96838FBE4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3F87F67-07FE-48AD-BF78-A1D4D9B4D2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58342d-4be6-4a8e-90c5-0186711e97d4"/>
    <ds:schemaRef ds:uri="150032e3-0e3c-4611-b10b-23fde9b1b9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Rubicon Offerte template.dotm</Template>
  <TotalTime>380</TotalTime>
  <Pages>11</Pages>
  <Words>846</Words>
  <Characters>5473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Rubicon Offerte 64bits</vt:lpstr>
      <vt:lpstr/>
    </vt:vector>
  </TitlesOfParts>
  <Company/>
  <LinksUpToDate>false</LinksUpToDate>
  <CharactersWithSpaces>6307</CharactersWithSpaces>
  <SharedDoc>false</SharedDoc>
  <HLinks>
    <vt:vector size="246" baseType="variant">
      <vt:variant>
        <vt:i4>4522058</vt:i4>
      </vt:variant>
      <vt:variant>
        <vt:i4>213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210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207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204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201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198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195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192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189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186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183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180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177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174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171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168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165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162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159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156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153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150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147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144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141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138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135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132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129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126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123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120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117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114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111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108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105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102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99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4522058</vt:i4>
      </vt:variant>
      <vt:variant>
        <vt:i4>96</vt:i4>
      </vt:variant>
      <vt:variant>
        <vt:i4>0</vt:i4>
      </vt:variant>
      <vt:variant>
        <vt:i4>5</vt:i4>
      </vt:variant>
      <vt:variant>
        <vt:lpwstr>https://support.office.com/en-in/article/Manage-lists-and-libraries-with-many-items-b8588dae-9387-48c2-9248-c24122f07c59</vt:lpwstr>
      </vt:variant>
      <vt:variant>
        <vt:lpwstr/>
      </vt:variant>
      <vt:variant>
        <vt:i4>7798881</vt:i4>
      </vt:variant>
      <vt:variant>
        <vt:i4>93</vt:i4>
      </vt:variant>
      <vt:variant>
        <vt:i4>0</vt:i4>
      </vt:variant>
      <vt:variant>
        <vt:i4>5</vt:i4>
      </vt:variant>
      <vt:variant>
        <vt:lpwstr>http://www.rubicon.nl/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FIDO richtlijnen</dc:title>
  <dc:subject/>
  <dc:creator>Paul Erlings</dc:creator>
  <cp:keywords/>
  <cp:lastModifiedBy>Paul Erlings</cp:lastModifiedBy>
  <cp:revision>190</cp:revision>
  <cp:lastPrinted>2012-08-13T23:52:00Z</cp:lastPrinted>
  <dcterms:created xsi:type="dcterms:W3CDTF">2015-01-21T00:15:00Z</dcterms:created>
  <dcterms:modified xsi:type="dcterms:W3CDTF">2024-11-15T10:29:00Z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umGewijzigd">
    <vt:lpwstr>100406 12:12</vt:lpwstr>
  </property>
  <property fmtid="{D5CDD505-2E9C-101B-9397-08002B2CF9AE}" pid="3" name="ContentTypeId">
    <vt:lpwstr>0x01010060F9B3974432354594619142417598BB</vt:lpwstr>
  </property>
  <property fmtid="{D5CDD505-2E9C-101B-9397-08002B2CF9AE}" pid="4" name="OfferteOnderwerp">
    <vt:lpwstr> </vt:lpwstr>
  </property>
  <property fmtid="{D5CDD505-2E9C-101B-9397-08002B2CF9AE}" pid="5" name="NaamOpdrachtgever">
    <vt:lpwstr> </vt:lpwstr>
  </property>
  <property fmtid="{D5CDD505-2E9C-101B-9397-08002B2CF9AE}" pid="6" name="NaamAuteur">
    <vt:lpwstr> </vt:lpwstr>
  </property>
  <property fmtid="{D5CDD505-2E9C-101B-9397-08002B2CF9AE}" pid="7" name="FunctieAuteur">
    <vt:lpwstr> </vt:lpwstr>
  </property>
  <property fmtid="{D5CDD505-2E9C-101B-9397-08002B2CF9AE}" pid="8" name="OpstelDatum">
    <vt:lpwstr>1 april 2012</vt:lpwstr>
  </property>
  <property fmtid="{D5CDD505-2E9C-101B-9397-08002B2CF9AE}" pid="9" name="Versie">
    <vt:lpwstr> </vt:lpwstr>
  </property>
  <property fmtid="{D5CDD505-2E9C-101B-9397-08002B2CF9AE}" pid="10" name="Status">
    <vt:lpwstr> </vt:lpwstr>
  </property>
  <property fmtid="{D5CDD505-2E9C-101B-9397-08002B2CF9AE}" pid="11" name="MobielRubicon">
    <vt:lpwstr> </vt:lpwstr>
  </property>
  <property fmtid="{D5CDD505-2E9C-101B-9397-08002B2CF9AE}" pid="12" name="CPRubicon">
    <vt:lpwstr> </vt:lpwstr>
  </property>
  <property fmtid="{D5CDD505-2E9C-101B-9397-08002B2CF9AE}" pid="13" name="EmailRubicon">
    <vt:lpwstr> </vt:lpwstr>
  </property>
  <property fmtid="{D5CDD505-2E9C-101B-9397-08002B2CF9AE}" pid="14" name="CPOpdrachtgever">
    <vt:lpwstr> </vt:lpwstr>
  </property>
  <property fmtid="{D5CDD505-2E9C-101B-9397-08002B2CF9AE}" pid="15" name="Ondertekenaar">
    <vt:lpwstr> </vt:lpwstr>
  </property>
  <property fmtid="{D5CDD505-2E9C-101B-9397-08002B2CF9AE}" pid="16" name="GeldigTot">
    <vt:lpwstr> </vt:lpwstr>
  </property>
  <property fmtid="{D5CDD505-2E9C-101B-9397-08002B2CF9AE}" pid="17" name="FunctieOndertekenaar">
    <vt:lpwstr> </vt:lpwstr>
  </property>
  <property fmtid="{D5CDD505-2E9C-101B-9397-08002B2CF9AE}" pid="18" name="OndertekenaarRubicon">
    <vt:lpwstr> </vt:lpwstr>
  </property>
  <property fmtid="{D5CDD505-2E9C-101B-9397-08002B2CF9AE}" pid="19" name="OndertekenaarFunctieRubicon">
    <vt:lpwstr> </vt:lpwstr>
  </property>
  <property fmtid="{D5CDD505-2E9C-101B-9397-08002B2CF9AE}" pid="20" name="AdresOpdrachtgever">
    <vt:lpwstr> </vt:lpwstr>
  </property>
  <property fmtid="{D5CDD505-2E9C-101B-9397-08002B2CF9AE}" pid="21" name="PCOpdrachtgever">
    <vt:lpwstr> </vt:lpwstr>
  </property>
  <property fmtid="{D5CDD505-2E9C-101B-9397-08002B2CF9AE}" pid="22" name="TelCP">
    <vt:lpwstr> </vt:lpwstr>
  </property>
  <property fmtid="{D5CDD505-2E9C-101B-9397-08002B2CF9AE}" pid="23" name="MobielCP">
    <vt:lpwstr> </vt:lpwstr>
  </property>
  <property fmtid="{D5CDD505-2E9C-101B-9397-08002B2CF9AE}" pid="24" name="EmailCP">
    <vt:lpwstr> </vt:lpwstr>
  </property>
  <property fmtid="{D5CDD505-2E9C-101B-9397-08002B2CF9AE}" pid="25" name="VolledigCPOpdrachtgever">
    <vt:lpwstr> </vt:lpwstr>
  </property>
  <property fmtid="{D5CDD505-2E9C-101B-9397-08002B2CF9AE}" pid="26" name="PlaatsOpdrachtgever">
    <vt:lpwstr> </vt:lpwstr>
  </property>
  <property fmtid="{D5CDD505-2E9C-101B-9397-08002B2CF9AE}" pid="27" name="FunctieCP">
    <vt:lpwstr> </vt:lpwstr>
  </property>
  <property fmtid="{D5CDD505-2E9C-101B-9397-08002B2CF9AE}" pid="28" name="FunctieRubicon">
    <vt:lpwstr> </vt:lpwstr>
  </property>
  <property fmtid="{D5CDD505-2E9C-101B-9397-08002B2CF9AE}" pid="29" name="PostbusOpdrachtgever">
    <vt:lpwstr> </vt:lpwstr>
  </property>
  <property fmtid="{D5CDD505-2E9C-101B-9397-08002B2CF9AE}" pid="30" name="VolledigAdresOpdrachtgever">
    <vt:lpwstr> </vt:lpwstr>
  </property>
  <property fmtid="{D5CDD505-2E9C-101B-9397-08002B2CF9AE}" pid="31" name="VolledigCPRubicon">
    <vt:lpwstr> </vt:lpwstr>
  </property>
  <property fmtid="{D5CDD505-2E9C-101B-9397-08002B2CF9AE}" pid="32" name="Rubicon">
    <vt:lpwstr>Rubicon</vt:lpwstr>
  </property>
  <property fmtid="{D5CDD505-2E9C-101B-9397-08002B2CF9AE}" pid="33" name="_dlc_DocIdItemGuid">
    <vt:lpwstr>f1a74551-b78b-4c66-be3e-ad55b159d4ba</vt:lpwstr>
  </property>
</Properties>
</file>